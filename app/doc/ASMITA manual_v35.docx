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2F02393D" w:rsidR="004A6158" w:rsidRPr="004A6158" w:rsidRDefault="005305D7" w:rsidP="006E07E6">
      <w:r w:rsidRPr="004A6158">
        <w:fldChar w:fldCharType="begin"/>
      </w:r>
      <w:r w:rsidRPr="004A6158">
        <w:instrText xml:space="preserve"> FILLIN  "Model name?"  \* MERGEFORMAT </w:instrText>
      </w:r>
      <w:r w:rsidRPr="004A6158">
        <w:fldChar w:fldCharType="separate"/>
      </w:r>
      <w:r w:rsidR="00134DF8">
        <w:t>Asmita</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to </w:t>
      </w:r>
      <w:r w:rsidR="006F684C">
        <w:t xml:space="preserve">examine the long-term morphological response of tidal inlets and estuaries. </w:t>
      </w:r>
      <w:bookmarkEnd w:id="1"/>
      <w:r w:rsidR="006F684C">
        <w:t xml:space="preserve">Rather than modelling the flows and sediment transport in detail, the model considers the sediment exchange between morphological elements (channel, tidal flat, etc) and the determines the exchanges needed based on the forcing conditions and a specified set of equilibrium conditions for each type of element. The model output provides the change in element volume over time and can also examine changes in tidal prism, biomass production (if saltmarshes are included) </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48BBD832"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w:t>
      </w:r>
      <w:r w:rsidR="00B767D1">
        <w:t>8</w:t>
      </w:r>
      <w:r w:rsidR="00D248E7">
        <w:t>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567DDE">
        <w:t>Asmita</w:t>
      </w:r>
      <w:r w:rsidR="005305D7">
        <w:fldChar w:fldCharType="end"/>
      </w:r>
      <w:bookmarkEnd w:id="4"/>
      <w:r w:rsidR="005305D7">
        <w:t xml:space="preserve"> </w:t>
      </w:r>
      <w:r w:rsidR="00B563BF">
        <w:t>uses the muitoolbox and dstoolbox.</w:t>
      </w:r>
      <w:bookmarkEnd w:id="5"/>
    </w:p>
    <w:p w14:paraId="60E01D80" w14:textId="0E06A0DC" w:rsidR="000338FA" w:rsidRPr="006F684C" w:rsidRDefault="006F684C" w:rsidP="006E07E6">
      <w:r w:rsidRPr="006F684C">
        <w:t>Routing within the model makes use of graph and directed graph functions which were introduced in Matlab 2015b. There are however several versions of these functions available from the Mathworks File Exchange if there is a need to use an earlier version of Matlab</w:t>
      </w:r>
      <w:r w:rsidRPr="006F684C">
        <w:rPr>
          <w:vertAlign w:val="superscript"/>
        </w:rPr>
        <w:t>TM</w:t>
      </w:r>
      <w:r w:rsidRPr="006F684C">
        <w:t xml:space="preserve">. </w:t>
      </w:r>
      <w:bookmarkEnd w:id="3"/>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54D924FC" w14:textId="10637BB0" w:rsidR="00B563BF" w:rsidRDefault="00B563BF" w:rsidP="006E07E6">
      <w:bookmarkStart w:id="6" w:name="_Hlk503201940"/>
      <w:r>
        <w:t xml:space="preserve">The </w:t>
      </w:r>
      <w:bookmarkStart w:id="7" w:name="_Hlk136107702"/>
      <w:r w:rsidR="005305D7">
        <w:fldChar w:fldCharType="begin"/>
      </w:r>
      <w:r w:rsidR="005305D7">
        <w:instrText xml:space="preserve"> REF Model_name \h </w:instrText>
      </w:r>
      <w:r w:rsidR="005305D7">
        <w:fldChar w:fldCharType="separate"/>
      </w:r>
      <w:r w:rsidR="00567DDE">
        <w:t>Asmita</w:t>
      </w:r>
      <w:r w:rsidR="005305D7">
        <w:fldChar w:fldCharType="end"/>
      </w:r>
      <w:r w:rsidR="00EA7F40">
        <w:t xml:space="preserve"> </w:t>
      </w:r>
      <w:r>
        <w:t xml:space="preserve">App </w:t>
      </w:r>
      <w:bookmarkEnd w:id="7"/>
      <w:r>
        <w:t>and two toolboxes (</w:t>
      </w:r>
      <w:r w:rsidRPr="00793128">
        <w:rPr>
          <w:i/>
          <w:iCs/>
        </w:rPr>
        <w:t>muitoolbox</w:t>
      </w:r>
      <w:r>
        <w:t xml:space="preserve"> and </w:t>
      </w:r>
      <w:r w:rsidRPr="00793128">
        <w:rPr>
          <w:i/>
          <w:iCs/>
        </w:rPr>
        <w:t>dstoolbox</w:t>
      </w:r>
      <w:r>
        <w:t xml:space="preserve">) </w:t>
      </w:r>
      <w:r w:rsidRPr="00E81412">
        <w:t xml:space="preserve">can be downloaded from </w:t>
      </w:r>
      <w:hyperlink r:id="rId8" w:history="1">
        <w:r w:rsidRPr="00E81412">
          <w:rPr>
            <w:rStyle w:val="Hyperlink"/>
          </w:rPr>
          <w:t>www.coastalsea.uk</w:t>
        </w:r>
      </w:hyperlink>
      <w:r w:rsidRPr="00E81412">
        <w:t xml:space="preserve">. </w:t>
      </w:r>
      <w:bookmarkEnd w:id="2"/>
      <w:bookmarkEnd w:id="6"/>
    </w:p>
    <w:p w14:paraId="10363418" w14:textId="77777777" w:rsidR="00820237" w:rsidRDefault="00820237" w:rsidP="00820237">
      <w:r w:rsidRPr="00812A75">
        <w:rPr>
          <w:i/>
        </w:rPr>
        <w:t>Cite as</w:t>
      </w:r>
      <w:r>
        <w:t>:</w:t>
      </w:r>
    </w:p>
    <w:p w14:paraId="627A7DBA" w14:textId="5AEB284A" w:rsidR="00820237" w:rsidRPr="00B563BF" w:rsidRDefault="00820237" w:rsidP="00820237">
      <w:pPr>
        <w:spacing w:after="120"/>
      </w:pPr>
      <w:r w:rsidRPr="00946712">
        <w:t>Townend, I.H., 20</w:t>
      </w:r>
      <w:r>
        <w:t>21</w:t>
      </w:r>
      <w:r w:rsidRPr="00946712">
        <w:t>, A</w:t>
      </w:r>
      <w:r w:rsidR="00FD7452">
        <w:t>smita</w:t>
      </w:r>
      <w:r>
        <w:t xml:space="preserve"> </w:t>
      </w:r>
      <w:r w:rsidRPr="00946712">
        <w:t>manual, CoastalSEA, UK, pp</w:t>
      </w:r>
      <w:fldSimple w:instr=" NUMPAGES   \* MERGEFORMAT ">
        <w:r w:rsidR="00567DDE">
          <w:rPr>
            <w:noProof/>
          </w:rPr>
          <w:t>69</w:t>
        </w:r>
      </w:fldSimple>
      <w:r w:rsidRPr="00946712">
        <w:t xml:space="preserve">, </w:t>
      </w:r>
      <w:hyperlink r:id="rId9" w:history="1">
        <w:r w:rsidRPr="00946712">
          <w:rPr>
            <w:color w:val="3B95C3" w:themeColor="hyperlink"/>
            <w:u w:val="single"/>
          </w:rPr>
          <w:t>www.coastalsea.uk</w:t>
        </w:r>
      </w:hyperlink>
      <w:r>
        <w:t>.</w:t>
      </w:r>
    </w:p>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79CA24B7" w14:textId="77777777" w:rsidR="006F684C" w:rsidRDefault="006F684C" w:rsidP="006F684C">
      <w:r>
        <w:t>Key papers setting out the theoretical background to the model include:</w:t>
      </w:r>
    </w:p>
    <w:p w14:paraId="5AEF74FE" w14:textId="77777777" w:rsidR="006F684C" w:rsidRDefault="006F684C" w:rsidP="006F684C">
      <w:r>
        <w:t>Stive, M.J.F., Capobianco, M., Wang, Z.B., Ruol, P., Buijsman, M.C., 1998. Morphodynamics of a tidal lagoon and adjacent coast. In: J. Dronkers, M.B.A.M. Scheffers (Eds.). Physics of Estuaries and Coastal Seas: 8th International Biennial Conference on Physics of Estuaries and Coastal Seas, 1996. A A Balkema, pp. 397-407.</w:t>
      </w:r>
    </w:p>
    <w:p w14:paraId="2F681F7F" w14:textId="77777777" w:rsidR="006F684C" w:rsidRDefault="006F684C" w:rsidP="006F684C">
      <w:r>
        <w:t>van Goor, M.A., Zitman, T.J., Wang, Z.B., Stive, M.J.F., 2003. Impact of sea-level rise on the morphological equilibrium state of tidal inlets. Marine Geology, 202, 211-227.</w:t>
      </w:r>
    </w:p>
    <w:p w14:paraId="488D2234" w14:textId="77777777" w:rsidR="006F684C" w:rsidRDefault="006F684C" w:rsidP="006F684C">
      <w:r>
        <w:t>Kragtwijk, N.G., Stive, M.J.F., Wang, Z.B., Zitman, T.J., 2004. Morphological response of tidal basins to human interventions. Coastal Engineering, 51, 207-221.</w:t>
      </w:r>
    </w:p>
    <w:p w14:paraId="69660146" w14:textId="77777777" w:rsidR="006F684C" w:rsidRDefault="006F684C" w:rsidP="006F684C">
      <w:r>
        <w:t>Townend, I.H., Wang, Z.B., Stive, M.J.E., Zhou, Z., 2016a. Development and extension of an aggregated scale model: Part 1 – Background to ASMITA. China Ocean Engineering, 30(4), 482-504.</w:t>
      </w:r>
    </w:p>
    <w:p w14:paraId="3DD8ACFB" w14:textId="36774528" w:rsidR="006F684C" w:rsidRDefault="006F684C" w:rsidP="006F684C">
      <w:r>
        <w:t>Townend, I.H., Wang, Z.B., Stive, M.J.E., Zhou, Z., 2016b. Development and extension of an aggregated scale model: Part 2 – Extensions to ASMITA. China Ocean Engineering, 30(5), 651-670.</w:t>
      </w:r>
    </w:p>
    <w:p w14:paraId="3C70F426" w14:textId="77777777" w:rsidR="006F684C" w:rsidRDefault="006F684C" w:rsidP="006F684C">
      <w:r>
        <w:t>Further sources of information are detailed in the References towards the end of the Manual.</w:t>
      </w: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27C96BD" w:rsidR="000678BB" w:rsidRDefault="006F684C" w:rsidP="00FE2387">
      <w:r w:rsidRPr="006F684C">
        <w:t xml:space="preserve">The concept of an </w:t>
      </w:r>
      <w:r w:rsidRPr="006F684C">
        <w:rPr>
          <w:b/>
          <w:u w:val="single"/>
        </w:rPr>
        <w:t>A</w:t>
      </w:r>
      <w:r w:rsidRPr="006F684C">
        <w:t xml:space="preserve">ggregated </w:t>
      </w:r>
      <w:r w:rsidRPr="006F684C">
        <w:rPr>
          <w:b/>
          <w:u w:val="single"/>
        </w:rPr>
        <w:t>S</w:t>
      </w:r>
      <w:r w:rsidRPr="006F684C">
        <w:t xml:space="preserve">cale </w:t>
      </w:r>
      <w:r w:rsidRPr="006F684C">
        <w:rPr>
          <w:b/>
          <w:u w:val="single"/>
        </w:rPr>
        <w:t>M</w:t>
      </w:r>
      <w:r w:rsidRPr="006F684C">
        <w:t xml:space="preserve">orphological </w:t>
      </w:r>
      <w:r w:rsidRPr="006F684C">
        <w:rPr>
          <w:b/>
          <w:u w:val="single"/>
        </w:rPr>
        <w:t>I</w:t>
      </w:r>
      <w:r w:rsidRPr="006F684C">
        <w:t xml:space="preserve">nteraction between </w:t>
      </w:r>
      <w:r w:rsidRPr="006F684C">
        <w:rPr>
          <w:b/>
          <w:u w:val="single"/>
        </w:rPr>
        <w:t>T</w:t>
      </w:r>
      <w:r w:rsidRPr="006F684C">
        <w:t xml:space="preserve">idal basin and </w:t>
      </w:r>
      <w:r w:rsidRPr="006F684C">
        <w:rPr>
          <w:b/>
          <w:u w:val="single"/>
        </w:rPr>
        <w:t>A</w:t>
      </w:r>
      <w:r w:rsidRPr="006F684C">
        <w:t xml:space="preserve">djacent coast (ASMITA) was first proposed by Marcel Stive and co-workers at TU Delft. The first Matlab version of ASMITA was developed by Tjerk Zitman at TU Delft.  Work by Zheng Bing Wang and colleagues also at TU Delft further developed the model and set out the basis of model parameterisation.  As part of the Estuaries Research Program Phase 2 (ERP2), funded by the Environment Agency and Department for Environment, Food and Rural Affairs (part of project FD2107) this research code was documented, tested and a manual prepared by Ian Townend and Adrian Wright at ABPmer.  Version 1.3 was released as Open Source software available </w:t>
      </w:r>
      <w:r w:rsidR="0035169A">
        <w:t>as part of the</w:t>
      </w:r>
      <w:r w:rsidRPr="006F684C">
        <w:t xml:space="preserve"> </w:t>
      </w:r>
      <w:r w:rsidRPr="006F684C">
        <w:lastRenderedPageBreak/>
        <w:t>Estuary Guide web site (</w:t>
      </w:r>
      <w:hyperlink r:id="rId10" w:history="1">
        <w:r w:rsidRPr="006F684C">
          <w:rPr>
            <w:rStyle w:val="Hyperlink"/>
          </w:rPr>
          <w:t>www.estuary-guide.net</w:t>
        </w:r>
      </w:hyperlink>
      <w:r w:rsidRPr="006F684C">
        <w:t>).  Further developments were undertaken to add additional elements and processes by Ian Townend, Jeremy Spearman, Kate Rossington and Michiel Knappen at HR Wallingford. This manual is for a version developed by Ian Townend at CoastalSEA in 2016</w:t>
      </w:r>
      <w:r>
        <w:t xml:space="preserve"> and ported </w:t>
      </w:r>
      <w:r w:rsidR="00820237">
        <w:t xml:space="preserve">to install as a </w:t>
      </w:r>
      <w:r w:rsidR="00820237" w:rsidRPr="004A6158">
        <w:t>Matlab</w:t>
      </w:r>
      <w:r w:rsidR="00820237" w:rsidRPr="004A6158">
        <w:rPr>
          <w:vertAlign w:val="superscript"/>
        </w:rPr>
        <w:t>TM</w:t>
      </w:r>
      <w:r w:rsidR="00820237" w:rsidRPr="004A6158">
        <w:t xml:space="preserve"> App </w:t>
      </w:r>
      <w:r w:rsidR="00820237">
        <w:t>using</w:t>
      </w:r>
      <w:r>
        <w:t xml:space="preserve"> the </w:t>
      </w:r>
      <w:r w:rsidRPr="00793128">
        <w:rPr>
          <w:i/>
          <w:iCs/>
        </w:rPr>
        <w:t>muitoolbox</w:t>
      </w:r>
      <w:r>
        <w:t xml:space="preserve"> in 2021</w:t>
      </w:r>
      <w:r w:rsidRPr="006F684C">
        <w:t>.</w:t>
      </w:r>
    </w:p>
    <w:p w14:paraId="0B1C057B" w14:textId="77777777" w:rsidR="0035169A" w:rsidRPr="00FE2387" w:rsidRDefault="0035169A" w:rsidP="00FE2387">
      <w:pPr>
        <w:rPr>
          <w:rStyle w:val="IntenseEmphasis"/>
          <w:i w:val="0"/>
          <w:color w:val="auto"/>
        </w:rPr>
      </w:pPr>
    </w:p>
    <w:p w14:paraId="43211461" w14:textId="09D364CC"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004A7D" w14:paraId="4A36F55D" w14:textId="77777777" w:rsidTr="003F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E11B046" w14:textId="77777777" w:rsidR="00004A7D" w:rsidRPr="00160590" w:rsidRDefault="00004A7D" w:rsidP="003F49A1">
            <w:pPr>
              <w:spacing w:before="80"/>
              <w:jc w:val="center"/>
              <w:rPr>
                <w:color w:val="FFFFFE" w:themeColor="background2"/>
              </w:rPr>
            </w:pPr>
            <w:r w:rsidRPr="00160590">
              <w:rPr>
                <w:color w:val="FFFFFE" w:themeColor="background2"/>
              </w:rPr>
              <w:t>Version</w:t>
            </w:r>
          </w:p>
        </w:tc>
        <w:tc>
          <w:tcPr>
            <w:tcW w:w="1274" w:type="dxa"/>
          </w:tcPr>
          <w:p w14:paraId="47A44B2A" w14:textId="77777777" w:rsidR="00004A7D" w:rsidRPr="00160590" w:rsidRDefault="00004A7D" w:rsidP="003F49A1">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04E46D04" w14:textId="77777777" w:rsidR="00004A7D" w:rsidRPr="00160590" w:rsidRDefault="00004A7D" w:rsidP="003F49A1">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361D52" w14:paraId="11052DD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BA2980" w14:textId="58DC310F" w:rsidR="00361D52" w:rsidRPr="00361D52" w:rsidRDefault="00361D52" w:rsidP="003F49A1">
            <w:pPr>
              <w:snapToGrid w:val="0"/>
              <w:jc w:val="center"/>
              <w:rPr>
                <w:b w:val="0"/>
                <w:bCs w:val="0"/>
              </w:rPr>
            </w:pPr>
            <w:r w:rsidRPr="00361D52">
              <w:rPr>
                <w:b w:val="0"/>
                <w:bCs w:val="0"/>
              </w:rPr>
              <w:t>3.5</w:t>
            </w:r>
          </w:p>
        </w:tc>
        <w:tc>
          <w:tcPr>
            <w:tcW w:w="1274" w:type="dxa"/>
          </w:tcPr>
          <w:p w14:paraId="46D71760" w14:textId="22A4B8E6" w:rsidR="00361D52" w:rsidRDefault="001E6605" w:rsidP="003F49A1">
            <w:pPr>
              <w:snapToGrid w:val="0"/>
              <w:jc w:val="center"/>
              <w:cnfStyle w:val="000000100000" w:firstRow="0" w:lastRow="0" w:firstColumn="0" w:lastColumn="0" w:oddVBand="0" w:evenVBand="0" w:oddHBand="1" w:evenHBand="0" w:firstRowFirstColumn="0" w:firstRowLastColumn="0" w:lastRowFirstColumn="0" w:lastRowLastColumn="0"/>
            </w:pPr>
            <w:r>
              <w:t>Jan 2024</w:t>
            </w:r>
          </w:p>
        </w:tc>
        <w:tc>
          <w:tcPr>
            <w:tcW w:w="6513" w:type="dxa"/>
          </w:tcPr>
          <w:p w14:paraId="2C526AD5" w14:textId="3BF29594" w:rsidR="00E46833" w:rsidRDefault="00E46833" w:rsidP="00D712FE">
            <w:pPr>
              <w:snapToGrid w:val="0"/>
              <w:cnfStyle w:val="000000100000" w:firstRow="0" w:lastRow="0" w:firstColumn="0" w:lastColumn="0" w:oddVBand="0" w:evenVBand="0" w:oddHBand="1" w:evenHBand="0" w:firstRowFirstColumn="0" w:firstRowLastColumn="0" w:lastRowFirstColumn="0" w:lastRowLastColumn="0"/>
            </w:pPr>
            <w:r>
              <w:t>Added additional checks on model stability. Revised conditions for limiting erosion and fixing interventions. Improved stability when area or vertical exchange goes to zero (e</w:t>
            </w:r>
            <w:r w:rsidR="00166528">
              <w:t>.</w:t>
            </w:r>
            <w:r>
              <w:t>g</w:t>
            </w:r>
            <w:r w:rsidR="00166528">
              <w:t>.,</w:t>
            </w:r>
            <w:r>
              <w:t xml:space="preserve"> to simulate closure and opening of marshes).</w:t>
            </w:r>
          </w:p>
          <w:p w14:paraId="44A88BBA" w14:textId="3DCC6A19" w:rsidR="00657080" w:rsidRDefault="00657080" w:rsidP="00D712FE">
            <w:pPr>
              <w:snapToGrid w:val="0"/>
              <w:cnfStyle w:val="000000100000" w:firstRow="0" w:lastRow="0" w:firstColumn="0" w:lastColumn="0" w:oddVBand="0" w:evenVBand="0" w:oddHBand="1" w:evenHBand="0" w:firstRowFirstColumn="0" w:firstRowLastColumn="0" w:lastRowFirstColumn="0" w:lastRowLastColumn="0"/>
            </w:pPr>
            <w:r>
              <w:t xml:space="preserve">Updated function for simple_tide now used. Utility to update models to latest version of code added. Tool to plot multiple elements from PlotUI added. </w:t>
            </w:r>
            <w:r w:rsidRPr="00657080">
              <w:t>Added matrix condition checks and option to display a summary plot during run time.</w:t>
            </w:r>
            <w:r>
              <w:t xml:space="preserve"> Added check that toolboxes are installed. Implemented checks when using Response tab.</w:t>
            </w:r>
          </w:p>
        </w:tc>
      </w:tr>
      <w:tr w:rsidR="00017873" w14:paraId="3D5F515B"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457A4A31" w14:textId="1F46C5F9" w:rsidR="00017873" w:rsidRPr="00017873" w:rsidRDefault="00017873" w:rsidP="003F49A1">
            <w:pPr>
              <w:snapToGrid w:val="0"/>
              <w:jc w:val="center"/>
              <w:rPr>
                <w:b w:val="0"/>
                <w:bCs w:val="0"/>
              </w:rPr>
            </w:pPr>
            <w:r w:rsidRPr="00017873">
              <w:rPr>
                <w:b w:val="0"/>
                <w:bCs w:val="0"/>
              </w:rPr>
              <w:t>3.4</w:t>
            </w:r>
          </w:p>
        </w:tc>
        <w:tc>
          <w:tcPr>
            <w:tcW w:w="1274" w:type="dxa"/>
          </w:tcPr>
          <w:p w14:paraId="7F7D174F" w14:textId="667318DF" w:rsidR="00017873" w:rsidRDefault="00017873" w:rsidP="003F49A1">
            <w:pPr>
              <w:snapToGrid w:val="0"/>
              <w:jc w:val="center"/>
              <w:cnfStyle w:val="000000000000" w:firstRow="0" w:lastRow="0" w:firstColumn="0" w:lastColumn="0" w:oddVBand="0" w:evenVBand="0" w:oddHBand="0" w:evenHBand="0" w:firstRowFirstColumn="0" w:firstRowLastColumn="0" w:lastRowFirstColumn="0" w:lastRowLastColumn="0"/>
            </w:pPr>
            <w:r>
              <w:t>Sept 2023</w:t>
            </w:r>
          </w:p>
        </w:tc>
        <w:tc>
          <w:tcPr>
            <w:tcW w:w="6513" w:type="dxa"/>
          </w:tcPr>
          <w:p w14:paraId="7CF425E9" w14:textId="510F57F9" w:rsidR="00017873" w:rsidRDefault="00BE3B14" w:rsidP="00D712FE">
            <w:pPr>
              <w:snapToGrid w:val="0"/>
              <w:cnfStyle w:val="000000000000" w:firstRow="0" w:lastRow="0" w:firstColumn="0" w:lastColumn="0" w:oddVBand="0" w:evenVBand="0" w:oddHBand="0" w:evenHBand="0" w:firstRowFirstColumn="0" w:firstRowLastColumn="0" w:lastRowFirstColumn="0" w:lastRowLastColumn="0"/>
            </w:pPr>
            <w:r>
              <w:t xml:space="preserve">Interventions can now be set to be erodible or non-erodible. </w:t>
            </w:r>
            <w:r w:rsidR="00623398">
              <w:t xml:space="preserve">Equilibrium for beach type elements can now use drift rate as an alternative to prism or tidal range to define the equilibrium volume. </w:t>
            </w:r>
            <w:r w:rsidR="00D45FAD">
              <w:t>Added option to plot differences of variable as a Scaling option.</w:t>
            </w:r>
            <w:r w:rsidR="00665EE2">
              <w:t xml:space="preserve"> Water level offset for tidal range cycles modified to ensure variation gives correct mean tide.</w:t>
            </w:r>
            <w:r w:rsidR="00D712FE">
              <w:t xml:space="preserve"> Saltmarsh algorithm improved to be stable when switching to zero depth and to bare flat depth and find the correct root for the equilibrium depth</w:t>
            </w:r>
            <w:r w:rsidR="00623398">
              <w:t xml:space="preserve">. </w:t>
            </w:r>
            <w:r w:rsidR="00623398" w:rsidRPr="00623398">
              <w:t xml:space="preserve">Bug fixes for </w:t>
            </w:r>
            <w:r w:rsidR="00623398">
              <w:t xml:space="preserve">(i) time series drift from a single source, (ii) </w:t>
            </w:r>
            <w:r w:rsidR="00623398" w:rsidRPr="00623398">
              <w:t xml:space="preserve">advection tabs used before models runs and </w:t>
            </w:r>
            <w:r w:rsidR="00623398">
              <w:t xml:space="preserve">(iii) </w:t>
            </w:r>
            <w:r w:rsidR="00623398" w:rsidRPr="00623398">
              <w:t>handling of data time and duration options (duration used if start time =0). Table formatting with large numerical values improved. Pan and zoom button handling improved.</w:t>
            </w:r>
          </w:p>
        </w:tc>
      </w:tr>
      <w:tr w:rsidR="00A45F61" w14:paraId="0435CF8D"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8C14801" w14:textId="6FCE0784" w:rsidR="00A45F61" w:rsidRPr="00A45F61" w:rsidRDefault="00A45F61" w:rsidP="003F49A1">
            <w:pPr>
              <w:snapToGrid w:val="0"/>
              <w:jc w:val="center"/>
              <w:rPr>
                <w:b w:val="0"/>
                <w:bCs w:val="0"/>
              </w:rPr>
            </w:pPr>
            <w:r w:rsidRPr="00A45F61">
              <w:rPr>
                <w:b w:val="0"/>
                <w:bCs w:val="0"/>
              </w:rPr>
              <w:t>3.3</w:t>
            </w:r>
          </w:p>
        </w:tc>
        <w:tc>
          <w:tcPr>
            <w:tcW w:w="1274" w:type="dxa"/>
          </w:tcPr>
          <w:p w14:paraId="29F44BF2" w14:textId="4AFD1CCC" w:rsidR="00A45F61" w:rsidRDefault="00A45F61" w:rsidP="003F49A1">
            <w:pPr>
              <w:snapToGrid w:val="0"/>
              <w:jc w:val="center"/>
              <w:cnfStyle w:val="000000100000" w:firstRow="0" w:lastRow="0" w:firstColumn="0" w:lastColumn="0" w:oddVBand="0" w:evenVBand="0" w:oddHBand="1" w:evenHBand="0" w:firstRowFirstColumn="0" w:firstRowLastColumn="0" w:lastRowFirstColumn="0" w:lastRowLastColumn="0"/>
            </w:pPr>
            <w:r>
              <w:t>July 2023</w:t>
            </w:r>
          </w:p>
        </w:tc>
        <w:tc>
          <w:tcPr>
            <w:tcW w:w="6513" w:type="dxa"/>
          </w:tcPr>
          <w:p w14:paraId="1C1246E0" w14:textId="6254EDD0" w:rsidR="00A45F61" w:rsidRDefault="00A45F61" w:rsidP="003F49A1">
            <w:pPr>
              <w:snapToGrid w:val="0"/>
              <w:cnfStyle w:val="000000100000" w:firstRow="0" w:lastRow="0" w:firstColumn="0" w:lastColumn="0" w:oddVBand="0" w:evenVBand="0" w:oddHBand="1" w:evenHBand="0" w:firstRowFirstColumn="0" w:firstRowLastColumn="0" w:lastRowFirstColumn="0" w:lastRowLastColumn="0"/>
            </w:pPr>
            <w:r>
              <w:t>Added functions and scripts to run Asmita from the command line or in batch mode. Added Unit testing for set of models that test the range of functionality available.</w:t>
            </w:r>
            <w:r w:rsidR="00DF7D74">
              <w:t xml:space="preserve"> Added option to Time plots to use a pivot year to define the start point (y-value and time) for all lines included on plot.</w:t>
            </w:r>
            <w:r w:rsidR="00EF540B">
              <w:t xml:space="preserve"> Modified handling of saltmarsh equilibrium when water depth is zero and removed scaling to initial values for saltmarsh and storage elements. Added option to use time-varying horizontal </w:t>
            </w:r>
            <w:r w:rsidR="00A2128E">
              <w:t xml:space="preserve">and vertical </w:t>
            </w:r>
            <w:r w:rsidR="00EF540B">
              <w:t>exchanges. Added moving surface area to output variables (to view interventions).</w:t>
            </w:r>
          </w:p>
        </w:tc>
      </w:tr>
      <w:tr w:rsidR="00AD25E1" w14:paraId="068C1B28"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1193A864" w14:textId="5A34EE2F" w:rsidR="00AD25E1" w:rsidRPr="00AD25E1" w:rsidRDefault="00AD25E1" w:rsidP="003F49A1">
            <w:pPr>
              <w:snapToGrid w:val="0"/>
              <w:jc w:val="center"/>
              <w:rPr>
                <w:b w:val="0"/>
                <w:bCs w:val="0"/>
              </w:rPr>
            </w:pPr>
            <w:r w:rsidRPr="00AD25E1">
              <w:rPr>
                <w:b w:val="0"/>
                <w:bCs w:val="0"/>
              </w:rPr>
              <w:t>3.2</w:t>
            </w:r>
          </w:p>
        </w:tc>
        <w:tc>
          <w:tcPr>
            <w:tcW w:w="1274" w:type="dxa"/>
          </w:tcPr>
          <w:p w14:paraId="68AFC058" w14:textId="65D8F6A4" w:rsidR="00AD25E1" w:rsidRDefault="00AD25E1" w:rsidP="003F49A1">
            <w:pPr>
              <w:snapToGrid w:val="0"/>
              <w:jc w:val="center"/>
              <w:cnfStyle w:val="000000000000" w:firstRow="0" w:lastRow="0" w:firstColumn="0" w:lastColumn="0" w:oddVBand="0" w:evenVBand="0" w:oddHBand="0" w:evenHBand="0" w:firstRowFirstColumn="0" w:firstRowLastColumn="0" w:lastRowFirstColumn="0" w:lastRowLastColumn="0"/>
            </w:pPr>
            <w:r>
              <w:t>June 2023</w:t>
            </w:r>
          </w:p>
        </w:tc>
        <w:tc>
          <w:tcPr>
            <w:tcW w:w="6513" w:type="dxa"/>
          </w:tcPr>
          <w:p w14:paraId="3972DCC4" w14:textId="4E9F63B9" w:rsidR="00AD25E1" w:rsidRDefault="00AD25E1" w:rsidP="003F49A1">
            <w:pPr>
              <w:snapToGrid w:val="0"/>
              <w:cnfStyle w:val="000000000000" w:firstRow="0" w:lastRow="0" w:firstColumn="0" w:lastColumn="0" w:oddVBand="0" w:evenVBand="0" w:oddHBand="0" w:evenHBand="0" w:firstRowFirstColumn="0" w:firstRowLastColumn="0" w:lastRowFirstColumn="0" w:lastRowLastColumn="0"/>
            </w:pPr>
            <w:r>
              <w:t>Added Help options for Documentation (online), Manual and Papers that detail theoretical background.</w:t>
            </w:r>
          </w:p>
        </w:tc>
      </w:tr>
      <w:tr w:rsidR="00350FC6" w14:paraId="64BF6F6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11B3E9B6" w14:textId="21D6C586" w:rsidR="00350FC6" w:rsidRPr="00793128" w:rsidRDefault="00350FC6" w:rsidP="003F49A1">
            <w:pPr>
              <w:snapToGrid w:val="0"/>
              <w:jc w:val="center"/>
              <w:rPr>
                <w:b w:val="0"/>
                <w:bCs w:val="0"/>
              </w:rPr>
            </w:pPr>
            <w:r w:rsidRPr="00793128">
              <w:rPr>
                <w:b w:val="0"/>
                <w:bCs w:val="0"/>
              </w:rPr>
              <w:t>3.1</w:t>
            </w:r>
          </w:p>
        </w:tc>
        <w:tc>
          <w:tcPr>
            <w:tcW w:w="1274" w:type="dxa"/>
          </w:tcPr>
          <w:p w14:paraId="3E19AB7B" w14:textId="0C39B8FD" w:rsidR="00350FC6" w:rsidRDefault="00DD7ED1" w:rsidP="003F49A1">
            <w:pPr>
              <w:snapToGrid w:val="0"/>
              <w:jc w:val="center"/>
              <w:cnfStyle w:val="000000100000" w:firstRow="0" w:lastRow="0" w:firstColumn="0" w:lastColumn="0" w:oddVBand="0" w:evenVBand="0" w:oddHBand="1" w:evenHBand="0" w:firstRowFirstColumn="0" w:firstRowLastColumn="0" w:lastRowFirstColumn="0" w:lastRowLastColumn="0"/>
            </w:pPr>
            <w:r>
              <w:t>Oct</w:t>
            </w:r>
            <w:r w:rsidR="00350FC6">
              <w:t xml:space="preserve"> 2022</w:t>
            </w:r>
          </w:p>
        </w:tc>
        <w:tc>
          <w:tcPr>
            <w:tcW w:w="6513" w:type="dxa"/>
          </w:tcPr>
          <w:p w14:paraId="4D34A385" w14:textId="5C035092" w:rsidR="00793128" w:rsidRDefault="00350FC6" w:rsidP="003F49A1">
            <w:pPr>
              <w:snapToGrid w:val="0"/>
              <w:cnfStyle w:val="000000100000" w:firstRow="0" w:lastRow="0" w:firstColumn="0" w:lastColumn="0" w:oddVBand="0" w:evenVBand="0" w:oddHBand="1" w:evenHBand="0" w:firstRowFirstColumn="0" w:firstRowLastColumn="0" w:lastRowFirstColumn="0" w:lastRowLastColumn="0"/>
            </w:pPr>
            <w:r>
              <w:t>Added option to examine sea level rise over the Holocene (</w:t>
            </w:r>
            <w:r w:rsidR="00AD25E1">
              <w:t>i.e.,</w:t>
            </w:r>
            <w:r>
              <w:t xml:space="preserve"> for periods prior to 0 A.D) see Section </w:t>
            </w:r>
            <w:r>
              <w:fldChar w:fldCharType="begin"/>
            </w:r>
            <w:r>
              <w:instrText xml:space="preserve"> REF _Ref458867188 \r \h </w:instrText>
            </w:r>
            <w:r>
              <w:fldChar w:fldCharType="separate"/>
            </w:r>
            <w:r w:rsidR="00567DDE">
              <w:t>6.2</w:t>
            </w:r>
            <w:r>
              <w:fldChar w:fldCharType="end"/>
            </w:r>
            <w:r>
              <w:t>.</w:t>
            </w:r>
            <w:r w:rsidR="003D5941">
              <w:t xml:space="preserve"> </w:t>
            </w:r>
          </w:p>
          <w:p w14:paraId="79D468A5" w14:textId="7F53CEE2" w:rsidR="00350FC6" w:rsidRDefault="003D5941" w:rsidP="003F49A1">
            <w:pPr>
              <w:snapToGrid w:val="0"/>
              <w:cnfStyle w:val="000000100000" w:firstRow="0" w:lastRow="0" w:firstColumn="0" w:lastColumn="0" w:oddVBand="0" w:evenVBand="0" w:oddHBand="1" w:evenHBand="0" w:firstRowFirstColumn="0" w:firstRowLastColumn="0" w:lastRowFirstColumn="0" w:lastRowLastColumn="0"/>
            </w:pPr>
            <w:r>
              <w:t>Various error traps added to improve editing and modifying of model components. Error in reloading past cases corrected.</w:t>
            </w:r>
          </w:p>
        </w:tc>
      </w:tr>
      <w:tr w:rsidR="00004A7D" w14:paraId="160E0860"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53875D59" w14:textId="52512A41" w:rsidR="00004A7D" w:rsidRPr="00004A7D" w:rsidRDefault="00004A7D" w:rsidP="003F49A1">
            <w:pPr>
              <w:snapToGrid w:val="0"/>
              <w:jc w:val="center"/>
              <w:rPr>
                <w:b w:val="0"/>
                <w:bCs w:val="0"/>
              </w:rPr>
            </w:pPr>
            <w:r w:rsidRPr="00004A7D">
              <w:rPr>
                <w:b w:val="0"/>
                <w:bCs w:val="0"/>
              </w:rPr>
              <w:t>3.0</w:t>
            </w:r>
          </w:p>
        </w:tc>
        <w:tc>
          <w:tcPr>
            <w:tcW w:w="1274" w:type="dxa"/>
          </w:tcPr>
          <w:p w14:paraId="0B14F25B" w14:textId="42AC0344" w:rsidR="00004A7D"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t>Oct 2021</w:t>
            </w:r>
          </w:p>
        </w:tc>
        <w:tc>
          <w:tcPr>
            <w:tcW w:w="6513" w:type="dxa"/>
          </w:tcPr>
          <w:p w14:paraId="3DA24A6D" w14:textId="214A4610"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ASMITA ported to run as an App using the modelui toolbox.</w:t>
            </w:r>
            <w:r w:rsidR="00DC6DEE">
              <w:t xml:space="preserve"> Added option to include along channel changes in water level due to river-tide interactions using the CSTmodel. Graphics </w:t>
            </w:r>
            <w:r w:rsidR="00E34A3D">
              <w:t>modified to make use of new interface.</w:t>
            </w:r>
          </w:p>
        </w:tc>
      </w:tr>
      <w:tr w:rsidR="00004A7D" w14:paraId="5B177124"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96FD27E" w14:textId="77777777" w:rsidR="00004A7D" w:rsidRPr="00115F21" w:rsidRDefault="00004A7D" w:rsidP="003F49A1">
            <w:pPr>
              <w:snapToGrid w:val="0"/>
              <w:jc w:val="center"/>
              <w:rPr>
                <w:b w:val="0"/>
              </w:rPr>
            </w:pPr>
            <w:r w:rsidRPr="00115F21">
              <w:rPr>
                <w:b w:val="0"/>
              </w:rPr>
              <w:lastRenderedPageBreak/>
              <w:t>2.0</w:t>
            </w:r>
          </w:p>
        </w:tc>
        <w:tc>
          <w:tcPr>
            <w:tcW w:w="1274" w:type="dxa"/>
          </w:tcPr>
          <w:p w14:paraId="11EB0039" w14:textId="77777777" w:rsidR="00004A7D" w:rsidRDefault="00004A7D" w:rsidP="003F49A1">
            <w:pPr>
              <w:snapToGrid w:val="0"/>
              <w:jc w:val="center"/>
              <w:cnfStyle w:val="000000100000" w:firstRow="0" w:lastRow="0" w:firstColumn="0" w:lastColumn="0" w:oddVBand="0" w:evenVBand="0" w:oddHBand="1" w:evenHBand="0" w:firstRowFirstColumn="0" w:firstRowLastColumn="0" w:lastRowFirstColumn="0" w:lastRowLastColumn="0"/>
            </w:pPr>
            <w:r>
              <w:t>Nov 2020</w:t>
            </w:r>
          </w:p>
        </w:tc>
        <w:tc>
          <w:tcPr>
            <w:tcW w:w="6513" w:type="dxa"/>
          </w:tcPr>
          <w:p w14:paraId="27D61604" w14:textId="0ECECF7D"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ASMITA OO ported to work as model ASMITA within the ModelUI framework.</w:t>
            </w:r>
          </w:p>
        </w:tc>
      </w:tr>
      <w:tr w:rsidR="00004A7D" w14:paraId="46F78843"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2D5C5C2E" w14:textId="77777777" w:rsidR="00004A7D" w:rsidRPr="00115F21" w:rsidRDefault="00004A7D" w:rsidP="003F49A1">
            <w:pPr>
              <w:snapToGrid w:val="0"/>
              <w:jc w:val="center"/>
            </w:pPr>
            <w:r w:rsidRPr="00B54E23">
              <w:rPr>
                <w:b w:val="0"/>
                <w:bCs w:val="0"/>
              </w:rPr>
              <w:t>1.5</w:t>
            </w:r>
          </w:p>
        </w:tc>
        <w:tc>
          <w:tcPr>
            <w:tcW w:w="1274" w:type="dxa"/>
          </w:tcPr>
          <w:p w14:paraId="4B490BFB" w14:textId="77777777" w:rsidR="00004A7D"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rsidRPr="00B54E23">
              <w:t>Oct.2020</w:t>
            </w:r>
          </w:p>
        </w:tc>
        <w:tc>
          <w:tcPr>
            <w:tcW w:w="6513" w:type="dxa"/>
          </w:tcPr>
          <w:p w14:paraId="4C5D69A9" w14:textId="0039FE18"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Added inlet model. See Section </w:t>
            </w:r>
            <w:r w:rsidR="00E80C5E">
              <w:fldChar w:fldCharType="begin"/>
            </w:r>
            <w:r w:rsidR="00E80C5E">
              <w:instrText xml:space="preserve"> REF _Ref53422643 \r \h </w:instrText>
            </w:r>
            <w:r w:rsidR="00E80C5E">
              <w:fldChar w:fldCharType="separate"/>
            </w:r>
            <w:r w:rsidR="00567DDE">
              <w:t>3.5</w:t>
            </w:r>
            <w:r w:rsidR="00E80C5E">
              <w:fldChar w:fldCharType="end"/>
            </w:r>
            <w:r>
              <w:t>.</w:t>
            </w:r>
          </w:p>
          <w:p w14:paraId="36AB4B31" w14:textId="044DD5D8"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Added option to define element specific equilibrium volume using tidal range rather than tidal prism. See Sections </w:t>
            </w:r>
            <w:r w:rsidR="00E80C5E">
              <w:fldChar w:fldCharType="begin"/>
            </w:r>
            <w:r w:rsidR="00E80C5E">
              <w:instrText xml:space="preserve"> REF _Ref83058435 \r \h </w:instrText>
            </w:r>
            <w:r w:rsidR="00E80C5E">
              <w:fldChar w:fldCharType="separate"/>
            </w:r>
            <w:r w:rsidR="00567DDE">
              <w:t>5.4</w:t>
            </w:r>
            <w:r w:rsidR="00E80C5E">
              <w:fldChar w:fldCharType="end"/>
            </w:r>
            <w:r>
              <w:t xml:space="preserve"> and </w:t>
            </w:r>
            <w:r>
              <w:fldChar w:fldCharType="begin"/>
            </w:r>
            <w:r>
              <w:instrText xml:space="preserve"> REF _Ref458860700 \r \h </w:instrText>
            </w:r>
            <w:r>
              <w:fldChar w:fldCharType="separate"/>
            </w:r>
            <w:r w:rsidR="00567DDE">
              <w:t>6.1</w:t>
            </w:r>
            <w:r>
              <w:fldChar w:fldCharType="end"/>
            </w:r>
            <w:r>
              <w:t>.</w:t>
            </w:r>
          </w:p>
          <w:p w14:paraId="647065A0" w14:textId="0B67EBF0"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Updated Unit Testing tools. </w:t>
            </w:r>
          </w:p>
        </w:tc>
      </w:tr>
      <w:tr w:rsidR="00004A7D" w14:paraId="37448B5A"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13343B7" w14:textId="77777777" w:rsidR="00004A7D" w:rsidRPr="00160590" w:rsidRDefault="00004A7D" w:rsidP="003F49A1">
            <w:pPr>
              <w:snapToGrid w:val="0"/>
              <w:jc w:val="center"/>
              <w:rPr>
                <w:b w:val="0"/>
              </w:rPr>
            </w:pPr>
            <w:r>
              <w:rPr>
                <w:b w:val="0"/>
              </w:rPr>
              <w:t>1.4</w:t>
            </w:r>
          </w:p>
        </w:tc>
        <w:tc>
          <w:tcPr>
            <w:tcW w:w="1274" w:type="dxa"/>
          </w:tcPr>
          <w:p w14:paraId="46B980FF" w14:textId="77777777" w:rsidR="00004A7D" w:rsidRPr="00160590" w:rsidRDefault="00004A7D" w:rsidP="003F49A1">
            <w:pPr>
              <w:snapToGrid w:val="0"/>
              <w:jc w:val="center"/>
              <w:cnfStyle w:val="000000100000" w:firstRow="0" w:lastRow="0" w:firstColumn="0" w:lastColumn="0" w:oddVBand="0" w:evenVBand="0" w:oddHBand="1" w:evenHBand="0" w:firstRowFirstColumn="0" w:firstRowLastColumn="0" w:lastRowFirstColumn="0" w:lastRowLastColumn="0"/>
            </w:pPr>
            <w:r>
              <w:t>Nov.2016</w:t>
            </w:r>
          </w:p>
        </w:tc>
        <w:tc>
          <w:tcPr>
            <w:tcW w:w="6513" w:type="dxa"/>
          </w:tcPr>
          <w:p w14:paraId="55969558"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Added tidal damping for use in multi-channel element models</w:t>
            </w:r>
          </w:p>
          <w:p w14:paraId="0CEC4197"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Added pan and zoom options to graph tabs</w:t>
            </w:r>
          </w:p>
          <w:p w14:paraId="5E9CF18E"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Fixed bug in upstream prism when channels are in random order</w:t>
            </w:r>
          </w:p>
          <w:p w14:paraId="45EBBB2A" w14:textId="6B14FADF"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Element Types extended to allow deltas and beach/spit complexes to be modelled. See Section </w:t>
            </w:r>
            <w:r>
              <w:fldChar w:fldCharType="begin"/>
            </w:r>
            <w:r>
              <w:instrText xml:space="preserve"> REF _Ref459488676 \r \h </w:instrText>
            </w:r>
            <w:r>
              <w:fldChar w:fldCharType="separate"/>
            </w:r>
            <w:r w:rsidR="00567DDE">
              <w:t>5.1</w:t>
            </w:r>
            <w:r>
              <w:fldChar w:fldCharType="end"/>
            </w:r>
            <w:r>
              <w:t>.</w:t>
            </w:r>
          </w:p>
          <w:p w14:paraId="7F780748" w14:textId="2C22AF5A"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Added ‘Animate’ tab to plot GUI, to provide animations of how some variable changes across the network. </w:t>
            </w:r>
          </w:p>
          <w:p w14:paraId="3ABC4ADF" w14:textId="72E16FB1"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load interventions from a file. See Section </w:t>
            </w:r>
            <w:r>
              <w:fldChar w:fldCharType="begin"/>
            </w:r>
            <w:r>
              <w:instrText xml:space="preserve"> REF _Ref459627191 \r \h </w:instrText>
            </w:r>
            <w:r>
              <w:fldChar w:fldCharType="separate"/>
            </w:r>
            <w:r w:rsidR="00567DDE">
              <w:t>4.4</w:t>
            </w:r>
            <w:r>
              <w:fldChar w:fldCharType="end"/>
            </w:r>
          </w:p>
          <w:p w14:paraId="64910E46" w14:textId="45ACC5B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load element </w:t>
            </w:r>
            <w:r w:rsidR="00214A40">
              <w:t>parameters</w:t>
            </w:r>
            <w:r>
              <w:t xml:space="preserve"> from a file. See Section </w:t>
            </w:r>
            <w:r>
              <w:fldChar w:fldCharType="begin"/>
            </w:r>
            <w:r>
              <w:instrText xml:space="preserve"> REF _Ref459627191 \r \h </w:instrText>
            </w:r>
            <w:r>
              <w:fldChar w:fldCharType="separate"/>
            </w:r>
            <w:r w:rsidR="00567DDE">
              <w:t>4.4</w:t>
            </w:r>
            <w:r>
              <w:fldChar w:fldCharType="end"/>
            </w:r>
          </w:p>
          <w:p w14:paraId="2BDD754A" w14:textId="650ACB93"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include timeseries definition of river and drift sources. See Sections </w:t>
            </w:r>
            <w:r>
              <w:fldChar w:fldCharType="begin"/>
            </w:r>
            <w:r>
              <w:instrText xml:space="preserve"> REF _Ref459627191 \r \h </w:instrText>
            </w:r>
            <w:r>
              <w:fldChar w:fldCharType="separate"/>
            </w:r>
            <w:r w:rsidR="00567DDE">
              <w:t>4.4</w:t>
            </w:r>
            <w:r>
              <w:fldChar w:fldCharType="end"/>
            </w:r>
            <w:r>
              <w:t xml:space="preserve"> and </w:t>
            </w:r>
            <w:r>
              <w:fldChar w:fldCharType="begin"/>
            </w:r>
            <w:r>
              <w:instrText xml:space="preserve"> REF _Ref463095601 \r \h </w:instrText>
            </w:r>
            <w:r>
              <w:fldChar w:fldCharType="separate"/>
            </w:r>
            <w:r w:rsidR="00567DDE">
              <w:t>5.3</w:t>
            </w:r>
            <w:r>
              <w:fldChar w:fldCharType="end"/>
            </w:r>
            <w:r>
              <w:t>.</w:t>
            </w:r>
          </w:p>
          <w:p w14:paraId="69E953E6" w14:textId="77777777" w:rsidR="00004A7D" w:rsidRPr="00160590" w:rsidRDefault="00004A7D" w:rsidP="003F49A1">
            <w:pPr>
              <w:snapToGrid w:val="0"/>
              <w:cnfStyle w:val="000000100000" w:firstRow="0" w:lastRow="0" w:firstColumn="0" w:lastColumn="0" w:oddVBand="0" w:evenVBand="0" w:oddHBand="1" w:evenHBand="0" w:firstRowFirstColumn="0" w:firstRowLastColumn="0" w:lastRowFirstColumn="0" w:lastRowLastColumn="0"/>
            </w:pPr>
            <w:r>
              <w:t>Deletion of River and Drift input sources corrected.</w:t>
            </w:r>
          </w:p>
        </w:tc>
      </w:tr>
      <w:tr w:rsidR="00004A7D" w14:paraId="0FC01484"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5BA2CBA4" w14:textId="77777777" w:rsidR="00004A7D" w:rsidRPr="00160590" w:rsidRDefault="00004A7D" w:rsidP="003F49A1">
            <w:pPr>
              <w:snapToGrid w:val="0"/>
              <w:jc w:val="center"/>
              <w:rPr>
                <w:b w:val="0"/>
              </w:rPr>
            </w:pPr>
            <w:r w:rsidRPr="00160590">
              <w:rPr>
                <w:b w:val="0"/>
              </w:rPr>
              <w:t>1.3</w:t>
            </w:r>
          </w:p>
        </w:tc>
        <w:tc>
          <w:tcPr>
            <w:tcW w:w="1274" w:type="dxa"/>
          </w:tcPr>
          <w:p w14:paraId="0F6B4B84" w14:textId="77777777" w:rsidR="00004A7D" w:rsidRPr="00160590"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t>Sep.2016</w:t>
            </w:r>
          </w:p>
        </w:tc>
        <w:tc>
          <w:tcPr>
            <w:tcW w:w="6513" w:type="dxa"/>
          </w:tcPr>
          <w:p w14:paraId="223CC0E0" w14:textId="77777777" w:rsidR="00004A7D" w:rsidRPr="00160590" w:rsidRDefault="00004A7D" w:rsidP="003F49A1">
            <w:pPr>
              <w:snapToGrid w:val="0"/>
              <w:cnfStyle w:val="000000000000" w:firstRow="0" w:lastRow="0" w:firstColumn="0" w:lastColumn="0" w:oddVBand="0" w:evenVBand="0" w:oddHBand="0" w:evenHBand="0" w:firstRowFirstColumn="0" w:firstRowLastColumn="0" w:lastRowFirstColumn="0" w:lastRowLastColumn="0"/>
            </w:pPr>
            <w:r>
              <w:t>First release to accompany papers published in China Ocean Engineering</w:t>
            </w:r>
          </w:p>
        </w:tc>
      </w:tr>
    </w:tbl>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56C6BB60" w14:textId="67E1CC49" w:rsidR="00E8192F" w:rsidRDefault="00197F5F">
          <w:pPr>
            <w:pStyle w:val="TOC1"/>
            <w:rPr>
              <w:noProof/>
              <w:kern w:val="2"/>
              <w:sz w:val="24"/>
              <w:szCs w:val="24"/>
              <w14:ligatures w14:val="standardContextual"/>
            </w:rPr>
          </w:pPr>
          <w:r>
            <w:fldChar w:fldCharType="begin"/>
          </w:r>
          <w:r>
            <w:instrText xml:space="preserve"> TOC \o "1-3" \h \z \u </w:instrText>
          </w:r>
          <w:r>
            <w:fldChar w:fldCharType="separate"/>
          </w:r>
          <w:hyperlink w:anchor="_Toc192914882" w:history="1">
            <w:r w:rsidR="00E8192F" w:rsidRPr="00430D99">
              <w:rPr>
                <w:rStyle w:val="Hyperlink"/>
                <w:noProof/>
              </w:rPr>
              <w:t>1</w:t>
            </w:r>
            <w:r w:rsidR="00E8192F">
              <w:rPr>
                <w:noProof/>
                <w:kern w:val="2"/>
                <w:sz w:val="24"/>
                <w:szCs w:val="24"/>
                <w14:ligatures w14:val="standardContextual"/>
              </w:rPr>
              <w:tab/>
            </w:r>
            <w:r w:rsidR="00E8192F" w:rsidRPr="00430D99">
              <w:rPr>
                <w:rStyle w:val="Hyperlink"/>
                <w:noProof/>
              </w:rPr>
              <w:t>Introduction</w:t>
            </w:r>
            <w:r w:rsidR="00E8192F">
              <w:rPr>
                <w:noProof/>
                <w:webHidden/>
              </w:rPr>
              <w:tab/>
            </w:r>
            <w:r w:rsidR="00E8192F">
              <w:rPr>
                <w:noProof/>
                <w:webHidden/>
              </w:rPr>
              <w:fldChar w:fldCharType="begin"/>
            </w:r>
            <w:r w:rsidR="00E8192F">
              <w:rPr>
                <w:noProof/>
                <w:webHidden/>
              </w:rPr>
              <w:instrText xml:space="preserve"> PAGEREF _Toc192914882 \h </w:instrText>
            </w:r>
            <w:r w:rsidR="00E8192F">
              <w:rPr>
                <w:noProof/>
                <w:webHidden/>
              </w:rPr>
            </w:r>
            <w:r w:rsidR="00E8192F">
              <w:rPr>
                <w:noProof/>
                <w:webHidden/>
              </w:rPr>
              <w:fldChar w:fldCharType="separate"/>
            </w:r>
            <w:r w:rsidR="00567DDE">
              <w:rPr>
                <w:noProof/>
                <w:webHidden/>
              </w:rPr>
              <w:t>1</w:t>
            </w:r>
            <w:r w:rsidR="00E8192F">
              <w:rPr>
                <w:noProof/>
                <w:webHidden/>
              </w:rPr>
              <w:fldChar w:fldCharType="end"/>
            </w:r>
          </w:hyperlink>
        </w:p>
        <w:p w14:paraId="210F262C" w14:textId="771555C0" w:rsidR="00E8192F" w:rsidRDefault="00000000">
          <w:pPr>
            <w:pStyle w:val="TOC1"/>
            <w:rPr>
              <w:noProof/>
              <w:kern w:val="2"/>
              <w:sz w:val="24"/>
              <w:szCs w:val="24"/>
              <w14:ligatures w14:val="standardContextual"/>
            </w:rPr>
          </w:pPr>
          <w:hyperlink w:anchor="_Toc192914883" w:history="1">
            <w:r w:rsidR="00E8192F" w:rsidRPr="00430D99">
              <w:rPr>
                <w:rStyle w:val="Hyperlink"/>
                <w:noProof/>
              </w:rPr>
              <w:t>2</w:t>
            </w:r>
            <w:r w:rsidR="00E8192F">
              <w:rPr>
                <w:noProof/>
                <w:kern w:val="2"/>
                <w:sz w:val="24"/>
                <w:szCs w:val="24"/>
                <w14:ligatures w14:val="standardContextual"/>
              </w:rPr>
              <w:tab/>
            </w:r>
            <w:r w:rsidR="00E8192F" w:rsidRPr="00430D99">
              <w:rPr>
                <w:rStyle w:val="Hyperlink"/>
                <w:noProof/>
              </w:rPr>
              <w:t>Getting started</w:t>
            </w:r>
            <w:r w:rsidR="00E8192F">
              <w:rPr>
                <w:noProof/>
                <w:webHidden/>
              </w:rPr>
              <w:tab/>
            </w:r>
            <w:r w:rsidR="00E8192F">
              <w:rPr>
                <w:noProof/>
                <w:webHidden/>
              </w:rPr>
              <w:fldChar w:fldCharType="begin"/>
            </w:r>
            <w:r w:rsidR="00E8192F">
              <w:rPr>
                <w:noProof/>
                <w:webHidden/>
              </w:rPr>
              <w:instrText xml:space="preserve"> PAGEREF _Toc192914883 \h </w:instrText>
            </w:r>
            <w:r w:rsidR="00E8192F">
              <w:rPr>
                <w:noProof/>
                <w:webHidden/>
              </w:rPr>
            </w:r>
            <w:r w:rsidR="00E8192F">
              <w:rPr>
                <w:noProof/>
                <w:webHidden/>
              </w:rPr>
              <w:fldChar w:fldCharType="separate"/>
            </w:r>
            <w:r w:rsidR="00567DDE">
              <w:rPr>
                <w:noProof/>
                <w:webHidden/>
              </w:rPr>
              <w:t>2</w:t>
            </w:r>
            <w:r w:rsidR="00E8192F">
              <w:rPr>
                <w:noProof/>
                <w:webHidden/>
              </w:rPr>
              <w:fldChar w:fldCharType="end"/>
            </w:r>
          </w:hyperlink>
        </w:p>
        <w:p w14:paraId="5D3826B9" w14:textId="5353FC0B" w:rsidR="00E8192F" w:rsidRDefault="00000000">
          <w:pPr>
            <w:pStyle w:val="TOC2"/>
            <w:tabs>
              <w:tab w:val="left" w:pos="960"/>
              <w:tab w:val="right" w:leader="dot" w:pos="9060"/>
            </w:tabs>
            <w:rPr>
              <w:noProof/>
              <w:kern w:val="2"/>
              <w:sz w:val="24"/>
              <w:szCs w:val="24"/>
              <w14:ligatures w14:val="standardContextual"/>
            </w:rPr>
          </w:pPr>
          <w:hyperlink w:anchor="_Toc192914884" w:history="1">
            <w:r w:rsidR="00E8192F" w:rsidRPr="00430D99">
              <w:rPr>
                <w:rStyle w:val="Hyperlink"/>
                <w:noProof/>
              </w:rPr>
              <w:t>2.1</w:t>
            </w:r>
            <w:r w:rsidR="00E8192F">
              <w:rPr>
                <w:noProof/>
                <w:kern w:val="2"/>
                <w:sz w:val="24"/>
                <w:szCs w:val="24"/>
                <w14:ligatures w14:val="standardContextual"/>
              </w:rPr>
              <w:tab/>
            </w:r>
            <w:r w:rsidR="00E8192F" w:rsidRPr="00430D99">
              <w:rPr>
                <w:rStyle w:val="Hyperlink"/>
                <w:noProof/>
              </w:rPr>
              <w:t>Configuration</w:t>
            </w:r>
            <w:r w:rsidR="00E8192F">
              <w:rPr>
                <w:noProof/>
                <w:webHidden/>
              </w:rPr>
              <w:tab/>
            </w:r>
            <w:r w:rsidR="00E8192F">
              <w:rPr>
                <w:noProof/>
                <w:webHidden/>
              </w:rPr>
              <w:fldChar w:fldCharType="begin"/>
            </w:r>
            <w:r w:rsidR="00E8192F">
              <w:rPr>
                <w:noProof/>
                <w:webHidden/>
              </w:rPr>
              <w:instrText xml:space="preserve"> PAGEREF _Toc192914884 \h </w:instrText>
            </w:r>
            <w:r w:rsidR="00E8192F">
              <w:rPr>
                <w:noProof/>
                <w:webHidden/>
              </w:rPr>
            </w:r>
            <w:r w:rsidR="00E8192F">
              <w:rPr>
                <w:noProof/>
                <w:webHidden/>
              </w:rPr>
              <w:fldChar w:fldCharType="separate"/>
            </w:r>
            <w:r w:rsidR="00567DDE">
              <w:rPr>
                <w:noProof/>
                <w:webHidden/>
              </w:rPr>
              <w:t>2</w:t>
            </w:r>
            <w:r w:rsidR="00E8192F">
              <w:rPr>
                <w:noProof/>
                <w:webHidden/>
              </w:rPr>
              <w:fldChar w:fldCharType="end"/>
            </w:r>
          </w:hyperlink>
        </w:p>
        <w:p w14:paraId="4E325EA6" w14:textId="0B755DD1" w:rsidR="00E8192F" w:rsidRDefault="00000000">
          <w:pPr>
            <w:pStyle w:val="TOC3"/>
            <w:tabs>
              <w:tab w:val="left" w:pos="1200"/>
              <w:tab w:val="right" w:leader="dot" w:pos="9060"/>
            </w:tabs>
            <w:rPr>
              <w:noProof/>
              <w:kern w:val="2"/>
              <w:sz w:val="24"/>
              <w:szCs w:val="24"/>
              <w14:ligatures w14:val="standardContextual"/>
            </w:rPr>
          </w:pPr>
          <w:hyperlink w:anchor="_Toc192914885" w:history="1">
            <w:r w:rsidR="00E8192F" w:rsidRPr="00430D99">
              <w:rPr>
                <w:rStyle w:val="Hyperlink"/>
                <w:noProof/>
              </w:rPr>
              <w:t>2.1.1</w:t>
            </w:r>
            <w:r w:rsidR="00E8192F">
              <w:rPr>
                <w:noProof/>
                <w:kern w:val="2"/>
                <w:sz w:val="24"/>
                <w:szCs w:val="24"/>
                <w14:ligatures w14:val="standardContextual"/>
              </w:rPr>
              <w:tab/>
            </w:r>
            <w:r w:rsidR="00E8192F" w:rsidRPr="00430D99">
              <w:rPr>
                <w:rStyle w:val="Hyperlink"/>
                <w:noProof/>
              </w:rPr>
              <w:t>Installing the toolboxes</w:t>
            </w:r>
            <w:r w:rsidR="00E8192F">
              <w:rPr>
                <w:noProof/>
                <w:webHidden/>
              </w:rPr>
              <w:tab/>
            </w:r>
            <w:r w:rsidR="00E8192F">
              <w:rPr>
                <w:noProof/>
                <w:webHidden/>
              </w:rPr>
              <w:fldChar w:fldCharType="begin"/>
            </w:r>
            <w:r w:rsidR="00E8192F">
              <w:rPr>
                <w:noProof/>
                <w:webHidden/>
              </w:rPr>
              <w:instrText xml:space="preserve"> PAGEREF _Toc192914885 \h </w:instrText>
            </w:r>
            <w:r w:rsidR="00E8192F">
              <w:rPr>
                <w:noProof/>
                <w:webHidden/>
              </w:rPr>
            </w:r>
            <w:r w:rsidR="00E8192F">
              <w:rPr>
                <w:noProof/>
                <w:webHidden/>
              </w:rPr>
              <w:fldChar w:fldCharType="separate"/>
            </w:r>
            <w:r w:rsidR="00567DDE">
              <w:rPr>
                <w:noProof/>
                <w:webHidden/>
              </w:rPr>
              <w:t>2</w:t>
            </w:r>
            <w:r w:rsidR="00E8192F">
              <w:rPr>
                <w:noProof/>
                <w:webHidden/>
              </w:rPr>
              <w:fldChar w:fldCharType="end"/>
            </w:r>
          </w:hyperlink>
        </w:p>
        <w:p w14:paraId="7D65DF2B" w14:textId="0E08502B" w:rsidR="00E8192F" w:rsidRDefault="00000000">
          <w:pPr>
            <w:pStyle w:val="TOC3"/>
            <w:tabs>
              <w:tab w:val="left" w:pos="1200"/>
              <w:tab w:val="right" w:leader="dot" w:pos="9060"/>
            </w:tabs>
            <w:rPr>
              <w:noProof/>
              <w:kern w:val="2"/>
              <w:sz w:val="24"/>
              <w:szCs w:val="24"/>
              <w14:ligatures w14:val="standardContextual"/>
            </w:rPr>
          </w:pPr>
          <w:hyperlink w:anchor="_Toc192914886" w:history="1">
            <w:r w:rsidR="00E8192F" w:rsidRPr="00430D99">
              <w:rPr>
                <w:rStyle w:val="Hyperlink"/>
                <w:noProof/>
              </w:rPr>
              <w:t>2.1.2</w:t>
            </w:r>
            <w:r w:rsidR="00E8192F">
              <w:rPr>
                <w:noProof/>
                <w:kern w:val="2"/>
                <w:sz w:val="24"/>
                <w:szCs w:val="24"/>
                <w14:ligatures w14:val="standardContextual"/>
              </w:rPr>
              <w:tab/>
            </w:r>
            <w:r w:rsidR="00E8192F" w:rsidRPr="00430D99">
              <w:rPr>
                <w:rStyle w:val="Hyperlink"/>
                <w:noProof/>
              </w:rPr>
              <w:t>Installing the App</w:t>
            </w:r>
            <w:r w:rsidR="00E8192F">
              <w:rPr>
                <w:noProof/>
                <w:webHidden/>
              </w:rPr>
              <w:tab/>
            </w:r>
            <w:r w:rsidR="00E8192F">
              <w:rPr>
                <w:noProof/>
                <w:webHidden/>
              </w:rPr>
              <w:fldChar w:fldCharType="begin"/>
            </w:r>
            <w:r w:rsidR="00E8192F">
              <w:rPr>
                <w:noProof/>
                <w:webHidden/>
              </w:rPr>
              <w:instrText xml:space="preserve"> PAGEREF _Toc192914886 \h </w:instrText>
            </w:r>
            <w:r w:rsidR="00E8192F">
              <w:rPr>
                <w:noProof/>
                <w:webHidden/>
              </w:rPr>
            </w:r>
            <w:r w:rsidR="00E8192F">
              <w:rPr>
                <w:noProof/>
                <w:webHidden/>
              </w:rPr>
              <w:fldChar w:fldCharType="separate"/>
            </w:r>
            <w:r w:rsidR="00567DDE">
              <w:rPr>
                <w:noProof/>
                <w:webHidden/>
              </w:rPr>
              <w:t>2</w:t>
            </w:r>
            <w:r w:rsidR="00E8192F">
              <w:rPr>
                <w:noProof/>
                <w:webHidden/>
              </w:rPr>
              <w:fldChar w:fldCharType="end"/>
            </w:r>
          </w:hyperlink>
        </w:p>
        <w:p w14:paraId="482F5ECB" w14:textId="1E1D08A6" w:rsidR="00E8192F" w:rsidRDefault="00000000">
          <w:pPr>
            <w:pStyle w:val="TOC2"/>
            <w:tabs>
              <w:tab w:val="left" w:pos="960"/>
              <w:tab w:val="right" w:leader="dot" w:pos="9060"/>
            </w:tabs>
            <w:rPr>
              <w:noProof/>
              <w:kern w:val="2"/>
              <w:sz w:val="24"/>
              <w:szCs w:val="24"/>
              <w14:ligatures w14:val="standardContextual"/>
            </w:rPr>
          </w:pPr>
          <w:hyperlink w:anchor="_Toc192914887" w:history="1">
            <w:r w:rsidR="00E8192F" w:rsidRPr="00430D99">
              <w:rPr>
                <w:rStyle w:val="Hyperlink"/>
                <w:noProof/>
              </w:rPr>
              <w:t>2.2</w:t>
            </w:r>
            <w:r w:rsidR="00E8192F">
              <w:rPr>
                <w:noProof/>
                <w:kern w:val="2"/>
                <w:sz w:val="24"/>
                <w:szCs w:val="24"/>
                <w14:ligatures w14:val="standardContextual"/>
              </w:rPr>
              <w:tab/>
            </w:r>
            <w:r w:rsidR="00E8192F" w:rsidRPr="00430D99">
              <w:rPr>
                <w:rStyle w:val="Hyperlink"/>
                <w:noProof/>
              </w:rPr>
              <w:t>Opening ASMITA</w:t>
            </w:r>
            <w:r w:rsidR="00E8192F">
              <w:rPr>
                <w:noProof/>
                <w:webHidden/>
              </w:rPr>
              <w:tab/>
            </w:r>
            <w:r w:rsidR="00E8192F">
              <w:rPr>
                <w:noProof/>
                <w:webHidden/>
              </w:rPr>
              <w:fldChar w:fldCharType="begin"/>
            </w:r>
            <w:r w:rsidR="00E8192F">
              <w:rPr>
                <w:noProof/>
                <w:webHidden/>
              </w:rPr>
              <w:instrText xml:space="preserve"> PAGEREF _Toc192914887 \h </w:instrText>
            </w:r>
            <w:r w:rsidR="00E8192F">
              <w:rPr>
                <w:noProof/>
                <w:webHidden/>
              </w:rPr>
            </w:r>
            <w:r w:rsidR="00E8192F">
              <w:rPr>
                <w:noProof/>
                <w:webHidden/>
              </w:rPr>
              <w:fldChar w:fldCharType="separate"/>
            </w:r>
            <w:r w:rsidR="00567DDE">
              <w:rPr>
                <w:noProof/>
                <w:webHidden/>
              </w:rPr>
              <w:t>2</w:t>
            </w:r>
            <w:r w:rsidR="00E8192F">
              <w:rPr>
                <w:noProof/>
                <w:webHidden/>
              </w:rPr>
              <w:fldChar w:fldCharType="end"/>
            </w:r>
          </w:hyperlink>
        </w:p>
        <w:p w14:paraId="5C547A6B" w14:textId="175C3912" w:rsidR="00E8192F" w:rsidRDefault="00000000">
          <w:pPr>
            <w:pStyle w:val="TOC2"/>
            <w:tabs>
              <w:tab w:val="left" w:pos="960"/>
              <w:tab w:val="right" w:leader="dot" w:pos="9060"/>
            </w:tabs>
            <w:rPr>
              <w:noProof/>
              <w:kern w:val="2"/>
              <w:sz w:val="24"/>
              <w:szCs w:val="24"/>
              <w14:ligatures w14:val="standardContextual"/>
            </w:rPr>
          </w:pPr>
          <w:hyperlink w:anchor="_Toc192914888" w:history="1">
            <w:r w:rsidR="00E8192F" w:rsidRPr="00430D99">
              <w:rPr>
                <w:rStyle w:val="Hyperlink"/>
                <w:noProof/>
              </w:rPr>
              <w:t>2.3</w:t>
            </w:r>
            <w:r w:rsidR="00E8192F">
              <w:rPr>
                <w:noProof/>
                <w:kern w:val="2"/>
                <w:sz w:val="24"/>
                <w:szCs w:val="24"/>
                <w14:ligatures w14:val="standardContextual"/>
              </w:rPr>
              <w:tab/>
            </w:r>
            <w:r w:rsidR="00E8192F" w:rsidRPr="00430D99">
              <w:rPr>
                <w:rStyle w:val="Hyperlink"/>
                <w:noProof/>
              </w:rPr>
              <w:t>Typical workflow to set-up new model</w:t>
            </w:r>
            <w:r w:rsidR="00E8192F">
              <w:rPr>
                <w:noProof/>
                <w:webHidden/>
              </w:rPr>
              <w:tab/>
            </w:r>
            <w:r w:rsidR="00E8192F">
              <w:rPr>
                <w:noProof/>
                <w:webHidden/>
              </w:rPr>
              <w:fldChar w:fldCharType="begin"/>
            </w:r>
            <w:r w:rsidR="00E8192F">
              <w:rPr>
                <w:noProof/>
                <w:webHidden/>
              </w:rPr>
              <w:instrText xml:space="preserve"> PAGEREF _Toc192914888 \h </w:instrText>
            </w:r>
            <w:r w:rsidR="00E8192F">
              <w:rPr>
                <w:noProof/>
                <w:webHidden/>
              </w:rPr>
            </w:r>
            <w:r w:rsidR="00E8192F">
              <w:rPr>
                <w:noProof/>
                <w:webHidden/>
              </w:rPr>
              <w:fldChar w:fldCharType="separate"/>
            </w:r>
            <w:r w:rsidR="00567DDE">
              <w:rPr>
                <w:noProof/>
                <w:webHidden/>
              </w:rPr>
              <w:t>3</w:t>
            </w:r>
            <w:r w:rsidR="00E8192F">
              <w:rPr>
                <w:noProof/>
                <w:webHidden/>
              </w:rPr>
              <w:fldChar w:fldCharType="end"/>
            </w:r>
          </w:hyperlink>
        </w:p>
        <w:p w14:paraId="2FE9518F" w14:textId="31B986EA" w:rsidR="00E8192F" w:rsidRDefault="00000000">
          <w:pPr>
            <w:pStyle w:val="TOC1"/>
            <w:rPr>
              <w:noProof/>
              <w:kern w:val="2"/>
              <w:sz w:val="24"/>
              <w:szCs w:val="24"/>
              <w14:ligatures w14:val="standardContextual"/>
            </w:rPr>
          </w:pPr>
          <w:hyperlink w:anchor="_Toc192914889" w:history="1">
            <w:r w:rsidR="00E8192F" w:rsidRPr="00430D99">
              <w:rPr>
                <w:rStyle w:val="Hyperlink"/>
                <w:noProof/>
              </w:rPr>
              <w:t>3</w:t>
            </w:r>
            <w:r w:rsidR="00E8192F">
              <w:rPr>
                <w:noProof/>
                <w:kern w:val="2"/>
                <w:sz w:val="24"/>
                <w:szCs w:val="24"/>
                <w14:ligatures w14:val="standardContextual"/>
              </w:rPr>
              <w:tab/>
            </w:r>
            <w:r w:rsidR="00E8192F" w:rsidRPr="00430D99">
              <w:rPr>
                <w:rStyle w:val="Hyperlink"/>
                <w:noProof/>
              </w:rPr>
              <w:t>Sample models</w:t>
            </w:r>
            <w:r w:rsidR="00E8192F">
              <w:rPr>
                <w:noProof/>
                <w:webHidden/>
              </w:rPr>
              <w:tab/>
            </w:r>
            <w:r w:rsidR="00E8192F">
              <w:rPr>
                <w:noProof/>
                <w:webHidden/>
              </w:rPr>
              <w:fldChar w:fldCharType="begin"/>
            </w:r>
            <w:r w:rsidR="00E8192F">
              <w:rPr>
                <w:noProof/>
                <w:webHidden/>
              </w:rPr>
              <w:instrText xml:space="preserve"> PAGEREF _Toc192914889 \h </w:instrText>
            </w:r>
            <w:r w:rsidR="00E8192F">
              <w:rPr>
                <w:noProof/>
                <w:webHidden/>
              </w:rPr>
            </w:r>
            <w:r w:rsidR="00E8192F">
              <w:rPr>
                <w:noProof/>
                <w:webHidden/>
              </w:rPr>
              <w:fldChar w:fldCharType="separate"/>
            </w:r>
            <w:r w:rsidR="00567DDE">
              <w:rPr>
                <w:noProof/>
                <w:webHidden/>
              </w:rPr>
              <w:t>5</w:t>
            </w:r>
            <w:r w:rsidR="00E8192F">
              <w:rPr>
                <w:noProof/>
                <w:webHidden/>
              </w:rPr>
              <w:fldChar w:fldCharType="end"/>
            </w:r>
          </w:hyperlink>
        </w:p>
        <w:p w14:paraId="24EAAA00" w14:textId="11BEF2FA" w:rsidR="00E8192F" w:rsidRDefault="00000000">
          <w:pPr>
            <w:pStyle w:val="TOC2"/>
            <w:tabs>
              <w:tab w:val="left" w:pos="960"/>
              <w:tab w:val="right" w:leader="dot" w:pos="9060"/>
            </w:tabs>
            <w:rPr>
              <w:noProof/>
              <w:kern w:val="2"/>
              <w:sz w:val="24"/>
              <w:szCs w:val="24"/>
              <w14:ligatures w14:val="standardContextual"/>
            </w:rPr>
          </w:pPr>
          <w:hyperlink w:anchor="_Toc192914890" w:history="1">
            <w:r w:rsidR="00E8192F" w:rsidRPr="00430D99">
              <w:rPr>
                <w:rStyle w:val="Hyperlink"/>
                <w:noProof/>
              </w:rPr>
              <w:t>3.1</w:t>
            </w:r>
            <w:r w:rsidR="00E8192F">
              <w:rPr>
                <w:noProof/>
                <w:kern w:val="2"/>
                <w:sz w:val="24"/>
                <w:szCs w:val="24"/>
                <w14:ligatures w14:val="standardContextual"/>
              </w:rPr>
              <w:tab/>
            </w:r>
            <w:r w:rsidR="00E8192F" w:rsidRPr="00430D99">
              <w:rPr>
                <w:rStyle w:val="Hyperlink"/>
                <w:noProof/>
              </w:rPr>
              <w:t>Humber Model (simple 3 element model: delta-channel-flat)</w:t>
            </w:r>
            <w:r w:rsidR="00E8192F">
              <w:rPr>
                <w:noProof/>
                <w:webHidden/>
              </w:rPr>
              <w:tab/>
            </w:r>
            <w:r w:rsidR="00E8192F">
              <w:rPr>
                <w:noProof/>
                <w:webHidden/>
              </w:rPr>
              <w:fldChar w:fldCharType="begin"/>
            </w:r>
            <w:r w:rsidR="00E8192F">
              <w:rPr>
                <w:noProof/>
                <w:webHidden/>
              </w:rPr>
              <w:instrText xml:space="preserve"> PAGEREF _Toc192914890 \h </w:instrText>
            </w:r>
            <w:r w:rsidR="00E8192F">
              <w:rPr>
                <w:noProof/>
                <w:webHidden/>
              </w:rPr>
            </w:r>
            <w:r w:rsidR="00E8192F">
              <w:rPr>
                <w:noProof/>
                <w:webHidden/>
              </w:rPr>
              <w:fldChar w:fldCharType="separate"/>
            </w:r>
            <w:r w:rsidR="00567DDE">
              <w:rPr>
                <w:noProof/>
                <w:webHidden/>
              </w:rPr>
              <w:t>5</w:t>
            </w:r>
            <w:r w:rsidR="00E8192F">
              <w:rPr>
                <w:noProof/>
                <w:webHidden/>
              </w:rPr>
              <w:fldChar w:fldCharType="end"/>
            </w:r>
          </w:hyperlink>
        </w:p>
        <w:p w14:paraId="59888DAD" w14:textId="65C166A8" w:rsidR="00E8192F" w:rsidRDefault="00000000">
          <w:pPr>
            <w:pStyle w:val="TOC2"/>
            <w:tabs>
              <w:tab w:val="left" w:pos="960"/>
              <w:tab w:val="right" w:leader="dot" w:pos="9060"/>
            </w:tabs>
            <w:rPr>
              <w:noProof/>
              <w:kern w:val="2"/>
              <w:sz w:val="24"/>
              <w:szCs w:val="24"/>
              <w14:ligatures w14:val="standardContextual"/>
            </w:rPr>
          </w:pPr>
          <w:hyperlink w:anchor="_Toc192914891" w:history="1">
            <w:r w:rsidR="00E8192F" w:rsidRPr="00430D99">
              <w:rPr>
                <w:rStyle w:val="Hyperlink"/>
                <w:noProof/>
              </w:rPr>
              <w:t>3.2</w:t>
            </w:r>
            <w:r w:rsidR="00E8192F">
              <w:rPr>
                <w:noProof/>
                <w:kern w:val="2"/>
                <w:sz w:val="24"/>
                <w:szCs w:val="24"/>
                <w14:ligatures w14:val="standardContextual"/>
              </w:rPr>
              <w:tab/>
            </w:r>
            <w:r w:rsidR="00E8192F" w:rsidRPr="00430D99">
              <w:rPr>
                <w:rStyle w:val="Hyperlink"/>
                <w:noProof/>
              </w:rPr>
              <w:t>Venice model (multiple inlets and saltmarsh)</w:t>
            </w:r>
            <w:r w:rsidR="00E8192F">
              <w:rPr>
                <w:noProof/>
                <w:webHidden/>
              </w:rPr>
              <w:tab/>
            </w:r>
            <w:r w:rsidR="00E8192F">
              <w:rPr>
                <w:noProof/>
                <w:webHidden/>
              </w:rPr>
              <w:fldChar w:fldCharType="begin"/>
            </w:r>
            <w:r w:rsidR="00E8192F">
              <w:rPr>
                <w:noProof/>
                <w:webHidden/>
              </w:rPr>
              <w:instrText xml:space="preserve"> PAGEREF _Toc192914891 \h </w:instrText>
            </w:r>
            <w:r w:rsidR="00E8192F">
              <w:rPr>
                <w:noProof/>
                <w:webHidden/>
              </w:rPr>
            </w:r>
            <w:r w:rsidR="00E8192F">
              <w:rPr>
                <w:noProof/>
                <w:webHidden/>
              </w:rPr>
              <w:fldChar w:fldCharType="separate"/>
            </w:r>
            <w:r w:rsidR="00567DDE">
              <w:rPr>
                <w:noProof/>
                <w:webHidden/>
              </w:rPr>
              <w:t>8</w:t>
            </w:r>
            <w:r w:rsidR="00E8192F">
              <w:rPr>
                <w:noProof/>
                <w:webHidden/>
              </w:rPr>
              <w:fldChar w:fldCharType="end"/>
            </w:r>
          </w:hyperlink>
        </w:p>
        <w:p w14:paraId="66B01138" w14:textId="67061E48" w:rsidR="00E8192F" w:rsidRDefault="00000000">
          <w:pPr>
            <w:pStyle w:val="TOC2"/>
            <w:tabs>
              <w:tab w:val="left" w:pos="960"/>
              <w:tab w:val="right" w:leader="dot" w:pos="9060"/>
            </w:tabs>
            <w:rPr>
              <w:noProof/>
              <w:kern w:val="2"/>
              <w:sz w:val="24"/>
              <w:szCs w:val="24"/>
              <w14:ligatures w14:val="standardContextual"/>
            </w:rPr>
          </w:pPr>
          <w:hyperlink w:anchor="_Toc192914892" w:history="1">
            <w:r w:rsidR="00E8192F" w:rsidRPr="00430D99">
              <w:rPr>
                <w:rStyle w:val="Hyperlink"/>
                <w:noProof/>
              </w:rPr>
              <w:t>3.3</w:t>
            </w:r>
            <w:r w:rsidR="00E8192F">
              <w:rPr>
                <w:noProof/>
                <w:kern w:val="2"/>
                <w:sz w:val="24"/>
                <w:szCs w:val="24"/>
                <w14:ligatures w14:val="standardContextual"/>
              </w:rPr>
              <w:tab/>
            </w:r>
            <w:r w:rsidR="00E8192F" w:rsidRPr="00430D99">
              <w:rPr>
                <w:rStyle w:val="Hyperlink"/>
                <w:noProof/>
              </w:rPr>
              <w:t>Amelander model (mixed sediments – experimental code)</w:t>
            </w:r>
            <w:r w:rsidR="00E8192F">
              <w:rPr>
                <w:noProof/>
                <w:webHidden/>
              </w:rPr>
              <w:tab/>
            </w:r>
            <w:r w:rsidR="00E8192F">
              <w:rPr>
                <w:noProof/>
                <w:webHidden/>
              </w:rPr>
              <w:fldChar w:fldCharType="begin"/>
            </w:r>
            <w:r w:rsidR="00E8192F">
              <w:rPr>
                <w:noProof/>
                <w:webHidden/>
              </w:rPr>
              <w:instrText xml:space="preserve"> PAGEREF _Toc192914892 \h </w:instrText>
            </w:r>
            <w:r w:rsidR="00E8192F">
              <w:rPr>
                <w:noProof/>
                <w:webHidden/>
              </w:rPr>
            </w:r>
            <w:r w:rsidR="00E8192F">
              <w:rPr>
                <w:noProof/>
                <w:webHidden/>
              </w:rPr>
              <w:fldChar w:fldCharType="separate"/>
            </w:r>
            <w:r w:rsidR="00567DDE">
              <w:rPr>
                <w:noProof/>
                <w:webHidden/>
              </w:rPr>
              <w:t>9</w:t>
            </w:r>
            <w:r w:rsidR="00E8192F">
              <w:rPr>
                <w:noProof/>
                <w:webHidden/>
              </w:rPr>
              <w:fldChar w:fldCharType="end"/>
            </w:r>
          </w:hyperlink>
        </w:p>
        <w:p w14:paraId="0B91765A" w14:textId="415031E4" w:rsidR="00E8192F" w:rsidRDefault="00000000">
          <w:pPr>
            <w:pStyle w:val="TOC2"/>
            <w:tabs>
              <w:tab w:val="left" w:pos="960"/>
              <w:tab w:val="right" w:leader="dot" w:pos="9060"/>
            </w:tabs>
            <w:rPr>
              <w:noProof/>
              <w:kern w:val="2"/>
              <w:sz w:val="24"/>
              <w:szCs w:val="24"/>
              <w14:ligatures w14:val="standardContextual"/>
            </w:rPr>
          </w:pPr>
          <w:hyperlink w:anchor="_Toc192914893" w:history="1">
            <w:r w:rsidR="00E8192F" w:rsidRPr="00430D99">
              <w:rPr>
                <w:rStyle w:val="Hyperlink"/>
                <w:noProof/>
              </w:rPr>
              <w:t>3.4</w:t>
            </w:r>
            <w:r w:rsidR="00E8192F">
              <w:rPr>
                <w:noProof/>
                <w:kern w:val="2"/>
                <w:sz w:val="24"/>
                <w:szCs w:val="24"/>
                <w14:ligatures w14:val="standardContextual"/>
              </w:rPr>
              <w:tab/>
            </w:r>
            <w:r w:rsidR="00E8192F" w:rsidRPr="00430D99">
              <w:rPr>
                <w:rStyle w:val="Hyperlink"/>
                <w:noProof/>
              </w:rPr>
              <w:t>Severn model (tidal pumping)</w:t>
            </w:r>
            <w:r w:rsidR="00E8192F">
              <w:rPr>
                <w:noProof/>
                <w:webHidden/>
              </w:rPr>
              <w:tab/>
            </w:r>
            <w:r w:rsidR="00E8192F">
              <w:rPr>
                <w:noProof/>
                <w:webHidden/>
              </w:rPr>
              <w:fldChar w:fldCharType="begin"/>
            </w:r>
            <w:r w:rsidR="00E8192F">
              <w:rPr>
                <w:noProof/>
                <w:webHidden/>
              </w:rPr>
              <w:instrText xml:space="preserve"> PAGEREF _Toc192914893 \h </w:instrText>
            </w:r>
            <w:r w:rsidR="00E8192F">
              <w:rPr>
                <w:noProof/>
                <w:webHidden/>
              </w:rPr>
            </w:r>
            <w:r w:rsidR="00E8192F">
              <w:rPr>
                <w:noProof/>
                <w:webHidden/>
              </w:rPr>
              <w:fldChar w:fldCharType="separate"/>
            </w:r>
            <w:r w:rsidR="00567DDE">
              <w:rPr>
                <w:noProof/>
                <w:webHidden/>
              </w:rPr>
              <w:t>10</w:t>
            </w:r>
            <w:r w:rsidR="00E8192F">
              <w:rPr>
                <w:noProof/>
                <w:webHidden/>
              </w:rPr>
              <w:fldChar w:fldCharType="end"/>
            </w:r>
          </w:hyperlink>
        </w:p>
        <w:p w14:paraId="66760879" w14:textId="02385050" w:rsidR="00E8192F" w:rsidRDefault="00000000">
          <w:pPr>
            <w:pStyle w:val="TOC2"/>
            <w:tabs>
              <w:tab w:val="left" w:pos="960"/>
              <w:tab w:val="right" w:leader="dot" w:pos="9060"/>
            </w:tabs>
            <w:rPr>
              <w:noProof/>
              <w:kern w:val="2"/>
              <w:sz w:val="24"/>
              <w:szCs w:val="24"/>
              <w14:ligatures w14:val="standardContextual"/>
            </w:rPr>
          </w:pPr>
          <w:hyperlink w:anchor="_Toc192914894" w:history="1">
            <w:r w:rsidR="00E8192F" w:rsidRPr="00430D99">
              <w:rPr>
                <w:rStyle w:val="Hyperlink"/>
                <w:noProof/>
              </w:rPr>
              <w:t>3.5</w:t>
            </w:r>
            <w:r w:rsidR="00E8192F">
              <w:rPr>
                <w:noProof/>
                <w:kern w:val="2"/>
                <w:sz w:val="24"/>
                <w:szCs w:val="24"/>
                <w14:ligatures w14:val="standardContextual"/>
              </w:rPr>
              <w:tab/>
            </w:r>
            <w:r w:rsidR="00E8192F" w:rsidRPr="00430D99">
              <w:rPr>
                <w:rStyle w:val="Hyperlink"/>
                <w:noProof/>
              </w:rPr>
              <w:t>Inlet model</w:t>
            </w:r>
            <w:r w:rsidR="00E8192F">
              <w:rPr>
                <w:noProof/>
                <w:webHidden/>
              </w:rPr>
              <w:tab/>
            </w:r>
            <w:r w:rsidR="00E8192F">
              <w:rPr>
                <w:noProof/>
                <w:webHidden/>
              </w:rPr>
              <w:fldChar w:fldCharType="begin"/>
            </w:r>
            <w:r w:rsidR="00E8192F">
              <w:rPr>
                <w:noProof/>
                <w:webHidden/>
              </w:rPr>
              <w:instrText xml:space="preserve"> PAGEREF _Toc192914894 \h </w:instrText>
            </w:r>
            <w:r w:rsidR="00E8192F">
              <w:rPr>
                <w:noProof/>
                <w:webHidden/>
              </w:rPr>
            </w:r>
            <w:r w:rsidR="00E8192F">
              <w:rPr>
                <w:noProof/>
                <w:webHidden/>
              </w:rPr>
              <w:fldChar w:fldCharType="separate"/>
            </w:r>
            <w:r w:rsidR="00567DDE">
              <w:rPr>
                <w:noProof/>
                <w:webHidden/>
              </w:rPr>
              <w:t>10</w:t>
            </w:r>
            <w:r w:rsidR="00E8192F">
              <w:rPr>
                <w:noProof/>
                <w:webHidden/>
              </w:rPr>
              <w:fldChar w:fldCharType="end"/>
            </w:r>
          </w:hyperlink>
        </w:p>
        <w:p w14:paraId="5930097C" w14:textId="1E4102A8" w:rsidR="00E8192F" w:rsidRDefault="00000000">
          <w:pPr>
            <w:pStyle w:val="TOC1"/>
            <w:rPr>
              <w:noProof/>
              <w:kern w:val="2"/>
              <w:sz w:val="24"/>
              <w:szCs w:val="24"/>
              <w14:ligatures w14:val="standardContextual"/>
            </w:rPr>
          </w:pPr>
          <w:hyperlink w:anchor="_Toc192914895" w:history="1">
            <w:r w:rsidR="00E8192F" w:rsidRPr="00430D99">
              <w:rPr>
                <w:rStyle w:val="Hyperlink"/>
                <w:noProof/>
              </w:rPr>
              <w:t>4</w:t>
            </w:r>
            <w:r w:rsidR="00E8192F">
              <w:rPr>
                <w:noProof/>
                <w:kern w:val="2"/>
                <w:sz w:val="24"/>
                <w:szCs w:val="24"/>
                <w14:ligatures w14:val="standardContextual"/>
              </w:rPr>
              <w:tab/>
            </w:r>
            <w:r w:rsidR="00E8192F" w:rsidRPr="00430D99">
              <w:rPr>
                <w:rStyle w:val="Hyperlink"/>
                <w:noProof/>
              </w:rPr>
              <w:t>Application Menus</w:t>
            </w:r>
            <w:r w:rsidR="00E8192F">
              <w:rPr>
                <w:noProof/>
                <w:webHidden/>
              </w:rPr>
              <w:tab/>
            </w:r>
            <w:r w:rsidR="00E8192F">
              <w:rPr>
                <w:noProof/>
                <w:webHidden/>
              </w:rPr>
              <w:fldChar w:fldCharType="begin"/>
            </w:r>
            <w:r w:rsidR="00E8192F">
              <w:rPr>
                <w:noProof/>
                <w:webHidden/>
              </w:rPr>
              <w:instrText xml:space="preserve"> PAGEREF _Toc192914895 \h </w:instrText>
            </w:r>
            <w:r w:rsidR="00E8192F">
              <w:rPr>
                <w:noProof/>
                <w:webHidden/>
              </w:rPr>
            </w:r>
            <w:r w:rsidR="00E8192F">
              <w:rPr>
                <w:noProof/>
                <w:webHidden/>
              </w:rPr>
              <w:fldChar w:fldCharType="separate"/>
            </w:r>
            <w:r w:rsidR="00567DDE">
              <w:rPr>
                <w:noProof/>
                <w:webHidden/>
              </w:rPr>
              <w:t>12</w:t>
            </w:r>
            <w:r w:rsidR="00E8192F">
              <w:rPr>
                <w:noProof/>
                <w:webHidden/>
              </w:rPr>
              <w:fldChar w:fldCharType="end"/>
            </w:r>
          </w:hyperlink>
        </w:p>
        <w:p w14:paraId="22E8B9BB" w14:textId="545F6221" w:rsidR="00E8192F" w:rsidRDefault="00000000">
          <w:pPr>
            <w:pStyle w:val="TOC2"/>
            <w:tabs>
              <w:tab w:val="left" w:pos="960"/>
              <w:tab w:val="right" w:leader="dot" w:pos="9060"/>
            </w:tabs>
            <w:rPr>
              <w:noProof/>
              <w:kern w:val="2"/>
              <w:sz w:val="24"/>
              <w:szCs w:val="24"/>
              <w14:ligatures w14:val="standardContextual"/>
            </w:rPr>
          </w:pPr>
          <w:hyperlink w:anchor="_Toc192914896" w:history="1">
            <w:r w:rsidR="00E8192F" w:rsidRPr="00430D99">
              <w:rPr>
                <w:rStyle w:val="Hyperlink"/>
                <w:noProof/>
              </w:rPr>
              <w:t>4.1</w:t>
            </w:r>
            <w:r w:rsidR="00E8192F">
              <w:rPr>
                <w:noProof/>
                <w:kern w:val="2"/>
                <w:sz w:val="24"/>
                <w:szCs w:val="24"/>
                <w14:ligatures w14:val="standardContextual"/>
              </w:rPr>
              <w:tab/>
            </w:r>
            <w:r w:rsidR="00E8192F" w:rsidRPr="00430D99">
              <w:rPr>
                <w:rStyle w:val="Hyperlink"/>
                <w:noProof/>
              </w:rPr>
              <w:t>File</w:t>
            </w:r>
            <w:r w:rsidR="00E8192F">
              <w:rPr>
                <w:noProof/>
                <w:webHidden/>
              </w:rPr>
              <w:tab/>
            </w:r>
            <w:r w:rsidR="00E8192F">
              <w:rPr>
                <w:noProof/>
                <w:webHidden/>
              </w:rPr>
              <w:fldChar w:fldCharType="begin"/>
            </w:r>
            <w:r w:rsidR="00E8192F">
              <w:rPr>
                <w:noProof/>
                <w:webHidden/>
              </w:rPr>
              <w:instrText xml:space="preserve"> PAGEREF _Toc192914896 \h </w:instrText>
            </w:r>
            <w:r w:rsidR="00E8192F">
              <w:rPr>
                <w:noProof/>
                <w:webHidden/>
              </w:rPr>
            </w:r>
            <w:r w:rsidR="00E8192F">
              <w:rPr>
                <w:noProof/>
                <w:webHidden/>
              </w:rPr>
              <w:fldChar w:fldCharType="separate"/>
            </w:r>
            <w:r w:rsidR="00567DDE">
              <w:rPr>
                <w:noProof/>
                <w:webHidden/>
              </w:rPr>
              <w:t>12</w:t>
            </w:r>
            <w:r w:rsidR="00E8192F">
              <w:rPr>
                <w:noProof/>
                <w:webHidden/>
              </w:rPr>
              <w:fldChar w:fldCharType="end"/>
            </w:r>
          </w:hyperlink>
        </w:p>
        <w:p w14:paraId="552A130C" w14:textId="60E2FB11" w:rsidR="00E8192F" w:rsidRDefault="00000000">
          <w:pPr>
            <w:pStyle w:val="TOC2"/>
            <w:tabs>
              <w:tab w:val="left" w:pos="960"/>
              <w:tab w:val="right" w:leader="dot" w:pos="9060"/>
            </w:tabs>
            <w:rPr>
              <w:noProof/>
              <w:kern w:val="2"/>
              <w:sz w:val="24"/>
              <w:szCs w:val="24"/>
              <w14:ligatures w14:val="standardContextual"/>
            </w:rPr>
          </w:pPr>
          <w:hyperlink w:anchor="_Toc192914897" w:history="1">
            <w:r w:rsidR="00E8192F" w:rsidRPr="00430D99">
              <w:rPr>
                <w:rStyle w:val="Hyperlink"/>
                <w:noProof/>
              </w:rPr>
              <w:t>4.2</w:t>
            </w:r>
            <w:r w:rsidR="00E8192F">
              <w:rPr>
                <w:noProof/>
                <w:kern w:val="2"/>
                <w:sz w:val="24"/>
                <w:szCs w:val="24"/>
                <w14:ligatures w14:val="standardContextual"/>
              </w:rPr>
              <w:tab/>
            </w:r>
            <w:r w:rsidR="00E8192F" w:rsidRPr="00430D99">
              <w:rPr>
                <w:rStyle w:val="Hyperlink"/>
                <w:noProof/>
              </w:rPr>
              <w:t>Tools</w:t>
            </w:r>
            <w:r w:rsidR="00E8192F">
              <w:rPr>
                <w:noProof/>
                <w:webHidden/>
              </w:rPr>
              <w:tab/>
            </w:r>
            <w:r w:rsidR="00E8192F">
              <w:rPr>
                <w:noProof/>
                <w:webHidden/>
              </w:rPr>
              <w:fldChar w:fldCharType="begin"/>
            </w:r>
            <w:r w:rsidR="00E8192F">
              <w:rPr>
                <w:noProof/>
                <w:webHidden/>
              </w:rPr>
              <w:instrText xml:space="preserve"> PAGEREF _Toc192914897 \h </w:instrText>
            </w:r>
            <w:r w:rsidR="00E8192F">
              <w:rPr>
                <w:noProof/>
                <w:webHidden/>
              </w:rPr>
            </w:r>
            <w:r w:rsidR="00E8192F">
              <w:rPr>
                <w:noProof/>
                <w:webHidden/>
              </w:rPr>
              <w:fldChar w:fldCharType="separate"/>
            </w:r>
            <w:r w:rsidR="00567DDE">
              <w:rPr>
                <w:noProof/>
                <w:webHidden/>
              </w:rPr>
              <w:t>12</w:t>
            </w:r>
            <w:r w:rsidR="00E8192F">
              <w:rPr>
                <w:noProof/>
                <w:webHidden/>
              </w:rPr>
              <w:fldChar w:fldCharType="end"/>
            </w:r>
          </w:hyperlink>
        </w:p>
        <w:p w14:paraId="4A29A493" w14:textId="28A4EEB2" w:rsidR="00E8192F" w:rsidRDefault="00000000">
          <w:pPr>
            <w:pStyle w:val="TOC2"/>
            <w:tabs>
              <w:tab w:val="left" w:pos="960"/>
              <w:tab w:val="right" w:leader="dot" w:pos="9060"/>
            </w:tabs>
            <w:rPr>
              <w:noProof/>
              <w:kern w:val="2"/>
              <w:sz w:val="24"/>
              <w:szCs w:val="24"/>
              <w14:ligatures w14:val="standardContextual"/>
            </w:rPr>
          </w:pPr>
          <w:hyperlink w:anchor="_Toc192914898" w:history="1">
            <w:r w:rsidR="00E8192F" w:rsidRPr="00430D99">
              <w:rPr>
                <w:rStyle w:val="Hyperlink"/>
                <w:noProof/>
              </w:rPr>
              <w:t>4.3</w:t>
            </w:r>
            <w:r w:rsidR="00E8192F">
              <w:rPr>
                <w:noProof/>
                <w:kern w:val="2"/>
                <w:sz w:val="24"/>
                <w:szCs w:val="24"/>
                <w14:ligatures w14:val="standardContextual"/>
              </w:rPr>
              <w:tab/>
            </w:r>
            <w:r w:rsidR="00E8192F" w:rsidRPr="00430D99">
              <w:rPr>
                <w:rStyle w:val="Hyperlink"/>
                <w:noProof/>
              </w:rPr>
              <w:t>Project</w:t>
            </w:r>
            <w:r w:rsidR="00E8192F">
              <w:rPr>
                <w:noProof/>
                <w:webHidden/>
              </w:rPr>
              <w:tab/>
            </w:r>
            <w:r w:rsidR="00E8192F">
              <w:rPr>
                <w:noProof/>
                <w:webHidden/>
              </w:rPr>
              <w:fldChar w:fldCharType="begin"/>
            </w:r>
            <w:r w:rsidR="00E8192F">
              <w:rPr>
                <w:noProof/>
                <w:webHidden/>
              </w:rPr>
              <w:instrText xml:space="preserve"> PAGEREF _Toc192914898 \h </w:instrText>
            </w:r>
            <w:r w:rsidR="00E8192F">
              <w:rPr>
                <w:noProof/>
                <w:webHidden/>
              </w:rPr>
            </w:r>
            <w:r w:rsidR="00E8192F">
              <w:rPr>
                <w:noProof/>
                <w:webHidden/>
              </w:rPr>
              <w:fldChar w:fldCharType="separate"/>
            </w:r>
            <w:r w:rsidR="00567DDE">
              <w:rPr>
                <w:noProof/>
                <w:webHidden/>
              </w:rPr>
              <w:t>12</w:t>
            </w:r>
            <w:r w:rsidR="00E8192F">
              <w:rPr>
                <w:noProof/>
                <w:webHidden/>
              </w:rPr>
              <w:fldChar w:fldCharType="end"/>
            </w:r>
          </w:hyperlink>
        </w:p>
        <w:p w14:paraId="3A9B86DA" w14:textId="1560F4DE" w:rsidR="00E8192F" w:rsidRDefault="00000000">
          <w:pPr>
            <w:pStyle w:val="TOC2"/>
            <w:tabs>
              <w:tab w:val="left" w:pos="960"/>
              <w:tab w:val="right" w:leader="dot" w:pos="9060"/>
            </w:tabs>
            <w:rPr>
              <w:noProof/>
              <w:kern w:val="2"/>
              <w:sz w:val="24"/>
              <w:szCs w:val="24"/>
              <w14:ligatures w14:val="standardContextual"/>
            </w:rPr>
          </w:pPr>
          <w:hyperlink w:anchor="_Toc192914899" w:history="1">
            <w:r w:rsidR="00E8192F" w:rsidRPr="00430D99">
              <w:rPr>
                <w:rStyle w:val="Hyperlink"/>
                <w:noProof/>
              </w:rPr>
              <w:t>4.4</w:t>
            </w:r>
            <w:r w:rsidR="00E8192F">
              <w:rPr>
                <w:noProof/>
                <w:kern w:val="2"/>
                <w:sz w:val="24"/>
                <w:szCs w:val="24"/>
                <w14:ligatures w14:val="standardContextual"/>
              </w:rPr>
              <w:tab/>
            </w:r>
            <w:r w:rsidR="00E8192F" w:rsidRPr="00430D99">
              <w:rPr>
                <w:rStyle w:val="Hyperlink"/>
                <w:noProof/>
              </w:rPr>
              <w:t>Setup</w:t>
            </w:r>
            <w:r w:rsidR="00E8192F">
              <w:rPr>
                <w:noProof/>
                <w:webHidden/>
              </w:rPr>
              <w:tab/>
            </w:r>
            <w:r w:rsidR="00E8192F">
              <w:rPr>
                <w:noProof/>
                <w:webHidden/>
              </w:rPr>
              <w:fldChar w:fldCharType="begin"/>
            </w:r>
            <w:r w:rsidR="00E8192F">
              <w:rPr>
                <w:noProof/>
                <w:webHidden/>
              </w:rPr>
              <w:instrText xml:space="preserve"> PAGEREF _Toc192914899 \h </w:instrText>
            </w:r>
            <w:r w:rsidR="00E8192F">
              <w:rPr>
                <w:noProof/>
                <w:webHidden/>
              </w:rPr>
            </w:r>
            <w:r w:rsidR="00E8192F">
              <w:rPr>
                <w:noProof/>
                <w:webHidden/>
              </w:rPr>
              <w:fldChar w:fldCharType="separate"/>
            </w:r>
            <w:r w:rsidR="00567DDE">
              <w:rPr>
                <w:noProof/>
                <w:webHidden/>
              </w:rPr>
              <w:t>13</w:t>
            </w:r>
            <w:r w:rsidR="00E8192F">
              <w:rPr>
                <w:noProof/>
                <w:webHidden/>
              </w:rPr>
              <w:fldChar w:fldCharType="end"/>
            </w:r>
          </w:hyperlink>
        </w:p>
        <w:p w14:paraId="7B911ECD" w14:textId="36654E79" w:rsidR="00E8192F" w:rsidRDefault="00000000">
          <w:pPr>
            <w:pStyle w:val="TOC3"/>
            <w:tabs>
              <w:tab w:val="left" w:pos="1200"/>
              <w:tab w:val="right" w:leader="dot" w:pos="9060"/>
            </w:tabs>
            <w:rPr>
              <w:noProof/>
              <w:kern w:val="2"/>
              <w:sz w:val="24"/>
              <w:szCs w:val="24"/>
              <w14:ligatures w14:val="standardContextual"/>
            </w:rPr>
          </w:pPr>
          <w:hyperlink w:anchor="_Toc192914900" w:history="1">
            <w:r w:rsidR="00E8192F" w:rsidRPr="00430D99">
              <w:rPr>
                <w:rStyle w:val="Hyperlink"/>
                <w:noProof/>
              </w:rPr>
              <w:t>4.4.1</w:t>
            </w:r>
            <w:r w:rsidR="00E8192F">
              <w:rPr>
                <w:noProof/>
                <w:kern w:val="2"/>
                <w:sz w:val="24"/>
                <w:szCs w:val="24"/>
                <w14:ligatures w14:val="standardContextual"/>
              </w:rPr>
              <w:tab/>
            </w:r>
            <w:r w:rsidR="00E8192F" w:rsidRPr="00430D99">
              <w:rPr>
                <w:rStyle w:val="Hyperlink"/>
                <w:noProof/>
              </w:rPr>
              <w:t>Estuary</w:t>
            </w:r>
            <w:r w:rsidR="00E8192F">
              <w:rPr>
                <w:noProof/>
                <w:webHidden/>
              </w:rPr>
              <w:tab/>
            </w:r>
            <w:r w:rsidR="00E8192F">
              <w:rPr>
                <w:noProof/>
                <w:webHidden/>
              </w:rPr>
              <w:fldChar w:fldCharType="begin"/>
            </w:r>
            <w:r w:rsidR="00E8192F">
              <w:rPr>
                <w:noProof/>
                <w:webHidden/>
              </w:rPr>
              <w:instrText xml:space="preserve"> PAGEREF _Toc192914900 \h </w:instrText>
            </w:r>
            <w:r w:rsidR="00E8192F">
              <w:rPr>
                <w:noProof/>
                <w:webHidden/>
              </w:rPr>
            </w:r>
            <w:r w:rsidR="00E8192F">
              <w:rPr>
                <w:noProof/>
                <w:webHidden/>
              </w:rPr>
              <w:fldChar w:fldCharType="separate"/>
            </w:r>
            <w:r w:rsidR="00567DDE">
              <w:rPr>
                <w:noProof/>
                <w:webHidden/>
              </w:rPr>
              <w:t>13</w:t>
            </w:r>
            <w:r w:rsidR="00E8192F">
              <w:rPr>
                <w:noProof/>
                <w:webHidden/>
              </w:rPr>
              <w:fldChar w:fldCharType="end"/>
            </w:r>
          </w:hyperlink>
        </w:p>
        <w:p w14:paraId="095794DD" w14:textId="3CB2C01D" w:rsidR="00E8192F" w:rsidRDefault="00000000">
          <w:pPr>
            <w:pStyle w:val="TOC3"/>
            <w:tabs>
              <w:tab w:val="left" w:pos="1200"/>
              <w:tab w:val="right" w:leader="dot" w:pos="9060"/>
            </w:tabs>
            <w:rPr>
              <w:noProof/>
              <w:kern w:val="2"/>
              <w:sz w:val="24"/>
              <w:szCs w:val="24"/>
              <w14:ligatures w14:val="standardContextual"/>
            </w:rPr>
          </w:pPr>
          <w:hyperlink w:anchor="_Toc192914901" w:history="1">
            <w:r w:rsidR="00E8192F" w:rsidRPr="00430D99">
              <w:rPr>
                <w:rStyle w:val="Hyperlink"/>
                <w:noProof/>
              </w:rPr>
              <w:t>4.4.2</w:t>
            </w:r>
            <w:r w:rsidR="00E8192F">
              <w:rPr>
                <w:noProof/>
                <w:kern w:val="2"/>
                <w:sz w:val="24"/>
                <w:szCs w:val="24"/>
                <w14:ligatures w14:val="standardContextual"/>
              </w:rPr>
              <w:tab/>
            </w:r>
            <w:r w:rsidR="00E8192F" w:rsidRPr="00430D99">
              <w:rPr>
                <w:rStyle w:val="Hyperlink"/>
                <w:noProof/>
              </w:rPr>
              <w:t>Element</w:t>
            </w:r>
            <w:r w:rsidR="00E8192F">
              <w:rPr>
                <w:noProof/>
                <w:webHidden/>
              </w:rPr>
              <w:tab/>
            </w:r>
            <w:r w:rsidR="00E8192F">
              <w:rPr>
                <w:noProof/>
                <w:webHidden/>
              </w:rPr>
              <w:fldChar w:fldCharType="begin"/>
            </w:r>
            <w:r w:rsidR="00E8192F">
              <w:rPr>
                <w:noProof/>
                <w:webHidden/>
              </w:rPr>
              <w:instrText xml:space="preserve"> PAGEREF _Toc192914901 \h </w:instrText>
            </w:r>
            <w:r w:rsidR="00E8192F">
              <w:rPr>
                <w:noProof/>
                <w:webHidden/>
              </w:rPr>
            </w:r>
            <w:r w:rsidR="00E8192F">
              <w:rPr>
                <w:noProof/>
                <w:webHidden/>
              </w:rPr>
              <w:fldChar w:fldCharType="separate"/>
            </w:r>
            <w:r w:rsidR="00567DDE">
              <w:rPr>
                <w:noProof/>
                <w:webHidden/>
              </w:rPr>
              <w:t>16</w:t>
            </w:r>
            <w:r w:rsidR="00E8192F">
              <w:rPr>
                <w:noProof/>
                <w:webHidden/>
              </w:rPr>
              <w:fldChar w:fldCharType="end"/>
            </w:r>
          </w:hyperlink>
        </w:p>
        <w:p w14:paraId="7FF69575" w14:textId="5F9F8A5F" w:rsidR="00E8192F" w:rsidRDefault="00000000">
          <w:pPr>
            <w:pStyle w:val="TOC3"/>
            <w:tabs>
              <w:tab w:val="left" w:pos="1200"/>
              <w:tab w:val="right" w:leader="dot" w:pos="9060"/>
            </w:tabs>
            <w:rPr>
              <w:noProof/>
              <w:kern w:val="2"/>
              <w:sz w:val="24"/>
              <w:szCs w:val="24"/>
              <w14:ligatures w14:val="standardContextual"/>
            </w:rPr>
          </w:pPr>
          <w:hyperlink w:anchor="_Toc192914902" w:history="1">
            <w:r w:rsidR="00E8192F" w:rsidRPr="00430D99">
              <w:rPr>
                <w:rStyle w:val="Hyperlink"/>
                <w:noProof/>
              </w:rPr>
              <w:t>4.4.3</w:t>
            </w:r>
            <w:r w:rsidR="00E8192F">
              <w:rPr>
                <w:noProof/>
                <w:kern w:val="2"/>
                <w:sz w:val="24"/>
                <w:szCs w:val="24"/>
                <w14:ligatures w14:val="standardContextual"/>
              </w:rPr>
              <w:tab/>
            </w:r>
            <w:r w:rsidR="00E8192F" w:rsidRPr="00430D99">
              <w:rPr>
                <w:rStyle w:val="Hyperlink"/>
                <w:noProof/>
              </w:rPr>
              <w:t>Saltmarsh</w:t>
            </w:r>
            <w:r w:rsidR="00E8192F">
              <w:rPr>
                <w:noProof/>
                <w:webHidden/>
              </w:rPr>
              <w:tab/>
            </w:r>
            <w:r w:rsidR="00E8192F">
              <w:rPr>
                <w:noProof/>
                <w:webHidden/>
              </w:rPr>
              <w:fldChar w:fldCharType="begin"/>
            </w:r>
            <w:r w:rsidR="00E8192F">
              <w:rPr>
                <w:noProof/>
                <w:webHidden/>
              </w:rPr>
              <w:instrText xml:space="preserve"> PAGEREF _Toc192914902 \h </w:instrText>
            </w:r>
            <w:r w:rsidR="00E8192F">
              <w:rPr>
                <w:noProof/>
                <w:webHidden/>
              </w:rPr>
            </w:r>
            <w:r w:rsidR="00E8192F">
              <w:rPr>
                <w:noProof/>
                <w:webHidden/>
              </w:rPr>
              <w:fldChar w:fldCharType="separate"/>
            </w:r>
            <w:r w:rsidR="00567DDE">
              <w:rPr>
                <w:noProof/>
                <w:webHidden/>
              </w:rPr>
              <w:t>17</w:t>
            </w:r>
            <w:r w:rsidR="00E8192F">
              <w:rPr>
                <w:noProof/>
                <w:webHidden/>
              </w:rPr>
              <w:fldChar w:fldCharType="end"/>
            </w:r>
          </w:hyperlink>
        </w:p>
        <w:p w14:paraId="31D0AC08" w14:textId="4DADD71B" w:rsidR="00E8192F" w:rsidRDefault="00000000">
          <w:pPr>
            <w:pStyle w:val="TOC3"/>
            <w:tabs>
              <w:tab w:val="left" w:pos="1200"/>
              <w:tab w:val="right" w:leader="dot" w:pos="9060"/>
            </w:tabs>
            <w:rPr>
              <w:noProof/>
              <w:kern w:val="2"/>
              <w:sz w:val="24"/>
              <w:szCs w:val="24"/>
              <w14:ligatures w14:val="standardContextual"/>
            </w:rPr>
          </w:pPr>
          <w:hyperlink w:anchor="_Toc192914903" w:history="1">
            <w:r w:rsidR="00E8192F" w:rsidRPr="00430D99">
              <w:rPr>
                <w:rStyle w:val="Hyperlink"/>
                <w:noProof/>
              </w:rPr>
              <w:t>4.4.4</w:t>
            </w:r>
            <w:r w:rsidR="00E8192F">
              <w:rPr>
                <w:noProof/>
                <w:kern w:val="2"/>
                <w:sz w:val="24"/>
                <w:szCs w:val="24"/>
                <w14:ligatures w14:val="standardContextual"/>
              </w:rPr>
              <w:tab/>
            </w:r>
            <w:r w:rsidR="00E8192F" w:rsidRPr="00430D99">
              <w:rPr>
                <w:rStyle w:val="Hyperlink"/>
                <w:noProof/>
              </w:rPr>
              <w:t>River advection</w:t>
            </w:r>
            <w:r w:rsidR="00E8192F">
              <w:rPr>
                <w:noProof/>
                <w:webHidden/>
              </w:rPr>
              <w:tab/>
            </w:r>
            <w:r w:rsidR="00E8192F">
              <w:rPr>
                <w:noProof/>
                <w:webHidden/>
              </w:rPr>
              <w:fldChar w:fldCharType="begin"/>
            </w:r>
            <w:r w:rsidR="00E8192F">
              <w:rPr>
                <w:noProof/>
                <w:webHidden/>
              </w:rPr>
              <w:instrText xml:space="preserve"> PAGEREF _Toc192914903 \h </w:instrText>
            </w:r>
            <w:r w:rsidR="00E8192F">
              <w:rPr>
                <w:noProof/>
                <w:webHidden/>
              </w:rPr>
            </w:r>
            <w:r w:rsidR="00E8192F">
              <w:rPr>
                <w:noProof/>
                <w:webHidden/>
              </w:rPr>
              <w:fldChar w:fldCharType="separate"/>
            </w:r>
            <w:r w:rsidR="00567DDE">
              <w:rPr>
                <w:noProof/>
                <w:webHidden/>
              </w:rPr>
              <w:t>19</w:t>
            </w:r>
            <w:r w:rsidR="00E8192F">
              <w:rPr>
                <w:noProof/>
                <w:webHidden/>
              </w:rPr>
              <w:fldChar w:fldCharType="end"/>
            </w:r>
          </w:hyperlink>
        </w:p>
        <w:p w14:paraId="2D647291" w14:textId="324B9D49" w:rsidR="00E8192F" w:rsidRDefault="00000000">
          <w:pPr>
            <w:pStyle w:val="TOC3"/>
            <w:tabs>
              <w:tab w:val="left" w:pos="1200"/>
              <w:tab w:val="right" w:leader="dot" w:pos="9060"/>
            </w:tabs>
            <w:rPr>
              <w:noProof/>
              <w:kern w:val="2"/>
              <w:sz w:val="24"/>
              <w:szCs w:val="24"/>
              <w14:ligatures w14:val="standardContextual"/>
            </w:rPr>
          </w:pPr>
          <w:hyperlink w:anchor="_Toc192914904" w:history="1">
            <w:r w:rsidR="00E8192F" w:rsidRPr="00430D99">
              <w:rPr>
                <w:rStyle w:val="Hyperlink"/>
                <w:noProof/>
              </w:rPr>
              <w:t>4.4.5</w:t>
            </w:r>
            <w:r w:rsidR="00E8192F">
              <w:rPr>
                <w:noProof/>
                <w:kern w:val="2"/>
                <w:sz w:val="24"/>
                <w:szCs w:val="24"/>
                <w14:ligatures w14:val="standardContextual"/>
              </w:rPr>
              <w:tab/>
            </w:r>
            <w:r w:rsidR="00E8192F" w:rsidRPr="00430D99">
              <w:rPr>
                <w:rStyle w:val="Hyperlink"/>
                <w:noProof/>
              </w:rPr>
              <w:t>Drift advection</w:t>
            </w:r>
            <w:r w:rsidR="00E8192F">
              <w:rPr>
                <w:noProof/>
                <w:webHidden/>
              </w:rPr>
              <w:tab/>
            </w:r>
            <w:r w:rsidR="00E8192F">
              <w:rPr>
                <w:noProof/>
                <w:webHidden/>
              </w:rPr>
              <w:fldChar w:fldCharType="begin"/>
            </w:r>
            <w:r w:rsidR="00E8192F">
              <w:rPr>
                <w:noProof/>
                <w:webHidden/>
              </w:rPr>
              <w:instrText xml:space="preserve"> PAGEREF _Toc192914904 \h </w:instrText>
            </w:r>
            <w:r w:rsidR="00E8192F">
              <w:rPr>
                <w:noProof/>
                <w:webHidden/>
              </w:rPr>
            </w:r>
            <w:r w:rsidR="00E8192F">
              <w:rPr>
                <w:noProof/>
                <w:webHidden/>
              </w:rPr>
              <w:fldChar w:fldCharType="separate"/>
            </w:r>
            <w:r w:rsidR="00567DDE">
              <w:rPr>
                <w:noProof/>
                <w:webHidden/>
              </w:rPr>
              <w:t>20</w:t>
            </w:r>
            <w:r w:rsidR="00E8192F">
              <w:rPr>
                <w:noProof/>
                <w:webHidden/>
              </w:rPr>
              <w:fldChar w:fldCharType="end"/>
            </w:r>
          </w:hyperlink>
        </w:p>
        <w:p w14:paraId="018BFF58" w14:textId="6CDD0F48" w:rsidR="00E8192F" w:rsidRDefault="00000000">
          <w:pPr>
            <w:pStyle w:val="TOC3"/>
            <w:tabs>
              <w:tab w:val="left" w:pos="1200"/>
              <w:tab w:val="right" w:leader="dot" w:pos="9060"/>
            </w:tabs>
            <w:rPr>
              <w:noProof/>
              <w:kern w:val="2"/>
              <w:sz w:val="24"/>
              <w:szCs w:val="24"/>
              <w14:ligatures w14:val="standardContextual"/>
            </w:rPr>
          </w:pPr>
          <w:hyperlink w:anchor="_Toc192914905" w:history="1">
            <w:r w:rsidR="00E8192F" w:rsidRPr="00430D99">
              <w:rPr>
                <w:rStyle w:val="Hyperlink"/>
                <w:noProof/>
              </w:rPr>
              <w:t>4.4.6</w:t>
            </w:r>
            <w:r w:rsidR="00E8192F">
              <w:rPr>
                <w:noProof/>
                <w:kern w:val="2"/>
                <w:sz w:val="24"/>
                <w:szCs w:val="24"/>
                <w14:ligatures w14:val="standardContextual"/>
              </w:rPr>
              <w:tab/>
            </w:r>
            <w:r w:rsidR="00E8192F" w:rsidRPr="00430D99">
              <w:rPr>
                <w:rStyle w:val="Hyperlink"/>
                <w:noProof/>
              </w:rPr>
              <w:t>Interventions</w:t>
            </w:r>
            <w:r w:rsidR="00E8192F">
              <w:rPr>
                <w:noProof/>
                <w:webHidden/>
              </w:rPr>
              <w:tab/>
            </w:r>
            <w:r w:rsidR="00E8192F">
              <w:rPr>
                <w:noProof/>
                <w:webHidden/>
              </w:rPr>
              <w:fldChar w:fldCharType="begin"/>
            </w:r>
            <w:r w:rsidR="00E8192F">
              <w:rPr>
                <w:noProof/>
                <w:webHidden/>
              </w:rPr>
              <w:instrText xml:space="preserve"> PAGEREF _Toc192914905 \h </w:instrText>
            </w:r>
            <w:r w:rsidR="00E8192F">
              <w:rPr>
                <w:noProof/>
                <w:webHidden/>
              </w:rPr>
            </w:r>
            <w:r w:rsidR="00E8192F">
              <w:rPr>
                <w:noProof/>
                <w:webHidden/>
              </w:rPr>
              <w:fldChar w:fldCharType="separate"/>
            </w:r>
            <w:r w:rsidR="00567DDE">
              <w:rPr>
                <w:noProof/>
                <w:webHidden/>
              </w:rPr>
              <w:t>21</w:t>
            </w:r>
            <w:r w:rsidR="00E8192F">
              <w:rPr>
                <w:noProof/>
                <w:webHidden/>
              </w:rPr>
              <w:fldChar w:fldCharType="end"/>
            </w:r>
          </w:hyperlink>
        </w:p>
        <w:p w14:paraId="72CF7E33" w14:textId="590E47CA" w:rsidR="00E8192F" w:rsidRDefault="00000000">
          <w:pPr>
            <w:pStyle w:val="TOC3"/>
            <w:tabs>
              <w:tab w:val="left" w:pos="1200"/>
              <w:tab w:val="right" w:leader="dot" w:pos="9060"/>
            </w:tabs>
            <w:rPr>
              <w:noProof/>
              <w:kern w:val="2"/>
              <w:sz w:val="24"/>
              <w:szCs w:val="24"/>
              <w14:ligatures w14:val="standardContextual"/>
            </w:rPr>
          </w:pPr>
          <w:hyperlink w:anchor="_Toc192914906" w:history="1">
            <w:r w:rsidR="00E8192F" w:rsidRPr="00430D99">
              <w:rPr>
                <w:rStyle w:val="Hyperlink"/>
                <w:noProof/>
              </w:rPr>
              <w:t>4.4.7</w:t>
            </w:r>
            <w:r w:rsidR="00E8192F">
              <w:rPr>
                <w:noProof/>
                <w:kern w:val="2"/>
                <w:sz w:val="24"/>
                <w:szCs w:val="24"/>
                <w14:ligatures w14:val="standardContextual"/>
              </w:rPr>
              <w:tab/>
            </w:r>
            <w:r w:rsidR="00E8192F" w:rsidRPr="00430D99">
              <w:rPr>
                <w:rStyle w:val="Hyperlink"/>
                <w:noProof/>
              </w:rPr>
              <w:t>Hydraulics</w:t>
            </w:r>
            <w:r w:rsidR="00E8192F">
              <w:rPr>
                <w:noProof/>
                <w:webHidden/>
              </w:rPr>
              <w:tab/>
            </w:r>
            <w:r w:rsidR="00E8192F">
              <w:rPr>
                <w:noProof/>
                <w:webHidden/>
              </w:rPr>
              <w:fldChar w:fldCharType="begin"/>
            </w:r>
            <w:r w:rsidR="00E8192F">
              <w:rPr>
                <w:noProof/>
                <w:webHidden/>
              </w:rPr>
              <w:instrText xml:space="preserve"> PAGEREF _Toc192914906 \h </w:instrText>
            </w:r>
            <w:r w:rsidR="00E8192F">
              <w:rPr>
                <w:noProof/>
                <w:webHidden/>
              </w:rPr>
            </w:r>
            <w:r w:rsidR="00E8192F">
              <w:rPr>
                <w:noProof/>
                <w:webHidden/>
              </w:rPr>
              <w:fldChar w:fldCharType="separate"/>
            </w:r>
            <w:r w:rsidR="00567DDE">
              <w:rPr>
                <w:noProof/>
                <w:webHidden/>
              </w:rPr>
              <w:t>22</w:t>
            </w:r>
            <w:r w:rsidR="00E8192F">
              <w:rPr>
                <w:noProof/>
                <w:webHidden/>
              </w:rPr>
              <w:fldChar w:fldCharType="end"/>
            </w:r>
          </w:hyperlink>
        </w:p>
        <w:p w14:paraId="1D296351" w14:textId="5102D27B" w:rsidR="00E8192F" w:rsidRDefault="00000000">
          <w:pPr>
            <w:pStyle w:val="TOC3"/>
            <w:tabs>
              <w:tab w:val="left" w:pos="1200"/>
              <w:tab w:val="right" w:leader="dot" w:pos="9060"/>
            </w:tabs>
            <w:rPr>
              <w:noProof/>
              <w:kern w:val="2"/>
              <w:sz w:val="24"/>
              <w:szCs w:val="24"/>
              <w14:ligatures w14:val="standardContextual"/>
            </w:rPr>
          </w:pPr>
          <w:hyperlink w:anchor="_Toc192914907" w:history="1">
            <w:r w:rsidR="00E8192F" w:rsidRPr="00430D99">
              <w:rPr>
                <w:rStyle w:val="Hyperlink"/>
                <w:noProof/>
              </w:rPr>
              <w:t>4.4.8</w:t>
            </w:r>
            <w:r w:rsidR="00E8192F">
              <w:rPr>
                <w:noProof/>
                <w:kern w:val="2"/>
                <w:sz w:val="24"/>
                <w:szCs w:val="24"/>
                <w14:ligatures w14:val="standardContextual"/>
              </w:rPr>
              <w:tab/>
            </w:r>
            <w:r w:rsidR="00E8192F" w:rsidRPr="00430D99">
              <w:rPr>
                <w:rStyle w:val="Hyperlink"/>
                <w:noProof/>
              </w:rPr>
              <w:t>Run parameters</w:t>
            </w:r>
            <w:r w:rsidR="00E8192F">
              <w:rPr>
                <w:noProof/>
                <w:webHidden/>
              </w:rPr>
              <w:tab/>
            </w:r>
            <w:r w:rsidR="00E8192F">
              <w:rPr>
                <w:noProof/>
                <w:webHidden/>
              </w:rPr>
              <w:fldChar w:fldCharType="begin"/>
            </w:r>
            <w:r w:rsidR="00E8192F">
              <w:rPr>
                <w:noProof/>
                <w:webHidden/>
              </w:rPr>
              <w:instrText xml:space="preserve"> PAGEREF _Toc192914907 \h </w:instrText>
            </w:r>
            <w:r w:rsidR="00E8192F">
              <w:rPr>
                <w:noProof/>
                <w:webHidden/>
              </w:rPr>
            </w:r>
            <w:r w:rsidR="00E8192F">
              <w:rPr>
                <w:noProof/>
                <w:webHidden/>
              </w:rPr>
              <w:fldChar w:fldCharType="separate"/>
            </w:r>
            <w:r w:rsidR="00567DDE">
              <w:rPr>
                <w:noProof/>
                <w:webHidden/>
              </w:rPr>
              <w:t>22</w:t>
            </w:r>
            <w:r w:rsidR="00E8192F">
              <w:rPr>
                <w:noProof/>
                <w:webHidden/>
              </w:rPr>
              <w:fldChar w:fldCharType="end"/>
            </w:r>
          </w:hyperlink>
        </w:p>
        <w:p w14:paraId="57D3D1F2" w14:textId="790A295D" w:rsidR="00E8192F" w:rsidRDefault="00000000">
          <w:pPr>
            <w:pStyle w:val="TOC2"/>
            <w:tabs>
              <w:tab w:val="left" w:pos="960"/>
              <w:tab w:val="right" w:leader="dot" w:pos="9060"/>
            </w:tabs>
            <w:rPr>
              <w:noProof/>
              <w:kern w:val="2"/>
              <w:sz w:val="24"/>
              <w:szCs w:val="24"/>
              <w14:ligatures w14:val="standardContextual"/>
            </w:rPr>
          </w:pPr>
          <w:hyperlink w:anchor="_Toc192914908" w:history="1">
            <w:r w:rsidR="00E8192F" w:rsidRPr="00430D99">
              <w:rPr>
                <w:rStyle w:val="Hyperlink"/>
                <w:noProof/>
              </w:rPr>
              <w:t>4.5</w:t>
            </w:r>
            <w:r w:rsidR="00E8192F">
              <w:rPr>
                <w:noProof/>
                <w:kern w:val="2"/>
                <w:sz w:val="24"/>
                <w:szCs w:val="24"/>
                <w14:ligatures w14:val="standardContextual"/>
              </w:rPr>
              <w:tab/>
            </w:r>
            <w:r w:rsidR="00E8192F" w:rsidRPr="00430D99">
              <w:rPr>
                <w:rStyle w:val="Hyperlink"/>
                <w:noProof/>
              </w:rPr>
              <w:t>Run</w:t>
            </w:r>
            <w:r w:rsidR="00E8192F">
              <w:rPr>
                <w:noProof/>
                <w:webHidden/>
              </w:rPr>
              <w:tab/>
            </w:r>
            <w:r w:rsidR="00E8192F">
              <w:rPr>
                <w:noProof/>
                <w:webHidden/>
              </w:rPr>
              <w:fldChar w:fldCharType="begin"/>
            </w:r>
            <w:r w:rsidR="00E8192F">
              <w:rPr>
                <w:noProof/>
                <w:webHidden/>
              </w:rPr>
              <w:instrText xml:space="preserve"> PAGEREF _Toc192914908 \h </w:instrText>
            </w:r>
            <w:r w:rsidR="00E8192F">
              <w:rPr>
                <w:noProof/>
                <w:webHidden/>
              </w:rPr>
            </w:r>
            <w:r w:rsidR="00E8192F">
              <w:rPr>
                <w:noProof/>
                <w:webHidden/>
              </w:rPr>
              <w:fldChar w:fldCharType="separate"/>
            </w:r>
            <w:r w:rsidR="00567DDE">
              <w:rPr>
                <w:noProof/>
                <w:webHidden/>
              </w:rPr>
              <w:t>24</w:t>
            </w:r>
            <w:r w:rsidR="00E8192F">
              <w:rPr>
                <w:noProof/>
                <w:webHidden/>
              </w:rPr>
              <w:fldChar w:fldCharType="end"/>
            </w:r>
          </w:hyperlink>
        </w:p>
        <w:p w14:paraId="742A219A" w14:textId="14C8B33F" w:rsidR="00E8192F" w:rsidRDefault="00000000">
          <w:pPr>
            <w:pStyle w:val="TOC2"/>
            <w:tabs>
              <w:tab w:val="left" w:pos="960"/>
              <w:tab w:val="right" w:leader="dot" w:pos="9060"/>
            </w:tabs>
            <w:rPr>
              <w:noProof/>
              <w:kern w:val="2"/>
              <w:sz w:val="24"/>
              <w:szCs w:val="24"/>
              <w14:ligatures w14:val="standardContextual"/>
            </w:rPr>
          </w:pPr>
          <w:hyperlink w:anchor="_Toc192914909" w:history="1">
            <w:r w:rsidR="00E8192F" w:rsidRPr="00430D99">
              <w:rPr>
                <w:rStyle w:val="Hyperlink"/>
                <w:noProof/>
              </w:rPr>
              <w:t>4.6</w:t>
            </w:r>
            <w:r w:rsidR="00E8192F">
              <w:rPr>
                <w:noProof/>
                <w:kern w:val="2"/>
                <w:sz w:val="24"/>
                <w:szCs w:val="24"/>
                <w14:ligatures w14:val="standardContextual"/>
              </w:rPr>
              <w:tab/>
            </w:r>
            <w:r w:rsidR="00E8192F" w:rsidRPr="00430D99">
              <w:rPr>
                <w:rStyle w:val="Hyperlink"/>
                <w:noProof/>
              </w:rPr>
              <w:t>Analysis</w:t>
            </w:r>
            <w:r w:rsidR="00E8192F">
              <w:rPr>
                <w:noProof/>
                <w:webHidden/>
              </w:rPr>
              <w:tab/>
            </w:r>
            <w:r w:rsidR="00E8192F">
              <w:rPr>
                <w:noProof/>
                <w:webHidden/>
              </w:rPr>
              <w:fldChar w:fldCharType="begin"/>
            </w:r>
            <w:r w:rsidR="00E8192F">
              <w:rPr>
                <w:noProof/>
                <w:webHidden/>
              </w:rPr>
              <w:instrText xml:space="preserve"> PAGEREF _Toc192914909 \h </w:instrText>
            </w:r>
            <w:r w:rsidR="00E8192F">
              <w:rPr>
                <w:noProof/>
                <w:webHidden/>
              </w:rPr>
            </w:r>
            <w:r w:rsidR="00E8192F">
              <w:rPr>
                <w:noProof/>
                <w:webHidden/>
              </w:rPr>
              <w:fldChar w:fldCharType="separate"/>
            </w:r>
            <w:r w:rsidR="00567DDE">
              <w:rPr>
                <w:noProof/>
                <w:webHidden/>
              </w:rPr>
              <w:t>25</w:t>
            </w:r>
            <w:r w:rsidR="00E8192F">
              <w:rPr>
                <w:noProof/>
                <w:webHidden/>
              </w:rPr>
              <w:fldChar w:fldCharType="end"/>
            </w:r>
          </w:hyperlink>
        </w:p>
        <w:p w14:paraId="0F581858" w14:textId="456789E6" w:rsidR="00E8192F" w:rsidRDefault="00000000">
          <w:pPr>
            <w:pStyle w:val="TOC3"/>
            <w:tabs>
              <w:tab w:val="left" w:pos="1200"/>
              <w:tab w:val="right" w:leader="dot" w:pos="9060"/>
            </w:tabs>
            <w:rPr>
              <w:noProof/>
              <w:kern w:val="2"/>
              <w:sz w:val="24"/>
              <w:szCs w:val="24"/>
              <w14:ligatures w14:val="standardContextual"/>
            </w:rPr>
          </w:pPr>
          <w:hyperlink w:anchor="_Toc192914910" w:history="1">
            <w:r w:rsidR="00E8192F" w:rsidRPr="00430D99">
              <w:rPr>
                <w:rStyle w:val="Hyperlink"/>
                <w:noProof/>
              </w:rPr>
              <w:t>4.6.1</w:t>
            </w:r>
            <w:r w:rsidR="00E8192F">
              <w:rPr>
                <w:noProof/>
                <w:kern w:val="2"/>
                <w:sz w:val="24"/>
                <w:szCs w:val="24"/>
                <w14:ligatures w14:val="standardContextual"/>
              </w:rPr>
              <w:tab/>
            </w:r>
            <w:r w:rsidR="00E8192F" w:rsidRPr="00430D99">
              <w:rPr>
                <w:rStyle w:val="Hyperlink"/>
                <w:noProof/>
              </w:rPr>
              <w:t>Plotting</w:t>
            </w:r>
            <w:r w:rsidR="00E8192F">
              <w:rPr>
                <w:noProof/>
                <w:webHidden/>
              </w:rPr>
              <w:tab/>
            </w:r>
            <w:r w:rsidR="00E8192F">
              <w:rPr>
                <w:noProof/>
                <w:webHidden/>
              </w:rPr>
              <w:fldChar w:fldCharType="begin"/>
            </w:r>
            <w:r w:rsidR="00E8192F">
              <w:rPr>
                <w:noProof/>
                <w:webHidden/>
              </w:rPr>
              <w:instrText xml:space="preserve"> PAGEREF _Toc192914910 \h </w:instrText>
            </w:r>
            <w:r w:rsidR="00E8192F">
              <w:rPr>
                <w:noProof/>
                <w:webHidden/>
              </w:rPr>
            </w:r>
            <w:r w:rsidR="00E8192F">
              <w:rPr>
                <w:noProof/>
                <w:webHidden/>
              </w:rPr>
              <w:fldChar w:fldCharType="separate"/>
            </w:r>
            <w:r w:rsidR="00567DDE">
              <w:rPr>
                <w:noProof/>
                <w:webHidden/>
              </w:rPr>
              <w:t>25</w:t>
            </w:r>
            <w:r w:rsidR="00E8192F">
              <w:rPr>
                <w:noProof/>
                <w:webHidden/>
              </w:rPr>
              <w:fldChar w:fldCharType="end"/>
            </w:r>
          </w:hyperlink>
        </w:p>
        <w:p w14:paraId="41AAA423" w14:textId="25CABD7D" w:rsidR="00E8192F" w:rsidRDefault="00000000">
          <w:pPr>
            <w:pStyle w:val="TOC3"/>
            <w:tabs>
              <w:tab w:val="left" w:pos="1200"/>
              <w:tab w:val="right" w:leader="dot" w:pos="9060"/>
            </w:tabs>
            <w:rPr>
              <w:noProof/>
              <w:kern w:val="2"/>
              <w:sz w:val="24"/>
              <w:szCs w:val="24"/>
              <w14:ligatures w14:val="standardContextual"/>
            </w:rPr>
          </w:pPr>
          <w:hyperlink w:anchor="_Toc192914911" w:history="1">
            <w:r w:rsidR="00E8192F" w:rsidRPr="00430D99">
              <w:rPr>
                <w:rStyle w:val="Hyperlink"/>
                <w:noProof/>
              </w:rPr>
              <w:t>4.6.2</w:t>
            </w:r>
            <w:r w:rsidR="00E8192F">
              <w:rPr>
                <w:noProof/>
                <w:kern w:val="2"/>
                <w:sz w:val="24"/>
                <w:szCs w:val="24"/>
                <w14:ligatures w14:val="standardContextual"/>
              </w:rPr>
              <w:tab/>
            </w:r>
            <w:r w:rsidR="00E8192F" w:rsidRPr="00430D99">
              <w:rPr>
                <w:rStyle w:val="Hyperlink"/>
                <w:noProof/>
              </w:rPr>
              <w:t>Statistics</w:t>
            </w:r>
            <w:r w:rsidR="00E8192F">
              <w:rPr>
                <w:noProof/>
                <w:webHidden/>
              </w:rPr>
              <w:tab/>
            </w:r>
            <w:r w:rsidR="00E8192F">
              <w:rPr>
                <w:noProof/>
                <w:webHidden/>
              </w:rPr>
              <w:fldChar w:fldCharType="begin"/>
            </w:r>
            <w:r w:rsidR="00E8192F">
              <w:rPr>
                <w:noProof/>
                <w:webHidden/>
              </w:rPr>
              <w:instrText xml:space="preserve"> PAGEREF _Toc192914911 \h </w:instrText>
            </w:r>
            <w:r w:rsidR="00E8192F">
              <w:rPr>
                <w:noProof/>
                <w:webHidden/>
              </w:rPr>
            </w:r>
            <w:r w:rsidR="00E8192F">
              <w:rPr>
                <w:noProof/>
                <w:webHidden/>
              </w:rPr>
              <w:fldChar w:fldCharType="separate"/>
            </w:r>
            <w:r w:rsidR="00567DDE">
              <w:rPr>
                <w:noProof/>
                <w:webHidden/>
              </w:rPr>
              <w:t>27</w:t>
            </w:r>
            <w:r w:rsidR="00E8192F">
              <w:rPr>
                <w:noProof/>
                <w:webHidden/>
              </w:rPr>
              <w:fldChar w:fldCharType="end"/>
            </w:r>
          </w:hyperlink>
        </w:p>
        <w:p w14:paraId="4A67A715" w14:textId="7DF2A222" w:rsidR="00E8192F" w:rsidRDefault="00000000">
          <w:pPr>
            <w:pStyle w:val="TOC2"/>
            <w:tabs>
              <w:tab w:val="left" w:pos="960"/>
              <w:tab w:val="right" w:leader="dot" w:pos="9060"/>
            </w:tabs>
            <w:rPr>
              <w:noProof/>
              <w:kern w:val="2"/>
              <w:sz w:val="24"/>
              <w:szCs w:val="24"/>
              <w14:ligatures w14:val="standardContextual"/>
            </w:rPr>
          </w:pPr>
          <w:hyperlink w:anchor="_Toc192914912" w:history="1">
            <w:r w:rsidR="00E8192F" w:rsidRPr="00430D99">
              <w:rPr>
                <w:rStyle w:val="Hyperlink"/>
                <w:noProof/>
              </w:rPr>
              <w:t>4.7</w:t>
            </w:r>
            <w:r w:rsidR="00E8192F">
              <w:rPr>
                <w:noProof/>
                <w:kern w:val="2"/>
                <w:sz w:val="24"/>
                <w:szCs w:val="24"/>
                <w14:ligatures w14:val="standardContextual"/>
              </w:rPr>
              <w:tab/>
            </w:r>
            <w:r w:rsidR="00E8192F" w:rsidRPr="00430D99">
              <w:rPr>
                <w:rStyle w:val="Hyperlink"/>
                <w:noProof/>
              </w:rPr>
              <w:t>Help</w:t>
            </w:r>
            <w:r w:rsidR="00E8192F">
              <w:rPr>
                <w:noProof/>
                <w:webHidden/>
              </w:rPr>
              <w:tab/>
            </w:r>
            <w:r w:rsidR="00E8192F">
              <w:rPr>
                <w:noProof/>
                <w:webHidden/>
              </w:rPr>
              <w:fldChar w:fldCharType="begin"/>
            </w:r>
            <w:r w:rsidR="00E8192F">
              <w:rPr>
                <w:noProof/>
                <w:webHidden/>
              </w:rPr>
              <w:instrText xml:space="preserve"> PAGEREF _Toc192914912 \h </w:instrText>
            </w:r>
            <w:r w:rsidR="00E8192F">
              <w:rPr>
                <w:noProof/>
                <w:webHidden/>
              </w:rPr>
            </w:r>
            <w:r w:rsidR="00E8192F">
              <w:rPr>
                <w:noProof/>
                <w:webHidden/>
              </w:rPr>
              <w:fldChar w:fldCharType="separate"/>
            </w:r>
            <w:r w:rsidR="00567DDE">
              <w:rPr>
                <w:noProof/>
                <w:webHidden/>
              </w:rPr>
              <w:t>30</w:t>
            </w:r>
            <w:r w:rsidR="00E8192F">
              <w:rPr>
                <w:noProof/>
                <w:webHidden/>
              </w:rPr>
              <w:fldChar w:fldCharType="end"/>
            </w:r>
          </w:hyperlink>
        </w:p>
        <w:p w14:paraId="0581BEB4" w14:textId="00AE2260" w:rsidR="00E8192F" w:rsidRDefault="00000000">
          <w:pPr>
            <w:pStyle w:val="TOC2"/>
            <w:tabs>
              <w:tab w:val="left" w:pos="960"/>
              <w:tab w:val="right" w:leader="dot" w:pos="9060"/>
            </w:tabs>
            <w:rPr>
              <w:noProof/>
              <w:kern w:val="2"/>
              <w:sz w:val="24"/>
              <w:szCs w:val="24"/>
              <w14:ligatures w14:val="standardContextual"/>
            </w:rPr>
          </w:pPr>
          <w:hyperlink w:anchor="_Toc192914913" w:history="1">
            <w:r w:rsidR="00E8192F" w:rsidRPr="00430D99">
              <w:rPr>
                <w:rStyle w:val="Hyperlink"/>
                <w:noProof/>
              </w:rPr>
              <w:t>4.8</w:t>
            </w:r>
            <w:r w:rsidR="00E8192F">
              <w:rPr>
                <w:noProof/>
                <w:kern w:val="2"/>
                <w:sz w:val="24"/>
                <w:szCs w:val="24"/>
                <w14:ligatures w14:val="standardContextual"/>
              </w:rPr>
              <w:tab/>
            </w:r>
            <w:r w:rsidR="00E8192F" w:rsidRPr="00430D99">
              <w:rPr>
                <w:rStyle w:val="Hyperlink"/>
                <w:noProof/>
              </w:rPr>
              <w:t>Tabs</w:t>
            </w:r>
            <w:r w:rsidR="00E8192F">
              <w:rPr>
                <w:noProof/>
                <w:webHidden/>
              </w:rPr>
              <w:tab/>
            </w:r>
            <w:r w:rsidR="00E8192F">
              <w:rPr>
                <w:noProof/>
                <w:webHidden/>
              </w:rPr>
              <w:fldChar w:fldCharType="begin"/>
            </w:r>
            <w:r w:rsidR="00E8192F">
              <w:rPr>
                <w:noProof/>
                <w:webHidden/>
              </w:rPr>
              <w:instrText xml:space="preserve"> PAGEREF _Toc192914913 \h </w:instrText>
            </w:r>
            <w:r w:rsidR="00E8192F">
              <w:rPr>
                <w:noProof/>
                <w:webHidden/>
              </w:rPr>
            </w:r>
            <w:r w:rsidR="00E8192F">
              <w:rPr>
                <w:noProof/>
                <w:webHidden/>
              </w:rPr>
              <w:fldChar w:fldCharType="separate"/>
            </w:r>
            <w:r w:rsidR="00567DDE">
              <w:rPr>
                <w:noProof/>
                <w:webHidden/>
              </w:rPr>
              <w:t>30</w:t>
            </w:r>
            <w:r w:rsidR="00E8192F">
              <w:rPr>
                <w:noProof/>
                <w:webHidden/>
              </w:rPr>
              <w:fldChar w:fldCharType="end"/>
            </w:r>
          </w:hyperlink>
        </w:p>
        <w:p w14:paraId="5D7DAC59" w14:textId="6EC02199" w:rsidR="00E8192F" w:rsidRDefault="00000000">
          <w:pPr>
            <w:pStyle w:val="TOC2"/>
            <w:tabs>
              <w:tab w:val="left" w:pos="960"/>
              <w:tab w:val="right" w:leader="dot" w:pos="9060"/>
            </w:tabs>
            <w:rPr>
              <w:noProof/>
              <w:kern w:val="2"/>
              <w:sz w:val="24"/>
              <w:szCs w:val="24"/>
              <w14:ligatures w14:val="standardContextual"/>
            </w:rPr>
          </w:pPr>
          <w:hyperlink w:anchor="_Toc192914914" w:history="1">
            <w:r w:rsidR="00E8192F" w:rsidRPr="00430D99">
              <w:rPr>
                <w:rStyle w:val="Hyperlink"/>
                <w:noProof/>
              </w:rPr>
              <w:t>4.9</w:t>
            </w:r>
            <w:r w:rsidR="00E8192F">
              <w:rPr>
                <w:noProof/>
                <w:kern w:val="2"/>
                <w:sz w:val="24"/>
                <w:szCs w:val="24"/>
                <w14:ligatures w14:val="standardContextual"/>
              </w:rPr>
              <w:tab/>
            </w:r>
            <w:r w:rsidR="00E8192F" w:rsidRPr="00430D99">
              <w:rPr>
                <w:rStyle w:val="Hyperlink"/>
                <w:noProof/>
              </w:rPr>
              <w:t>UI Data Selection</w:t>
            </w:r>
            <w:r w:rsidR="00E8192F">
              <w:rPr>
                <w:noProof/>
                <w:webHidden/>
              </w:rPr>
              <w:tab/>
            </w:r>
            <w:r w:rsidR="00E8192F">
              <w:rPr>
                <w:noProof/>
                <w:webHidden/>
              </w:rPr>
              <w:fldChar w:fldCharType="begin"/>
            </w:r>
            <w:r w:rsidR="00E8192F">
              <w:rPr>
                <w:noProof/>
                <w:webHidden/>
              </w:rPr>
              <w:instrText xml:space="preserve"> PAGEREF _Toc192914914 \h </w:instrText>
            </w:r>
            <w:r w:rsidR="00E8192F">
              <w:rPr>
                <w:noProof/>
                <w:webHidden/>
              </w:rPr>
            </w:r>
            <w:r w:rsidR="00E8192F">
              <w:rPr>
                <w:noProof/>
                <w:webHidden/>
              </w:rPr>
              <w:fldChar w:fldCharType="separate"/>
            </w:r>
            <w:r w:rsidR="00567DDE">
              <w:rPr>
                <w:noProof/>
                <w:webHidden/>
              </w:rPr>
              <w:t>31</w:t>
            </w:r>
            <w:r w:rsidR="00E8192F">
              <w:rPr>
                <w:noProof/>
                <w:webHidden/>
              </w:rPr>
              <w:fldChar w:fldCharType="end"/>
            </w:r>
          </w:hyperlink>
        </w:p>
        <w:p w14:paraId="3949AB93" w14:textId="3876247A" w:rsidR="00E8192F" w:rsidRDefault="00000000">
          <w:pPr>
            <w:pStyle w:val="TOC2"/>
            <w:tabs>
              <w:tab w:val="left" w:pos="960"/>
              <w:tab w:val="right" w:leader="dot" w:pos="9060"/>
            </w:tabs>
            <w:rPr>
              <w:noProof/>
              <w:kern w:val="2"/>
              <w:sz w:val="24"/>
              <w:szCs w:val="24"/>
              <w14:ligatures w14:val="standardContextual"/>
            </w:rPr>
          </w:pPr>
          <w:hyperlink w:anchor="_Toc192914915" w:history="1">
            <w:r w:rsidR="00E8192F" w:rsidRPr="00430D99">
              <w:rPr>
                <w:rStyle w:val="Hyperlink"/>
                <w:noProof/>
              </w:rPr>
              <w:t>4.10</w:t>
            </w:r>
            <w:r w:rsidR="00E8192F">
              <w:rPr>
                <w:noProof/>
                <w:kern w:val="2"/>
                <w:sz w:val="24"/>
                <w:szCs w:val="24"/>
                <w14:ligatures w14:val="standardContextual"/>
              </w:rPr>
              <w:tab/>
            </w:r>
            <w:r w:rsidR="00E8192F" w:rsidRPr="00430D99">
              <w:rPr>
                <w:rStyle w:val="Hyperlink"/>
                <w:noProof/>
              </w:rPr>
              <w:t>Model outputs</w:t>
            </w:r>
            <w:r w:rsidR="00E8192F">
              <w:rPr>
                <w:noProof/>
                <w:webHidden/>
              </w:rPr>
              <w:tab/>
            </w:r>
            <w:r w:rsidR="00E8192F">
              <w:rPr>
                <w:noProof/>
                <w:webHidden/>
              </w:rPr>
              <w:fldChar w:fldCharType="begin"/>
            </w:r>
            <w:r w:rsidR="00E8192F">
              <w:rPr>
                <w:noProof/>
                <w:webHidden/>
              </w:rPr>
              <w:instrText xml:space="preserve"> PAGEREF _Toc192914915 \h </w:instrText>
            </w:r>
            <w:r w:rsidR="00E8192F">
              <w:rPr>
                <w:noProof/>
                <w:webHidden/>
              </w:rPr>
            </w:r>
            <w:r w:rsidR="00E8192F">
              <w:rPr>
                <w:noProof/>
                <w:webHidden/>
              </w:rPr>
              <w:fldChar w:fldCharType="separate"/>
            </w:r>
            <w:r w:rsidR="00567DDE">
              <w:rPr>
                <w:noProof/>
                <w:webHidden/>
              </w:rPr>
              <w:t>33</w:t>
            </w:r>
            <w:r w:rsidR="00E8192F">
              <w:rPr>
                <w:noProof/>
                <w:webHidden/>
              </w:rPr>
              <w:fldChar w:fldCharType="end"/>
            </w:r>
          </w:hyperlink>
        </w:p>
        <w:p w14:paraId="5A47E6B1" w14:textId="7B0FD3BB" w:rsidR="00E8192F" w:rsidRDefault="00000000">
          <w:pPr>
            <w:pStyle w:val="TOC2"/>
            <w:tabs>
              <w:tab w:val="left" w:pos="960"/>
              <w:tab w:val="right" w:leader="dot" w:pos="9060"/>
            </w:tabs>
            <w:rPr>
              <w:noProof/>
              <w:kern w:val="2"/>
              <w:sz w:val="24"/>
              <w:szCs w:val="24"/>
              <w14:ligatures w14:val="standardContextual"/>
            </w:rPr>
          </w:pPr>
          <w:hyperlink w:anchor="_Toc192914916" w:history="1">
            <w:r w:rsidR="00E8192F" w:rsidRPr="00430D99">
              <w:rPr>
                <w:rStyle w:val="Hyperlink"/>
                <w:noProof/>
              </w:rPr>
              <w:t>4.11</w:t>
            </w:r>
            <w:r w:rsidR="00E8192F">
              <w:rPr>
                <w:noProof/>
                <w:kern w:val="2"/>
                <w:sz w:val="24"/>
                <w:szCs w:val="24"/>
                <w14:ligatures w14:val="standardContextual"/>
              </w:rPr>
              <w:tab/>
            </w:r>
            <w:r w:rsidR="00E8192F" w:rsidRPr="00430D99">
              <w:rPr>
                <w:rStyle w:val="Hyperlink"/>
                <w:noProof/>
              </w:rPr>
              <w:t>Interpretation when using water and sediment volumes (</w:t>
            </w:r>
            <w:r w:rsidR="00E8192F" w:rsidRPr="00430D99">
              <w:rPr>
                <w:rStyle w:val="Hyperlink"/>
                <w:rFonts w:cstheme="minorHAnsi"/>
                <w:i/>
                <w:iCs/>
                <w:noProof/>
              </w:rPr>
              <w:t>±</w:t>
            </w:r>
            <w:r w:rsidR="00E8192F" w:rsidRPr="00430D99">
              <w:rPr>
                <w:rStyle w:val="Hyperlink"/>
                <w:i/>
                <w:iCs/>
                <w:noProof/>
              </w:rPr>
              <w:t>n</w:t>
            </w:r>
            <w:r w:rsidR="00E8192F" w:rsidRPr="00430D99">
              <w:rPr>
                <w:rStyle w:val="Hyperlink"/>
                <w:noProof/>
              </w:rPr>
              <w:t>)</w:t>
            </w:r>
            <w:r w:rsidR="00E8192F">
              <w:rPr>
                <w:noProof/>
                <w:webHidden/>
              </w:rPr>
              <w:tab/>
            </w:r>
            <w:r w:rsidR="00E8192F">
              <w:rPr>
                <w:noProof/>
                <w:webHidden/>
              </w:rPr>
              <w:fldChar w:fldCharType="begin"/>
            </w:r>
            <w:r w:rsidR="00E8192F">
              <w:rPr>
                <w:noProof/>
                <w:webHidden/>
              </w:rPr>
              <w:instrText xml:space="preserve"> PAGEREF _Toc192914916 \h </w:instrText>
            </w:r>
            <w:r w:rsidR="00E8192F">
              <w:rPr>
                <w:noProof/>
                <w:webHidden/>
              </w:rPr>
            </w:r>
            <w:r w:rsidR="00E8192F">
              <w:rPr>
                <w:noProof/>
                <w:webHidden/>
              </w:rPr>
              <w:fldChar w:fldCharType="separate"/>
            </w:r>
            <w:r w:rsidR="00567DDE">
              <w:rPr>
                <w:noProof/>
                <w:webHidden/>
              </w:rPr>
              <w:t>33</w:t>
            </w:r>
            <w:r w:rsidR="00E8192F">
              <w:rPr>
                <w:noProof/>
                <w:webHidden/>
              </w:rPr>
              <w:fldChar w:fldCharType="end"/>
            </w:r>
          </w:hyperlink>
        </w:p>
        <w:p w14:paraId="1369E84C" w14:textId="4A5BD189" w:rsidR="00E8192F" w:rsidRDefault="00000000">
          <w:pPr>
            <w:pStyle w:val="TOC3"/>
            <w:tabs>
              <w:tab w:val="left" w:pos="1440"/>
              <w:tab w:val="right" w:leader="dot" w:pos="9060"/>
            </w:tabs>
            <w:rPr>
              <w:noProof/>
              <w:kern w:val="2"/>
              <w:sz w:val="24"/>
              <w:szCs w:val="24"/>
              <w14:ligatures w14:val="standardContextual"/>
            </w:rPr>
          </w:pPr>
          <w:hyperlink w:anchor="_Toc192914917" w:history="1">
            <w:r w:rsidR="00E8192F" w:rsidRPr="00430D99">
              <w:rPr>
                <w:rStyle w:val="Hyperlink"/>
                <w:noProof/>
              </w:rPr>
              <w:t>4.11.1</w:t>
            </w:r>
            <w:r w:rsidR="00E8192F">
              <w:rPr>
                <w:noProof/>
                <w:kern w:val="2"/>
                <w:sz w:val="24"/>
                <w:szCs w:val="24"/>
                <w14:ligatures w14:val="standardContextual"/>
              </w:rPr>
              <w:tab/>
            </w:r>
            <w:r w:rsidR="00E8192F" w:rsidRPr="00430D99">
              <w:rPr>
                <w:rStyle w:val="Hyperlink"/>
                <w:noProof/>
              </w:rPr>
              <w:t>Elements using water volumes</w:t>
            </w:r>
            <w:r w:rsidR="00E8192F">
              <w:rPr>
                <w:noProof/>
                <w:webHidden/>
              </w:rPr>
              <w:tab/>
            </w:r>
            <w:r w:rsidR="00E8192F">
              <w:rPr>
                <w:noProof/>
                <w:webHidden/>
              </w:rPr>
              <w:fldChar w:fldCharType="begin"/>
            </w:r>
            <w:r w:rsidR="00E8192F">
              <w:rPr>
                <w:noProof/>
                <w:webHidden/>
              </w:rPr>
              <w:instrText xml:space="preserve"> PAGEREF _Toc192914917 \h </w:instrText>
            </w:r>
            <w:r w:rsidR="00E8192F">
              <w:rPr>
                <w:noProof/>
                <w:webHidden/>
              </w:rPr>
            </w:r>
            <w:r w:rsidR="00E8192F">
              <w:rPr>
                <w:noProof/>
                <w:webHidden/>
              </w:rPr>
              <w:fldChar w:fldCharType="separate"/>
            </w:r>
            <w:r w:rsidR="00567DDE">
              <w:rPr>
                <w:noProof/>
                <w:webHidden/>
              </w:rPr>
              <w:t>34</w:t>
            </w:r>
            <w:r w:rsidR="00E8192F">
              <w:rPr>
                <w:noProof/>
                <w:webHidden/>
              </w:rPr>
              <w:fldChar w:fldCharType="end"/>
            </w:r>
          </w:hyperlink>
        </w:p>
        <w:p w14:paraId="610176D6" w14:textId="03A73883" w:rsidR="00E8192F" w:rsidRDefault="00000000">
          <w:pPr>
            <w:pStyle w:val="TOC3"/>
            <w:tabs>
              <w:tab w:val="left" w:pos="1440"/>
              <w:tab w:val="right" w:leader="dot" w:pos="9060"/>
            </w:tabs>
            <w:rPr>
              <w:noProof/>
              <w:kern w:val="2"/>
              <w:sz w:val="24"/>
              <w:szCs w:val="24"/>
              <w14:ligatures w14:val="standardContextual"/>
            </w:rPr>
          </w:pPr>
          <w:hyperlink w:anchor="_Toc192914918" w:history="1">
            <w:r w:rsidR="00E8192F" w:rsidRPr="00430D99">
              <w:rPr>
                <w:rStyle w:val="Hyperlink"/>
                <w:noProof/>
              </w:rPr>
              <w:t>4.11.2</w:t>
            </w:r>
            <w:r w:rsidR="00E8192F">
              <w:rPr>
                <w:noProof/>
                <w:kern w:val="2"/>
                <w:sz w:val="24"/>
                <w:szCs w:val="24"/>
                <w14:ligatures w14:val="standardContextual"/>
              </w:rPr>
              <w:tab/>
            </w:r>
            <w:r w:rsidR="00E8192F" w:rsidRPr="00430D99">
              <w:rPr>
                <w:rStyle w:val="Hyperlink"/>
                <w:noProof/>
              </w:rPr>
              <w:t>Elements using sediment volumes</w:t>
            </w:r>
            <w:r w:rsidR="00E8192F">
              <w:rPr>
                <w:noProof/>
                <w:webHidden/>
              </w:rPr>
              <w:tab/>
            </w:r>
            <w:r w:rsidR="00E8192F">
              <w:rPr>
                <w:noProof/>
                <w:webHidden/>
              </w:rPr>
              <w:fldChar w:fldCharType="begin"/>
            </w:r>
            <w:r w:rsidR="00E8192F">
              <w:rPr>
                <w:noProof/>
                <w:webHidden/>
              </w:rPr>
              <w:instrText xml:space="preserve"> PAGEREF _Toc192914918 \h </w:instrText>
            </w:r>
            <w:r w:rsidR="00E8192F">
              <w:rPr>
                <w:noProof/>
                <w:webHidden/>
              </w:rPr>
            </w:r>
            <w:r w:rsidR="00E8192F">
              <w:rPr>
                <w:noProof/>
                <w:webHidden/>
              </w:rPr>
              <w:fldChar w:fldCharType="separate"/>
            </w:r>
            <w:r w:rsidR="00567DDE">
              <w:rPr>
                <w:noProof/>
                <w:webHidden/>
              </w:rPr>
              <w:t>34</w:t>
            </w:r>
            <w:r w:rsidR="00E8192F">
              <w:rPr>
                <w:noProof/>
                <w:webHidden/>
              </w:rPr>
              <w:fldChar w:fldCharType="end"/>
            </w:r>
          </w:hyperlink>
        </w:p>
        <w:p w14:paraId="1038D7AC" w14:textId="5F737B4D" w:rsidR="00E8192F" w:rsidRDefault="00000000">
          <w:pPr>
            <w:pStyle w:val="TOC3"/>
            <w:tabs>
              <w:tab w:val="left" w:pos="1440"/>
              <w:tab w:val="right" w:leader="dot" w:pos="9060"/>
            </w:tabs>
            <w:rPr>
              <w:noProof/>
              <w:kern w:val="2"/>
              <w:sz w:val="24"/>
              <w:szCs w:val="24"/>
              <w14:ligatures w14:val="standardContextual"/>
            </w:rPr>
          </w:pPr>
          <w:hyperlink w:anchor="_Toc192914919" w:history="1">
            <w:r w:rsidR="00E8192F" w:rsidRPr="00430D99">
              <w:rPr>
                <w:rStyle w:val="Hyperlink"/>
                <w:noProof/>
              </w:rPr>
              <w:t>4.11.3</w:t>
            </w:r>
            <w:r w:rsidR="00E8192F">
              <w:rPr>
                <w:noProof/>
                <w:kern w:val="2"/>
                <w:sz w:val="24"/>
                <w:szCs w:val="24"/>
                <w14:ligatures w14:val="standardContextual"/>
              </w:rPr>
              <w:tab/>
            </w:r>
            <w:r w:rsidR="00E8192F" w:rsidRPr="00430D99">
              <w:rPr>
                <w:rStyle w:val="Hyperlink"/>
                <w:noProof/>
              </w:rPr>
              <w:t>All Elements output</w:t>
            </w:r>
            <w:r w:rsidR="00E8192F">
              <w:rPr>
                <w:noProof/>
                <w:webHidden/>
              </w:rPr>
              <w:tab/>
            </w:r>
            <w:r w:rsidR="00E8192F">
              <w:rPr>
                <w:noProof/>
                <w:webHidden/>
              </w:rPr>
              <w:fldChar w:fldCharType="begin"/>
            </w:r>
            <w:r w:rsidR="00E8192F">
              <w:rPr>
                <w:noProof/>
                <w:webHidden/>
              </w:rPr>
              <w:instrText xml:space="preserve"> PAGEREF _Toc192914919 \h </w:instrText>
            </w:r>
            <w:r w:rsidR="00E8192F">
              <w:rPr>
                <w:noProof/>
                <w:webHidden/>
              </w:rPr>
            </w:r>
            <w:r w:rsidR="00E8192F">
              <w:rPr>
                <w:noProof/>
                <w:webHidden/>
              </w:rPr>
              <w:fldChar w:fldCharType="separate"/>
            </w:r>
            <w:r w:rsidR="00567DDE">
              <w:rPr>
                <w:noProof/>
                <w:webHidden/>
              </w:rPr>
              <w:t>34</w:t>
            </w:r>
            <w:r w:rsidR="00E8192F">
              <w:rPr>
                <w:noProof/>
                <w:webHidden/>
              </w:rPr>
              <w:fldChar w:fldCharType="end"/>
            </w:r>
          </w:hyperlink>
        </w:p>
        <w:p w14:paraId="6FB6927C" w14:textId="0AD2A020" w:rsidR="00E8192F" w:rsidRDefault="00000000">
          <w:pPr>
            <w:pStyle w:val="TOC2"/>
            <w:tabs>
              <w:tab w:val="left" w:pos="960"/>
              <w:tab w:val="right" w:leader="dot" w:pos="9060"/>
            </w:tabs>
            <w:rPr>
              <w:noProof/>
              <w:kern w:val="2"/>
              <w:sz w:val="24"/>
              <w:szCs w:val="24"/>
              <w14:ligatures w14:val="standardContextual"/>
            </w:rPr>
          </w:pPr>
          <w:hyperlink w:anchor="_Toc192914920" w:history="1">
            <w:r w:rsidR="00E8192F" w:rsidRPr="00430D99">
              <w:rPr>
                <w:rStyle w:val="Hyperlink"/>
                <w:noProof/>
              </w:rPr>
              <w:t>4.12</w:t>
            </w:r>
            <w:r w:rsidR="00E8192F">
              <w:rPr>
                <w:noProof/>
                <w:kern w:val="2"/>
                <w:sz w:val="24"/>
                <w:szCs w:val="24"/>
                <w14:ligatures w14:val="standardContextual"/>
              </w:rPr>
              <w:tab/>
            </w:r>
            <w:r w:rsidR="00E8192F" w:rsidRPr="00430D99">
              <w:rPr>
                <w:rStyle w:val="Hyperlink"/>
                <w:noProof/>
              </w:rPr>
              <w:t>Accessing data from the Command Window</w:t>
            </w:r>
            <w:r w:rsidR="00E8192F">
              <w:rPr>
                <w:noProof/>
                <w:webHidden/>
              </w:rPr>
              <w:tab/>
            </w:r>
            <w:r w:rsidR="00E8192F">
              <w:rPr>
                <w:noProof/>
                <w:webHidden/>
              </w:rPr>
              <w:fldChar w:fldCharType="begin"/>
            </w:r>
            <w:r w:rsidR="00E8192F">
              <w:rPr>
                <w:noProof/>
                <w:webHidden/>
              </w:rPr>
              <w:instrText xml:space="preserve"> PAGEREF _Toc192914920 \h </w:instrText>
            </w:r>
            <w:r w:rsidR="00E8192F">
              <w:rPr>
                <w:noProof/>
                <w:webHidden/>
              </w:rPr>
            </w:r>
            <w:r w:rsidR="00E8192F">
              <w:rPr>
                <w:noProof/>
                <w:webHidden/>
              </w:rPr>
              <w:fldChar w:fldCharType="separate"/>
            </w:r>
            <w:r w:rsidR="00567DDE">
              <w:rPr>
                <w:noProof/>
                <w:webHidden/>
              </w:rPr>
              <w:t>35</w:t>
            </w:r>
            <w:r w:rsidR="00E8192F">
              <w:rPr>
                <w:noProof/>
                <w:webHidden/>
              </w:rPr>
              <w:fldChar w:fldCharType="end"/>
            </w:r>
          </w:hyperlink>
        </w:p>
        <w:p w14:paraId="4A1E974E" w14:textId="693E34AF" w:rsidR="00E8192F" w:rsidRDefault="00000000">
          <w:pPr>
            <w:pStyle w:val="TOC1"/>
            <w:rPr>
              <w:noProof/>
              <w:kern w:val="2"/>
              <w:sz w:val="24"/>
              <w:szCs w:val="24"/>
              <w14:ligatures w14:val="standardContextual"/>
            </w:rPr>
          </w:pPr>
          <w:hyperlink w:anchor="_Toc192914921" w:history="1">
            <w:r w:rsidR="00E8192F" w:rsidRPr="00430D99">
              <w:rPr>
                <w:rStyle w:val="Hyperlink"/>
                <w:noProof/>
              </w:rPr>
              <w:t>5</w:t>
            </w:r>
            <w:r w:rsidR="00E8192F">
              <w:rPr>
                <w:noProof/>
                <w:kern w:val="2"/>
                <w:sz w:val="24"/>
                <w:szCs w:val="24"/>
                <w14:ligatures w14:val="standardContextual"/>
              </w:rPr>
              <w:tab/>
            </w:r>
            <w:r w:rsidR="00E8192F" w:rsidRPr="00430D99">
              <w:rPr>
                <w:rStyle w:val="Hyperlink"/>
                <w:noProof/>
              </w:rPr>
              <w:t>Supporting Information for Model Setup</w:t>
            </w:r>
            <w:r w:rsidR="00E8192F">
              <w:rPr>
                <w:noProof/>
                <w:webHidden/>
              </w:rPr>
              <w:tab/>
            </w:r>
            <w:r w:rsidR="00E8192F">
              <w:rPr>
                <w:noProof/>
                <w:webHidden/>
              </w:rPr>
              <w:fldChar w:fldCharType="begin"/>
            </w:r>
            <w:r w:rsidR="00E8192F">
              <w:rPr>
                <w:noProof/>
                <w:webHidden/>
              </w:rPr>
              <w:instrText xml:space="preserve"> PAGEREF _Toc192914921 \h </w:instrText>
            </w:r>
            <w:r w:rsidR="00E8192F">
              <w:rPr>
                <w:noProof/>
                <w:webHidden/>
              </w:rPr>
            </w:r>
            <w:r w:rsidR="00E8192F">
              <w:rPr>
                <w:noProof/>
                <w:webHidden/>
              </w:rPr>
              <w:fldChar w:fldCharType="separate"/>
            </w:r>
            <w:r w:rsidR="00567DDE">
              <w:rPr>
                <w:noProof/>
                <w:webHidden/>
              </w:rPr>
              <w:t>36</w:t>
            </w:r>
            <w:r w:rsidR="00E8192F">
              <w:rPr>
                <w:noProof/>
                <w:webHidden/>
              </w:rPr>
              <w:fldChar w:fldCharType="end"/>
            </w:r>
          </w:hyperlink>
        </w:p>
        <w:p w14:paraId="129F79B5" w14:textId="2218CFA0" w:rsidR="00E8192F" w:rsidRDefault="00000000">
          <w:pPr>
            <w:pStyle w:val="TOC2"/>
            <w:tabs>
              <w:tab w:val="left" w:pos="960"/>
              <w:tab w:val="right" w:leader="dot" w:pos="9060"/>
            </w:tabs>
            <w:rPr>
              <w:noProof/>
              <w:kern w:val="2"/>
              <w:sz w:val="24"/>
              <w:szCs w:val="24"/>
              <w14:ligatures w14:val="standardContextual"/>
            </w:rPr>
          </w:pPr>
          <w:hyperlink w:anchor="_Toc192914922" w:history="1">
            <w:r w:rsidR="00E8192F" w:rsidRPr="00430D99">
              <w:rPr>
                <w:rStyle w:val="Hyperlink"/>
                <w:noProof/>
              </w:rPr>
              <w:t>5.1</w:t>
            </w:r>
            <w:r w:rsidR="00E8192F">
              <w:rPr>
                <w:noProof/>
                <w:kern w:val="2"/>
                <w:sz w:val="24"/>
                <w:szCs w:val="24"/>
                <w14:ligatures w14:val="standardContextual"/>
              </w:rPr>
              <w:tab/>
            </w:r>
            <w:r w:rsidR="00E8192F" w:rsidRPr="00430D99">
              <w:rPr>
                <w:rStyle w:val="Hyperlink"/>
                <w:noProof/>
              </w:rPr>
              <w:t>Model elements</w:t>
            </w:r>
            <w:r w:rsidR="00E8192F">
              <w:rPr>
                <w:noProof/>
                <w:webHidden/>
              </w:rPr>
              <w:tab/>
            </w:r>
            <w:r w:rsidR="00E8192F">
              <w:rPr>
                <w:noProof/>
                <w:webHidden/>
              </w:rPr>
              <w:fldChar w:fldCharType="begin"/>
            </w:r>
            <w:r w:rsidR="00E8192F">
              <w:rPr>
                <w:noProof/>
                <w:webHidden/>
              </w:rPr>
              <w:instrText xml:space="preserve"> PAGEREF _Toc192914922 \h </w:instrText>
            </w:r>
            <w:r w:rsidR="00E8192F">
              <w:rPr>
                <w:noProof/>
                <w:webHidden/>
              </w:rPr>
            </w:r>
            <w:r w:rsidR="00E8192F">
              <w:rPr>
                <w:noProof/>
                <w:webHidden/>
              </w:rPr>
              <w:fldChar w:fldCharType="separate"/>
            </w:r>
            <w:r w:rsidR="00567DDE">
              <w:rPr>
                <w:noProof/>
                <w:webHidden/>
              </w:rPr>
              <w:t>36</w:t>
            </w:r>
            <w:r w:rsidR="00E8192F">
              <w:rPr>
                <w:noProof/>
                <w:webHidden/>
              </w:rPr>
              <w:fldChar w:fldCharType="end"/>
            </w:r>
          </w:hyperlink>
        </w:p>
        <w:p w14:paraId="0B0CDD96" w14:textId="74EA5224" w:rsidR="00E8192F" w:rsidRDefault="00000000">
          <w:pPr>
            <w:pStyle w:val="TOC3"/>
            <w:tabs>
              <w:tab w:val="left" w:pos="1200"/>
              <w:tab w:val="right" w:leader="dot" w:pos="9060"/>
            </w:tabs>
            <w:rPr>
              <w:noProof/>
              <w:kern w:val="2"/>
              <w:sz w:val="24"/>
              <w:szCs w:val="24"/>
              <w14:ligatures w14:val="standardContextual"/>
            </w:rPr>
          </w:pPr>
          <w:hyperlink w:anchor="_Toc192914923" w:history="1">
            <w:r w:rsidR="00E8192F" w:rsidRPr="00430D99">
              <w:rPr>
                <w:rStyle w:val="Hyperlink"/>
                <w:noProof/>
              </w:rPr>
              <w:t>5.1.1</w:t>
            </w:r>
            <w:r w:rsidR="00E8192F">
              <w:rPr>
                <w:noProof/>
                <w:kern w:val="2"/>
                <w:sz w:val="24"/>
                <w:szCs w:val="24"/>
                <w14:ligatures w14:val="standardContextual"/>
              </w:rPr>
              <w:tab/>
            </w:r>
            <w:r w:rsidR="00E8192F" w:rsidRPr="00430D99">
              <w:rPr>
                <w:rStyle w:val="Hyperlink"/>
                <w:noProof/>
              </w:rPr>
              <w:t>File format for Element Parameters</w:t>
            </w:r>
            <w:r w:rsidR="00E8192F">
              <w:rPr>
                <w:noProof/>
                <w:webHidden/>
              </w:rPr>
              <w:tab/>
            </w:r>
            <w:r w:rsidR="00E8192F">
              <w:rPr>
                <w:noProof/>
                <w:webHidden/>
              </w:rPr>
              <w:fldChar w:fldCharType="begin"/>
            </w:r>
            <w:r w:rsidR="00E8192F">
              <w:rPr>
                <w:noProof/>
                <w:webHidden/>
              </w:rPr>
              <w:instrText xml:space="preserve"> PAGEREF _Toc192914923 \h </w:instrText>
            </w:r>
            <w:r w:rsidR="00E8192F">
              <w:rPr>
                <w:noProof/>
                <w:webHidden/>
              </w:rPr>
            </w:r>
            <w:r w:rsidR="00E8192F">
              <w:rPr>
                <w:noProof/>
                <w:webHidden/>
              </w:rPr>
              <w:fldChar w:fldCharType="separate"/>
            </w:r>
            <w:r w:rsidR="00567DDE">
              <w:rPr>
                <w:noProof/>
                <w:webHidden/>
              </w:rPr>
              <w:t>38</w:t>
            </w:r>
            <w:r w:rsidR="00E8192F">
              <w:rPr>
                <w:noProof/>
                <w:webHidden/>
              </w:rPr>
              <w:fldChar w:fldCharType="end"/>
            </w:r>
          </w:hyperlink>
        </w:p>
        <w:p w14:paraId="079D8C40" w14:textId="25A19F63" w:rsidR="00E8192F" w:rsidRDefault="00000000">
          <w:pPr>
            <w:pStyle w:val="TOC2"/>
            <w:tabs>
              <w:tab w:val="left" w:pos="960"/>
              <w:tab w:val="right" w:leader="dot" w:pos="9060"/>
            </w:tabs>
            <w:rPr>
              <w:noProof/>
              <w:kern w:val="2"/>
              <w:sz w:val="24"/>
              <w:szCs w:val="24"/>
              <w14:ligatures w14:val="standardContextual"/>
            </w:rPr>
          </w:pPr>
          <w:hyperlink w:anchor="_Toc192914924" w:history="1">
            <w:r w:rsidR="00E8192F" w:rsidRPr="00430D99">
              <w:rPr>
                <w:rStyle w:val="Hyperlink"/>
                <w:noProof/>
              </w:rPr>
              <w:t>5.2</w:t>
            </w:r>
            <w:r w:rsidR="00E8192F">
              <w:rPr>
                <w:noProof/>
                <w:kern w:val="2"/>
                <w:sz w:val="24"/>
                <w:szCs w:val="24"/>
                <w14:ligatures w14:val="standardContextual"/>
              </w:rPr>
              <w:tab/>
            </w:r>
            <w:r w:rsidR="00E8192F" w:rsidRPr="00430D99">
              <w:rPr>
                <w:rStyle w:val="Hyperlink"/>
                <w:noProof/>
              </w:rPr>
              <w:t>Dispersion</w:t>
            </w:r>
            <w:r w:rsidR="00E8192F">
              <w:rPr>
                <w:noProof/>
                <w:webHidden/>
              </w:rPr>
              <w:tab/>
            </w:r>
            <w:r w:rsidR="00E8192F">
              <w:rPr>
                <w:noProof/>
                <w:webHidden/>
              </w:rPr>
              <w:fldChar w:fldCharType="begin"/>
            </w:r>
            <w:r w:rsidR="00E8192F">
              <w:rPr>
                <w:noProof/>
                <w:webHidden/>
              </w:rPr>
              <w:instrText xml:space="preserve"> PAGEREF _Toc192914924 \h </w:instrText>
            </w:r>
            <w:r w:rsidR="00E8192F">
              <w:rPr>
                <w:noProof/>
                <w:webHidden/>
              </w:rPr>
            </w:r>
            <w:r w:rsidR="00E8192F">
              <w:rPr>
                <w:noProof/>
                <w:webHidden/>
              </w:rPr>
              <w:fldChar w:fldCharType="separate"/>
            </w:r>
            <w:r w:rsidR="00567DDE">
              <w:rPr>
                <w:noProof/>
                <w:webHidden/>
              </w:rPr>
              <w:t>38</w:t>
            </w:r>
            <w:r w:rsidR="00E8192F">
              <w:rPr>
                <w:noProof/>
                <w:webHidden/>
              </w:rPr>
              <w:fldChar w:fldCharType="end"/>
            </w:r>
          </w:hyperlink>
        </w:p>
        <w:p w14:paraId="421A350A" w14:textId="0B586A3C" w:rsidR="00E8192F" w:rsidRDefault="00000000">
          <w:pPr>
            <w:pStyle w:val="TOC3"/>
            <w:tabs>
              <w:tab w:val="left" w:pos="1200"/>
              <w:tab w:val="right" w:leader="dot" w:pos="9060"/>
            </w:tabs>
            <w:rPr>
              <w:noProof/>
              <w:kern w:val="2"/>
              <w:sz w:val="24"/>
              <w:szCs w:val="24"/>
              <w14:ligatures w14:val="standardContextual"/>
            </w:rPr>
          </w:pPr>
          <w:hyperlink w:anchor="_Toc192914925" w:history="1">
            <w:r w:rsidR="00E8192F" w:rsidRPr="00430D99">
              <w:rPr>
                <w:rStyle w:val="Hyperlink"/>
                <w:noProof/>
              </w:rPr>
              <w:t>5.2.1</w:t>
            </w:r>
            <w:r w:rsidR="00E8192F">
              <w:rPr>
                <w:noProof/>
                <w:kern w:val="2"/>
                <w:sz w:val="24"/>
                <w:szCs w:val="24"/>
                <w14:ligatures w14:val="standardContextual"/>
              </w:rPr>
              <w:tab/>
            </w:r>
            <w:r w:rsidR="00E8192F" w:rsidRPr="00430D99">
              <w:rPr>
                <w:rStyle w:val="Hyperlink"/>
                <w:noProof/>
              </w:rPr>
              <w:t>Exchange between channel elements (and channel and delta)</w:t>
            </w:r>
            <w:r w:rsidR="00E8192F">
              <w:rPr>
                <w:noProof/>
                <w:webHidden/>
              </w:rPr>
              <w:tab/>
            </w:r>
            <w:r w:rsidR="00E8192F">
              <w:rPr>
                <w:noProof/>
                <w:webHidden/>
              </w:rPr>
              <w:fldChar w:fldCharType="begin"/>
            </w:r>
            <w:r w:rsidR="00E8192F">
              <w:rPr>
                <w:noProof/>
                <w:webHidden/>
              </w:rPr>
              <w:instrText xml:space="preserve"> PAGEREF _Toc192914925 \h </w:instrText>
            </w:r>
            <w:r w:rsidR="00E8192F">
              <w:rPr>
                <w:noProof/>
                <w:webHidden/>
              </w:rPr>
            </w:r>
            <w:r w:rsidR="00E8192F">
              <w:rPr>
                <w:noProof/>
                <w:webHidden/>
              </w:rPr>
              <w:fldChar w:fldCharType="separate"/>
            </w:r>
            <w:r w:rsidR="00567DDE">
              <w:rPr>
                <w:noProof/>
                <w:webHidden/>
              </w:rPr>
              <w:t>38</w:t>
            </w:r>
            <w:r w:rsidR="00E8192F">
              <w:rPr>
                <w:noProof/>
                <w:webHidden/>
              </w:rPr>
              <w:fldChar w:fldCharType="end"/>
            </w:r>
          </w:hyperlink>
        </w:p>
        <w:p w14:paraId="0271868C" w14:textId="6CC6CECD" w:rsidR="00E8192F" w:rsidRDefault="00000000">
          <w:pPr>
            <w:pStyle w:val="TOC3"/>
            <w:tabs>
              <w:tab w:val="left" w:pos="1200"/>
              <w:tab w:val="right" w:leader="dot" w:pos="9060"/>
            </w:tabs>
            <w:rPr>
              <w:noProof/>
              <w:kern w:val="2"/>
              <w:sz w:val="24"/>
              <w:szCs w:val="24"/>
              <w14:ligatures w14:val="standardContextual"/>
            </w:rPr>
          </w:pPr>
          <w:hyperlink w:anchor="_Toc192914926" w:history="1">
            <w:r w:rsidR="00E8192F" w:rsidRPr="00430D99">
              <w:rPr>
                <w:rStyle w:val="Hyperlink"/>
                <w:noProof/>
              </w:rPr>
              <w:t>5.2.2</w:t>
            </w:r>
            <w:r w:rsidR="00E8192F">
              <w:rPr>
                <w:noProof/>
                <w:kern w:val="2"/>
                <w:sz w:val="24"/>
                <w:szCs w:val="24"/>
                <w14:ligatures w14:val="standardContextual"/>
              </w:rPr>
              <w:tab/>
            </w:r>
            <w:r w:rsidR="00E8192F" w:rsidRPr="00430D99">
              <w:rPr>
                <w:rStyle w:val="Hyperlink"/>
                <w:noProof/>
              </w:rPr>
              <w:t>Exchange between channel and flats</w:t>
            </w:r>
            <w:r w:rsidR="00E8192F">
              <w:rPr>
                <w:noProof/>
                <w:webHidden/>
              </w:rPr>
              <w:tab/>
            </w:r>
            <w:r w:rsidR="00E8192F">
              <w:rPr>
                <w:noProof/>
                <w:webHidden/>
              </w:rPr>
              <w:fldChar w:fldCharType="begin"/>
            </w:r>
            <w:r w:rsidR="00E8192F">
              <w:rPr>
                <w:noProof/>
                <w:webHidden/>
              </w:rPr>
              <w:instrText xml:space="preserve"> PAGEREF _Toc192914926 \h </w:instrText>
            </w:r>
            <w:r w:rsidR="00E8192F">
              <w:rPr>
                <w:noProof/>
                <w:webHidden/>
              </w:rPr>
            </w:r>
            <w:r w:rsidR="00E8192F">
              <w:rPr>
                <w:noProof/>
                <w:webHidden/>
              </w:rPr>
              <w:fldChar w:fldCharType="separate"/>
            </w:r>
            <w:r w:rsidR="00567DDE">
              <w:rPr>
                <w:noProof/>
                <w:webHidden/>
              </w:rPr>
              <w:t>38</w:t>
            </w:r>
            <w:r w:rsidR="00E8192F">
              <w:rPr>
                <w:noProof/>
                <w:webHidden/>
              </w:rPr>
              <w:fldChar w:fldCharType="end"/>
            </w:r>
          </w:hyperlink>
        </w:p>
        <w:p w14:paraId="58434807" w14:textId="54AF1563" w:rsidR="00E8192F" w:rsidRDefault="00000000">
          <w:pPr>
            <w:pStyle w:val="TOC2"/>
            <w:tabs>
              <w:tab w:val="left" w:pos="960"/>
              <w:tab w:val="right" w:leader="dot" w:pos="9060"/>
            </w:tabs>
            <w:rPr>
              <w:noProof/>
              <w:kern w:val="2"/>
              <w:sz w:val="24"/>
              <w:szCs w:val="24"/>
              <w14:ligatures w14:val="standardContextual"/>
            </w:rPr>
          </w:pPr>
          <w:hyperlink w:anchor="_Toc192914927" w:history="1">
            <w:r w:rsidR="00E8192F" w:rsidRPr="00430D99">
              <w:rPr>
                <w:rStyle w:val="Hyperlink"/>
                <w:noProof/>
              </w:rPr>
              <w:t>5.3</w:t>
            </w:r>
            <w:r w:rsidR="00E8192F">
              <w:rPr>
                <w:noProof/>
                <w:kern w:val="2"/>
                <w:sz w:val="24"/>
                <w:szCs w:val="24"/>
                <w14:ligatures w14:val="standardContextual"/>
              </w:rPr>
              <w:tab/>
            </w:r>
            <w:r w:rsidR="00E8192F" w:rsidRPr="00430D99">
              <w:rPr>
                <w:rStyle w:val="Hyperlink"/>
                <w:noProof/>
              </w:rPr>
              <w:t>Advection</w:t>
            </w:r>
            <w:r w:rsidR="00E8192F">
              <w:rPr>
                <w:noProof/>
                <w:webHidden/>
              </w:rPr>
              <w:tab/>
            </w:r>
            <w:r w:rsidR="00E8192F">
              <w:rPr>
                <w:noProof/>
                <w:webHidden/>
              </w:rPr>
              <w:fldChar w:fldCharType="begin"/>
            </w:r>
            <w:r w:rsidR="00E8192F">
              <w:rPr>
                <w:noProof/>
                <w:webHidden/>
              </w:rPr>
              <w:instrText xml:space="preserve"> PAGEREF _Toc192914927 \h </w:instrText>
            </w:r>
            <w:r w:rsidR="00E8192F">
              <w:rPr>
                <w:noProof/>
                <w:webHidden/>
              </w:rPr>
            </w:r>
            <w:r w:rsidR="00E8192F">
              <w:rPr>
                <w:noProof/>
                <w:webHidden/>
              </w:rPr>
              <w:fldChar w:fldCharType="separate"/>
            </w:r>
            <w:r w:rsidR="00567DDE">
              <w:rPr>
                <w:noProof/>
                <w:webHidden/>
              </w:rPr>
              <w:t>39</w:t>
            </w:r>
            <w:r w:rsidR="00E8192F">
              <w:rPr>
                <w:noProof/>
                <w:webHidden/>
              </w:rPr>
              <w:fldChar w:fldCharType="end"/>
            </w:r>
          </w:hyperlink>
        </w:p>
        <w:p w14:paraId="282F23F7" w14:textId="7E37BD75" w:rsidR="00E8192F" w:rsidRDefault="00000000">
          <w:pPr>
            <w:pStyle w:val="TOC3"/>
            <w:tabs>
              <w:tab w:val="left" w:pos="1200"/>
              <w:tab w:val="right" w:leader="dot" w:pos="9060"/>
            </w:tabs>
            <w:rPr>
              <w:noProof/>
              <w:kern w:val="2"/>
              <w:sz w:val="24"/>
              <w:szCs w:val="24"/>
              <w14:ligatures w14:val="standardContextual"/>
            </w:rPr>
          </w:pPr>
          <w:hyperlink w:anchor="_Toc192914928" w:history="1">
            <w:r w:rsidR="00E8192F" w:rsidRPr="00430D99">
              <w:rPr>
                <w:rStyle w:val="Hyperlink"/>
                <w:noProof/>
              </w:rPr>
              <w:t>5.3.1</w:t>
            </w:r>
            <w:r w:rsidR="00E8192F">
              <w:rPr>
                <w:noProof/>
                <w:kern w:val="2"/>
                <w:sz w:val="24"/>
                <w:szCs w:val="24"/>
                <w14:ligatures w14:val="standardContextual"/>
              </w:rPr>
              <w:tab/>
            </w:r>
            <w:r w:rsidR="00E8192F" w:rsidRPr="00430D99">
              <w:rPr>
                <w:rStyle w:val="Hyperlink"/>
                <w:noProof/>
              </w:rPr>
              <w:t>River timeseries file format</w:t>
            </w:r>
            <w:r w:rsidR="00E8192F">
              <w:rPr>
                <w:noProof/>
                <w:webHidden/>
              </w:rPr>
              <w:tab/>
            </w:r>
            <w:r w:rsidR="00E8192F">
              <w:rPr>
                <w:noProof/>
                <w:webHidden/>
              </w:rPr>
              <w:fldChar w:fldCharType="begin"/>
            </w:r>
            <w:r w:rsidR="00E8192F">
              <w:rPr>
                <w:noProof/>
                <w:webHidden/>
              </w:rPr>
              <w:instrText xml:space="preserve"> PAGEREF _Toc192914928 \h </w:instrText>
            </w:r>
            <w:r w:rsidR="00E8192F">
              <w:rPr>
                <w:noProof/>
                <w:webHidden/>
              </w:rPr>
            </w:r>
            <w:r w:rsidR="00E8192F">
              <w:rPr>
                <w:noProof/>
                <w:webHidden/>
              </w:rPr>
              <w:fldChar w:fldCharType="separate"/>
            </w:r>
            <w:r w:rsidR="00567DDE">
              <w:rPr>
                <w:noProof/>
                <w:webHidden/>
              </w:rPr>
              <w:t>40</w:t>
            </w:r>
            <w:r w:rsidR="00E8192F">
              <w:rPr>
                <w:noProof/>
                <w:webHidden/>
              </w:rPr>
              <w:fldChar w:fldCharType="end"/>
            </w:r>
          </w:hyperlink>
        </w:p>
        <w:p w14:paraId="33838908" w14:textId="4006A693" w:rsidR="00E8192F" w:rsidRDefault="00000000">
          <w:pPr>
            <w:pStyle w:val="TOC3"/>
            <w:tabs>
              <w:tab w:val="left" w:pos="1200"/>
              <w:tab w:val="right" w:leader="dot" w:pos="9060"/>
            </w:tabs>
            <w:rPr>
              <w:noProof/>
              <w:kern w:val="2"/>
              <w:sz w:val="24"/>
              <w:szCs w:val="24"/>
              <w14:ligatures w14:val="standardContextual"/>
            </w:rPr>
          </w:pPr>
          <w:hyperlink w:anchor="_Toc192914929" w:history="1">
            <w:r w:rsidR="00E8192F" w:rsidRPr="00430D99">
              <w:rPr>
                <w:rStyle w:val="Hyperlink"/>
                <w:noProof/>
              </w:rPr>
              <w:t>5.3.2</w:t>
            </w:r>
            <w:r w:rsidR="00E8192F">
              <w:rPr>
                <w:noProof/>
                <w:kern w:val="2"/>
                <w:sz w:val="24"/>
                <w:szCs w:val="24"/>
                <w14:ligatures w14:val="standardContextual"/>
              </w:rPr>
              <w:tab/>
            </w:r>
            <w:r w:rsidR="00E8192F" w:rsidRPr="00430D99">
              <w:rPr>
                <w:rStyle w:val="Hyperlink"/>
                <w:noProof/>
              </w:rPr>
              <w:t>Drift timeseries file format</w:t>
            </w:r>
            <w:r w:rsidR="00E8192F">
              <w:rPr>
                <w:noProof/>
                <w:webHidden/>
              </w:rPr>
              <w:tab/>
            </w:r>
            <w:r w:rsidR="00E8192F">
              <w:rPr>
                <w:noProof/>
                <w:webHidden/>
              </w:rPr>
              <w:fldChar w:fldCharType="begin"/>
            </w:r>
            <w:r w:rsidR="00E8192F">
              <w:rPr>
                <w:noProof/>
                <w:webHidden/>
              </w:rPr>
              <w:instrText xml:space="preserve"> PAGEREF _Toc192914929 \h </w:instrText>
            </w:r>
            <w:r w:rsidR="00E8192F">
              <w:rPr>
                <w:noProof/>
                <w:webHidden/>
              </w:rPr>
            </w:r>
            <w:r w:rsidR="00E8192F">
              <w:rPr>
                <w:noProof/>
                <w:webHidden/>
              </w:rPr>
              <w:fldChar w:fldCharType="separate"/>
            </w:r>
            <w:r w:rsidR="00567DDE">
              <w:rPr>
                <w:noProof/>
                <w:webHidden/>
              </w:rPr>
              <w:t>40</w:t>
            </w:r>
            <w:r w:rsidR="00E8192F">
              <w:rPr>
                <w:noProof/>
                <w:webHidden/>
              </w:rPr>
              <w:fldChar w:fldCharType="end"/>
            </w:r>
          </w:hyperlink>
        </w:p>
        <w:p w14:paraId="582CCAA0" w14:textId="2A86DF5D" w:rsidR="00E8192F" w:rsidRDefault="00000000">
          <w:pPr>
            <w:pStyle w:val="TOC2"/>
            <w:tabs>
              <w:tab w:val="left" w:pos="960"/>
              <w:tab w:val="right" w:leader="dot" w:pos="9060"/>
            </w:tabs>
            <w:rPr>
              <w:noProof/>
              <w:kern w:val="2"/>
              <w:sz w:val="24"/>
              <w:szCs w:val="24"/>
              <w14:ligatures w14:val="standardContextual"/>
            </w:rPr>
          </w:pPr>
          <w:hyperlink w:anchor="_Toc192914930" w:history="1">
            <w:r w:rsidR="00E8192F" w:rsidRPr="00430D99">
              <w:rPr>
                <w:rStyle w:val="Hyperlink"/>
                <w:noProof/>
              </w:rPr>
              <w:t>5.4</w:t>
            </w:r>
            <w:r w:rsidR="00E8192F">
              <w:rPr>
                <w:noProof/>
                <w:kern w:val="2"/>
                <w:sz w:val="24"/>
                <w:szCs w:val="24"/>
                <w14:ligatures w14:val="standardContextual"/>
              </w:rPr>
              <w:tab/>
            </w:r>
            <w:r w:rsidR="00E8192F" w:rsidRPr="00430D99">
              <w:rPr>
                <w:rStyle w:val="Hyperlink"/>
                <w:noProof/>
              </w:rPr>
              <w:t>Specification of Equilibrium</w:t>
            </w:r>
            <w:r w:rsidR="00E8192F">
              <w:rPr>
                <w:noProof/>
                <w:webHidden/>
              </w:rPr>
              <w:tab/>
            </w:r>
            <w:r w:rsidR="00E8192F">
              <w:rPr>
                <w:noProof/>
                <w:webHidden/>
              </w:rPr>
              <w:fldChar w:fldCharType="begin"/>
            </w:r>
            <w:r w:rsidR="00E8192F">
              <w:rPr>
                <w:noProof/>
                <w:webHidden/>
              </w:rPr>
              <w:instrText xml:space="preserve"> PAGEREF _Toc192914930 \h </w:instrText>
            </w:r>
            <w:r w:rsidR="00E8192F">
              <w:rPr>
                <w:noProof/>
                <w:webHidden/>
              </w:rPr>
            </w:r>
            <w:r w:rsidR="00E8192F">
              <w:rPr>
                <w:noProof/>
                <w:webHidden/>
              </w:rPr>
              <w:fldChar w:fldCharType="separate"/>
            </w:r>
            <w:r w:rsidR="00567DDE">
              <w:rPr>
                <w:noProof/>
                <w:webHidden/>
              </w:rPr>
              <w:t>41</w:t>
            </w:r>
            <w:r w:rsidR="00E8192F">
              <w:rPr>
                <w:noProof/>
                <w:webHidden/>
              </w:rPr>
              <w:fldChar w:fldCharType="end"/>
            </w:r>
          </w:hyperlink>
        </w:p>
        <w:p w14:paraId="49664A58" w14:textId="41E26E77" w:rsidR="00E8192F" w:rsidRDefault="00000000">
          <w:pPr>
            <w:pStyle w:val="TOC2"/>
            <w:tabs>
              <w:tab w:val="left" w:pos="960"/>
              <w:tab w:val="right" w:leader="dot" w:pos="9060"/>
            </w:tabs>
            <w:rPr>
              <w:noProof/>
              <w:kern w:val="2"/>
              <w:sz w:val="24"/>
              <w:szCs w:val="24"/>
              <w14:ligatures w14:val="standardContextual"/>
            </w:rPr>
          </w:pPr>
          <w:hyperlink w:anchor="_Toc192914931" w:history="1">
            <w:r w:rsidR="00E8192F" w:rsidRPr="00430D99">
              <w:rPr>
                <w:rStyle w:val="Hyperlink"/>
                <w:noProof/>
              </w:rPr>
              <w:t>5.5</w:t>
            </w:r>
            <w:r w:rsidR="00E8192F">
              <w:rPr>
                <w:noProof/>
                <w:kern w:val="2"/>
                <w:sz w:val="24"/>
                <w:szCs w:val="24"/>
                <w14:ligatures w14:val="standardContextual"/>
              </w:rPr>
              <w:tab/>
            </w:r>
            <w:r w:rsidR="00E8192F" w:rsidRPr="00430D99">
              <w:rPr>
                <w:rStyle w:val="Hyperlink"/>
                <w:noProof/>
              </w:rPr>
              <w:t>Interventions</w:t>
            </w:r>
            <w:r w:rsidR="00E8192F">
              <w:rPr>
                <w:noProof/>
                <w:webHidden/>
              </w:rPr>
              <w:tab/>
            </w:r>
            <w:r w:rsidR="00E8192F">
              <w:rPr>
                <w:noProof/>
                <w:webHidden/>
              </w:rPr>
              <w:fldChar w:fldCharType="begin"/>
            </w:r>
            <w:r w:rsidR="00E8192F">
              <w:rPr>
                <w:noProof/>
                <w:webHidden/>
              </w:rPr>
              <w:instrText xml:space="preserve"> PAGEREF _Toc192914931 \h </w:instrText>
            </w:r>
            <w:r w:rsidR="00E8192F">
              <w:rPr>
                <w:noProof/>
                <w:webHidden/>
              </w:rPr>
            </w:r>
            <w:r w:rsidR="00E8192F">
              <w:rPr>
                <w:noProof/>
                <w:webHidden/>
              </w:rPr>
              <w:fldChar w:fldCharType="separate"/>
            </w:r>
            <w:r w:rsidR="00567DDE">
              <w:rPr>
                <w:noProof/>
                <w:webHidden/>
              </w:rPr>
              <w:t>42</w:t>
            </w:r>
            <w:r w:rsidR="00E8192F">
              <w:rPr>
                <w:noProof/>
                <w:webHidden/>
              </w:rPr>
              <w:fldChar w:fldCharType="end"/>
            </w:r>
          </w:hyperlink>
        </w:p>
        <w:p w14:paraId="743EF339" w14:textId="7BCB8E18" w:rsidR="00E8192F" w:rsidRDefault="00000000">
          <w:pPr>
            <w:pStyle w:val="TOC3"/>
            <w:tabs>
              <w:tab w:val="left" w:pos="1200"/>
              <w:tab w:val="right" w:leader="dot" w:pos="9060"/>
            </w:tabs>
            <w:rPr>
              <w:noProof/>
              <w:kern w:val="2"/>
              <w:sz w:val="24"/>
              <w:szCs w:val="24"/>
              <w14:ligatures w14:val="standardContextual"/>
            </w:rPr>
          </w:pPr>
          <w:hyperlink w:anchor="_Toc192914932" w:history="1">
            <w:r w:rsidR="00E8192F" w:rsidRPr="00430D99">
              <w:rPr>
                <w:rStyle w:val="Hyperlink"/>
                <w:noProof/>
              </w:rPr>
              <w:t>5.5.1</w:t>
            </w:r>
            <w:r w:rsidR="00E8192F">
              <w:rPr>
                <w:noProof/>
                <w:kern w:val="2"/>
                <w:sz w:val="24"/>
                <w:szCs w:val="24"/>
                <w14:ligatures w14:val="standardContextual"/>
              </w:rPr>
              <w:tab/>
            </w:r>
            <w:r w:rsidR="00E8192F" w:rsidRPr="00430D99">
              <w:rPr>
                <w:rStyle w:val="Hyperlink"/>
                <w:noProof/>
              </w:rPr>
              <w:t>File format for loading interventions</w:t>
            </w:r>
            <w:r w:rsidR="00E8192F">
              <w:rPr>
                <w:noProof/>
                <w:webHidden/>
              </w:rPr>
              <w:tab/>
            </w:r>
            <w:r w:rsidR="00E8192F">
              <w:rPr>
                <w:noProof/>
                <w:webHidden/>
              </w:rPr>
              <w:fldChar w:fldCharType="begin"/>
            </w:r>
            <w:r w:rsidR="00E8192F">
              <w:rPr>
                <w:noProof/>
                <w:webHidden/>
              </w:rPr>
              <w:instrText xml:space="preserve"> PAGEREF _Toc192914932 \h </w:instrText>
            </w:r>
            <w:r w:rsidR="00E8192F">
              <w:rPr>
                <w:noProof/>
                <w:webHidden/>
              </w:rPr>
            </w:r>
            <w:r w:rsidR="00E8192F">
              <w:rPr>
                <w:noProof/>
                <w:webHidden/>
              </w:rPr>
              <w:fldChar w:fldCharType="separate"/>
            </w:r>
            <w:r w:rsidR="00567DDE">
              <w:rPr>
                <w:noProof/>
                <w:webHidden/>
              </w:rPr>
              <w:t>43</w:t>
            </w:r>
            <w:r w:rsidR="00E8192F">
              <w:rPr>
                <w:noProof/>
                <w:webHidden/>
              </w:rPr>
              <w:fldChar w:fldCharType="end"/>
            </w:r>
          </w:hyperlink>
        </w:p>
        <w:p w14:paraId="2E05C912" w14:textId="53E5C01A" w:rsidR="00E8192F" w:rsidRDefault="00000000">
          <w:pPr>
            <w:pStyle w:val="TOC3"/>
            <w:tabs>
              <w:tab w:val="left" w:pos="1200"/>
              <w:tab w:val="right" w:leader="dot" w:pos="9060"/>
            </w:tabs>
            <w:rPr>
              <w:noProof/>
              <w:kern w:val="2"/>
              <w:sz w:val="24"/>
              <w:szCs w:val="24"/>
              <w14:ligatures w14:val="standardContextual"/>
            </w:rPr>
          </w:pPr>
          <w:hyperlink w:anchor="_Toc192914933" w:history="1">
            <w:r w:rsidR="00E8192F" w:rsidRPr="00430D99">
              <w:rPr>
                <w:rStyle w:val="Hyperlink"/>
                <w:noProof/>
              </w:rPr>
              <w:t>5.5.2</w:t>
            </w:r>
            <w:r w:rsidR="00E8192F">
              <w:rPr>
                <w:noProof/>
                <w:kern w:val="2"/>
                <w:sz w:val="24"/>
                <w:szCs w:val="24"/>
                <w14:ligatures w14:val="standardContextual"/>
              </w:rPr>
              <w:tab/>
            </w:r>
            <w:r w:rsidR="00E8192F" w:rsidRPr="00430D99">
              <w:rPr>
                <w:rStyle w:val="Hyperlink"/>
                <w:noProof/>
              </w:rPr>
              <w:t>Fixed Elements and Interventions</w:t>
            </w:r>
            <w:r w:rsidR="00E8192F">
              <w:rPr>
                <w:noProof/>
                <w:webHidden/>
              </w:rPr>
              <w:tab/>
            </w:r>
            <w:r w:rsidR="00E8192F">
              <w:rPr>
                <w:noProof/>
                <w:webHidden/>
              </w:rPr>
              <w:fldChar w:fldCharType="begin"/>
            </w:r>
            <w:r w:rsidR="00E8192F">
              <w:rPr>
                <w:noProof/>
                <w:webHidden/>
              </w:rPr>
              <w:instrText xml:space="preserve"> PAGEREF _Toc192914933 \h </w:instrText>
            </w:r>
            <w:r w:rsidR="00E8192F">
              <w:rPr>
                <w:noProof/>
                <w:webHidden/>
              </w:rPr>
            </w:r>
            <w:r w:rsidR="00E8192F">
              <w:rPr>
                <w:noProof/>
                <w:webHidden/>
              </w:rPr>
              <w:fldChar w:fldCharType="separate"/>
            </w:r>
            <w:r w:rsidR="00567DDE">
              <w:rPr>
                <w:noProof/>
                <w:webHidden/>
              </w:rPr>
              <w:t>43</w:t>
            </w:r>
            <w:r w:rsidR="00E8192F">
              <w:rPr>
                <w:noProof/>
                <w:webHidden/>
              </w:rPr>
              <w:fldChar w:fldCharType="end"/>
            </w:r>
          </w:hyperlink>
        </w:p>
        <w:p w14:paraId="2EFF78A7" w14:textId="2E065E86" w:rsidR="00E8192F" w:rsidRDefault="00000000">
          <w:pPr>
            <w:pStyle w:val="TOC3"/>
            <w:tabs>
              <w:tab w:val="left" w:pos="1200"/>
              <w:tab w:val="right" w:leader="dot" w:pos="9060"/>
            </w:tabs>
            <w:rPr>
              <w:noProof/>
              <w:kern w:val="2"/>
              <w:sz w:val="24"/>
              <w:szCs w:val="24"/>
              <w14:ligatures w14:val="standardContextual"/>
            </w:rPr>
          </w:pPr>
          <w:hyperlink w:anchor="_Toc192914934" w:history="1">
            <w:r w:rsidR="00E8192F" w:rsidRPr="00430D99">
              <w:rPr>
                <w:rStyle w:val="Hyperlink"/>
                <w:noProof/>
              </w:rPr>
              <w:t>5.5.3</w:t>
            </w:r>
            <w:r w:rsidR="00E8192F">
              <w:rPr>
                <w:noProof/>
                <w:kern w:val="2"/>
                <w:sz w:val="24"/>
                <w:szCs w:val="24"/>
                <w14:ligatures w14:val="standardContextual"/>
              </w:rPr>
              <w:tab/>
            </w:r>
            <w:r w:rsidR="00E8192F" w:rsidRPr="00430D99">
              <w:rPr>
                <w:rStyle w:val="Hyperlink"/>
                <w:noProof/>
              </w:rPr>
              <w:t>Managed realignment, reclamation and storage schemes</w:t>
            </w:r>
            <w:r w:rsidR="00E8192F">
              <w:rPr>
                <w:noProof/>
                <w:webHidden/>
              </w:rPr>
              <w:tab/>
            </w:r>
            <w:r w:rsidR="00E8192F">
              <w:rPr>
                <w:noProof/>
                <w:webHidden/>
              </w:rPr>
              <w:fldChar w:fldCharType="begin"/>
            </w:r>
            <w:r w:rsidR="00E8192F">
              <w:rPr>
                <w:noProof/>
                <w:webHidden/>
              </w:rPr>
              <w:instrText xml:space="preserve"> PAGEREF _Toc192914934 \h </w:instrText>
            </w:r>
            <w:r w:rsidR="00E8192F">
              <w:rPr>
                <w:noProof/>
                <w:webHidden/>
              </w:rPr>
            </w:r>
            <w:r w:rsidR="00E8192F">
              <w:rPr>
                <w:noProof/>
                <w:webHidden/>
              </w:rPr>
              <w:fldChar w:fldCharType="separate"/>
            </w:r>
            <w:r w:rsidR="00567DDE">
              <w:rPr>
                <w:noProof/>
                <w:webHidden/>
              </w:rPr>
              <w:t>45</w:t>
            </w:r>
            <w:r w:rsidR="00E8192F">
              <w:rPr>
                <w:noProof/>
                <w:webHidden/>
              </w:rPr>
              <w:fldChar w:fldCharType="end"/>
            </w:r>
          </w:hyperlink>
        </w:p>
        <w:p w14:paraId="19C47297" w14:textId="51106CA7" w:rsidR="00E8192F" w:rsidRDefault="00000000">
          <w:pPr>
            <w:pStyle w:val="TOC2"/>
            <w:tabs>
              <w:tab w:val="left" w:pos="960"/>
              <w:tab w:val="right" w:leader="dot" w:pos="9060"/>
            </w:tabs>
            <w:rPr>
              <w:noProof/>
              <w:kern w:val="2"/>
              <w:sz w:val="24"/>
              <w:szCs w:val="24"/>
              <w14:ligatures w14:val="standardContextual"/>
            </w:rPr>
          </w:pPr>
          <w:hyperlink w:anchor="_Toc192914935" w:history="1">
            <w:r w:rsidR="00E8192F" w:rsidRPr="00430D99">
              <w:rPr>
                <w:rStyle w:val="Hyperlink"/>
                <w:noProof/>
              </w:rPr>
              <w:t>5.6</w:t>
            </w:r>
            <w:r w:rsidR="00E8192F">
              <w:rPr>
                <w:noProof/>
                <w:kern w:val="2"/>
                <w:sz w:val="24"/>
                <w:szCs w:val="24"/>
                <w14:ligatures w14:val="standardContextual"/>
              </w:rPr>
              <w:tab/>
            </w:r>
            <w:r w:rsidR="00E8192F" w:rsidRPr="00430D99">
              <w:rPr>
                <w:rStyle w:val="Hyperlink"/>
                <w:noProof/>
              </w:rPr>
              <w:t>Saltmarsh</w:t>
            </w:r>
            <w:r w:rsidR="00E8192F">
              <w:rPr>
                <w:noProof/>
                <w:webHidden/>
              </w:rPr>
              <w:tab/>
            </w:r>
            <w:r w:rsidR="00E8192F">
              <w:rPr>
                <w:noProof/>
                <w:webHidden/>
              </w:rPr>
              <w:fldChar w:fldCharType="begin"/>
            </w:r>
            <w:r w:rsidR="00E8192F">
              <w:rPr>
                <w:noProof/>
                <w:webHidden/>
              </w:rPr>
              <w:instrText xml:space="preserve"> PAGEREF _Toc192914935 \h </w:instrText>
            </w:r>
            <w:r w:rsidR="00E8192F">
              <w:rPr>
                <w:noProof/>
                <w:webHidden/>
              </w:rPr>
            </w:r>
            <w:r w:rsidR="00E8192F">
              <w:rPr>
                <w:noProof/>
                <w:webHidden/>
              </w:rPr>
              <w:fldChar w:fldCharType="separate"/>
            </w:r>
            <w:r w:rsidR="00567DDE">
              <w:rPr>
                <w:noProof/>
                <w:webHidden/>
              </w:rPr>
              <w:t>46</w:t>
            </w:r>
            <w:r w:rsidR="00E8192F">
              <w:rPr>
                <w:noProof/>
                <w:webHidden/>
              </w:rPr>
              <w:fldChar w:fldCharType="end"/>
            </w:r>
          </w:hyperlink>
        </w:p>
        <w:p w14:paraId="206CCF1E" w14:textId="71D48C9C" w:rsidR="00E8192F" w:rsidRDefault="00000000">
          <w:pPr>
            <w:pStyle w:val="TOC2"/>
            <w:tabs>
              <w:tab w:val="left" w:pos="960"/>
              <w:tab w:val="right" w:leader="dot" w:pos="9060"/>
            </w:tabs>
            <w:rPr>
              <w:noProof/>
              <w:kern w:val="2"/>
              <w:sz w:val="24"/>
              <w:szCs w:val="24"/>
              <w14:ligatures w14:val="standardContextual"/>
            </w:rPr>
          </w:pPr>
          <w:hyperlink w:anchor="_Toc192914936" w:history="1">
            <w:r w:rsidR="00E8192F" w:rsidRPr="00430D99">
              <w:rPr>
                <w:rStyle w:val="Hyperlink"/>
                <w:noProof/>
              </w:rPr>
              <w:t>5.7</w:t>
            </w:r>
            <w:r w:rsidR="00E8192F">
              <w:rPr>
                <w:noProof/>
                <w:kern w:val="2"/>
                <w:sz w:val="24"/>
                <w:szCs w:val="24"/>
                <w14:ligatures w14:val="standardContextual"/>
              </w:rPr>
              <w:tab/>
            </w:r>
            <w:r w:rsidR="00E8192F" w:rsidRPr="00430D99">
              <w:rPr>
                <w:rStyle w:val="Hyperlink"/>
                <w:noProof/>
              </w:rPr>
              <w:t>Storage</w:t>
            </w:r>
            <w:r w:rsidR="00E8192F">
              <w:rPr>
                <w:noProof/>
                <w:webHidden/>
              </w:rPr>
              <w:tab/>
            </w:r>
            <w:r w:rsidR="00E8192F">
              <w:rPr>
                <w:noProof/>
                <w:webHidden/>
              </w:rPr>
              <w:fldChar w:fldCharType="begin"/>
            </w:r>
            <w:r w:rsidR="00E8192F">
              <w:rPr>
                <w:noProof/>
                <w:webHidden/>
              </w:rPr>
              <w:instrText xml:space="preserve"> PAGEREF _Toc192914936 \h </w:instrText>
            </w:r>
            <w:r w:rsidR="00E8192F">
              <w:rPr>
                <w:noProof/>
                <w:webHidden/>
              </w:rPr>
            </w:r>
            <w:r w:rsidR="00E8192F">
              <w:rPr>
                <w:noProof/>
                <w:webHidden/>
              </w:rPr>
              <w:fldChar w:fldCharType="separate"/>
            </w:r>
            <w:r w:rsidR="00567DDE">
              <w:rPr>
                <w:noProof/>
                <w:webHidden/>
              </w:rPr>
              <w:t>47</w:t>
            </w:r>
            <w:r w:rsidR="00E8192F">
              <w:rPr>
                <w:noProof/>
                <w:webHidden/>
              </w:rPr>
              <w:fldChar w:fldCharType="end"/>
            </w:r>
          </w:hyperlink>
        </w:p>
        <w:p w14:paraId="09527796" w14:textId="1BA6FD5A" w:rsidR="00E8192F" w:rsidRDefault="00000000">
          <w:pPr>
            <w:pStyle w:val="TOC2"/>
            <w:tabs>
              <w:tab w:val="left" w:pos="960"/>
              <w:tab w:val="right" w:leader="dot" w:pos="9060"/>
            </w:tabs>
            <w:rPr>
              <w:noProof/>
              <w:kern w:val="2"/>
              <w:sz w:val="24"/>
              <w:szCs w:val="24"/>
              <w14:ligatures w14:val="standardContextual"/>
            </w:rPr>
          </w:pPr>
          <w:hyperlink w:anchor="_Toc192914937" w:history="1">
            <w:r w:rsidR="00E8192F" w:rsidRPr="00430D99">
              <w:rPr>
                <w:rStyle w:val="Hyperlink"/>
                <w:noProof/>
              </w:rPr>
              <w:t>5.8</w:t>
            </w:r>
            <w:r w:rsidR="00E8192F">
              <w:rPr>
                <w:noProof/>
                <w:kern w:val="2"/>
                <w:sz w:val="24"/>
                <w:szCs w:val="24"/>
                <w14:ligatures w14:val="standardContextual"/>
              </w:rPr>
              <w:tab/>
            </w:r>
            <w:r w:rsidR="00E8192F" w:rsidRPr="00430D99">
              <w:rPr>
                <w:rStyle w:val="Hyperlink"/>
                <w:noProof/>
              </w:rPr>
              <w:t>Hydraulics</w:t>
            </w:r>
            <w:r w:rsidR="00E8192F">
              <w:rPr>
                <w:noProof/>
                <w:webHidden/>
              </w:rPr>
              <w:tab/>
            </w:r>
            <w:r w:rsidR="00E8192F">
              <w:rPr>
                <w:noProof/>
                <w:webHidden/>
              </w:rPr>
              <w:fldChar w:fldCharType="begin"/>
            </w:r>
            <w:r w:rsidR="00E8192F">
              <w:rPr>
                <w:noProof/>
                <w:webHidden/>
              </w:rPr>
              <w:instrText xml:space="preserve"> PAGEREF _Toc192914937 \h </w:instrText>
            </w:r>
            <w:r w:rsidR="00E8192F">
              <w:rPr>
                <w:noProof/>
                <w:webHidden/>
              </w:rPr>
            </w:r>
            <w:r w:rsidR="00E8192F">
              <w:rPr>
                <w:noProof/>
                <w:webHidden/>
              </w:rPr>
              <w:fldChar w:fldCharType="separate"/>
            </w:r>
            <w:r w:rsidR="00567DDE">
              <w:rPr>
                <w:noProof/>
                <w:webHidden/>
              </w:rPr>
              <w:t>47</w:t>
            </w:r>
            <w:r w:rsidR="00E8192F">
              <w:rPr>
                <w:noProof/>
                <w:webHidden/>
              </w:rPr>
              <w:fldChar w:fldCharType="end"/>
            </w:r>
          </w:hyperlink>
        </w:p>
        <w:p w14:paraId="3BC2661F" w14:textId="18887691" w:rsidR="00E8192F" w:rsidRDefault="00000000">
          <w:pPr>
            <w:pStyle w:val="TOC2"/>
            <w:tabs>
              <w:tab w:val="left" w:pos="960"/>
              <w:tab w:val="right" w:leader="dot" w:pos="9060"/>
            </w:tabs>
            <w:rPr>
              <w:noProof/>
              <w:kern w:val="2"/>
              <w:sz w:val="24"/>
              <w:szCs w:val="24"/>
              <w14:ligatures w14:val="standardContextual"/>
            </w:rPr>
          </w:pPr>
          <w:hyperlink w:anchor="_Toc192914938" w:history="1">
            <w:r w:rsidR="00E8192F" w:rsidRPr="00430D99">
              <w:rPr>
                <w:rStyle w:val="Hyperlink"/>
                <w:noProof/>
              </w:rPr>
              <w:t>5.9</w:t>
            </w:r>
            <w:r w:rsidR="00E8192F">
              <w:rPr>
                <w:noProof/>
                <w:kern w:val="2"/>
                <w:sz w:val="24"/>
                <w:szCs w:val="24"/>
                <w14:ligatures w14:val="standardContextual"/>
              </w:rPr>
              <w:tab/>
            </w:r>
            <w:r w:rsidR="00E8192F" w:rsidRPr="00430D99">
              <w:rPr>
                <w:rStyle w:val="Hyperlink"/>
                <w:noProof/>
              </w:rPr>
              <w:t>Tidal Pumping</w:t>
            </w:r>
            <w:r w:rsidR="00E8192F">
              <w:rPr>
                <w:noProof/>
                <w:webHidden/>
              </w:rPr>
              <w:tab/>
            </w:r>
            <w:r w:rsidR="00E8192F">
              <w:rPr>
                <w:noProof/>
                <w:webHidden/>
              </w:rPr>
              <w:fldChar w:fldCharType="begin"/>
            </w:r>
            <w:r w:rsidR="00E8192F">
              <w:rPr>
                <w:noProof/>
                <w:webHidden/>
              </w:rPr>
              <w:instrText xml:space="preserve"> PAGEREF _Toc192914938 \h </w:instrText>
            </w:r>
            <w:r w:rsidR="00E8192F">
              <w:rPr>
                <w:noProof/>
                <w:webHidden/>
              </w:rPr>
            </w:r>
            <w:r w:rsidR="00E8192F">
              <w:rPr>
                <w:noProof/>
                <w:webHidden/>
              </w:rPr>
              <w:fldChar w:fldCharType="separate"/>
            </w:r>
            <w:r w:rsidR="00567DDE">
              <w:rPr>
                <w:noProof/>
                <w:webHidden/>
              </w:rPr>
              <w:t>47</w:t>
            </w:r>
            <w:r w:rsidR="00E8192F">
              <w:rPr>
                <w:noProof/>
                <w:webHidden/>
              </w:rPr>
              <w:fldChar w:fldCharType="end"/>
            </w:r>
          </w:hyperlink>
        </w:p>
        <w:p w14:paraId="2BD488AE" w14:textId="2216A438" w:rsidR="00E8192F" w:rsidRDefault="00000000">
          <w:pPr>
            <w:pStyle w:val="TOC2"/>
            <w:tabs>
              <w:tab w:val="left" w:pos="960"/>
              <w:tab w:val="right" w:leader="dot" w:pos="9060"/>
            </w:tabs>
            <w:rPr>
              <w:noProof/>
              <w:kern w:val="2"/>
              <w:sz w:val="24"/>
              <w:szCs w:val="24"/>
              <w14:ligatures w14:val="standardContextual"/>
            </w:rPr>
          </w:pPr>
          <w:hyperlink w:anchor="_Toc192914939" w:history="1">
            <w:r w:rsidR="00E8192F" w:rsidRPr="00430D99">
              <w:rPr>
                <w:rStyle w:val="Hyperlink"/>
                <w:noProof/>
              </w:rPr>
              <w:t>5.10</w:t>
            </w:r>
            <w:r w:rsidR="00E8192F">
              <w:rPr>
                <w:noProof/>
                <w:kern w:val="2"/>
                <w:sz w:val="24"/>
                <w:szCs w:val="24"/>
                <w14:ligatures w14:val="standardContextual"/>
              </w:rPr>
              <w:tab/>
            </w:r>
            <w:r w:rsidR="00E8192F" w:rsidRPr="00430D99">
              <w:rPr>
                <w:rStyle w:val="Hyperlink"/>
                <w:noProof/>
              </w:rPr>
              <w:t>Morphological Response</w:t>
            </w:r>
            <w:r w:rsidR="00E8192F">
              <w:rPr>
                <w:noProof/>
                <w:webHidden/>
              </w:rPr>
              <w:tab/>
            </w:r>
            <w:r w:rsidR="00E8192F">
              <w:rPr>
                <w:noProof/>
                <w:webHidden/>
              </w:rPr>
              <w:fldChar w:fldCharType="begin"/>
            </w:r>
            <w:r w:rsidR="00E8192F">
              <w:rPr>
                <w:noProof/>
                <w:webHidden/>
              </w:rPr>
              <w:instrText xml:space="preserve"> PAGEREF _Toc192914939 \h </w:instrText>
            </w:r>
            <w:r w:rsidR="00E8192F">
              <w:rPr>
                <w:noProof/>
                <w:webHidden/>
              </w:rPr>
            </w:r>
            <w:r w:rsidR="00E8192F">
              <w:rPr>
                <w:noProof/>
                <w:webHidden/>
              </w:rPr>
              <w:fldChar w:fldCharType="separate"/>
            </w:r>
            <w:r w:rsidR="00567DDE">
              <w:rPr>
                <w:noProof/>
                <w:webHidden/>
              </w:rPr>
              <w:t>48</w:t>
            </w:r>
            <w:r w:rsidR="00E8192F">
              <w:rPr>
                <w:noProof/>
                <w:webHidden/>
              </w:rPr>
              <w:fldChar w:fldCharType="end"/>
            </w:r>
          </w:hyperlink>
        </w:p>
        <w:p w14:paraId="138C57C0" w14:textId="6A70A514" w:rsidR="00E8192F" w:rsidRDefault="00000000">
          <w:pPr>
            <w:pStyle w:val="TOC2"/>
            <w:tabs>
              <w:tab w:val="left" w:pos="960"/>
              <w:tab w:val="right" w:leader="dot" w:pos="9060"/>
            </w:tabs>
            <w:rPr>
              <w:noProof/>
              <w:kern w:val="2"/>
              <w:sz w:val="24"/>
              <w:szCs w:val="24"/>
              <w14:ligatures w14:val="standardContextual"/>
            </w:rPr>
          </w:pPr>
          <w:hyperlink w:anchor="_Toc192914940" w:history="1">
            <w:r w:rsidR="00E8192F" w:rsidRPr="00430D99">
              <w:rPr>
                <w:rStyle w:val="Hyperlink"/>
                <w:noProof/>
              </w:rPr>
              <w:t>5.11</w:t>
            </w:r>
            <w:r w:rsidR="00E8192F">
              <w:rPr>
                <w:noProof/>
                <w:kern w:val="2"/>
                <w:sz w:val="24"/>
                <w:szCs w:val="24"/>
                <w14:ligatures w14:val="standardContextual"/>
              </w:rPr>
              <w:tab/>
            </w:r>
            <w:r w:rsidR="00E8192F" w:rsidRPr="00430D99">
              <w:rPr>
                <w:rStyle w:val="Hyperlink"/>
                <w:noProof/>
              </w:rPr>
              <w:t>Derive Output</w:t>
            </w:r>
            <w:r w:rsidR="00E8192F">
              <w:rPr>
                <w:noProof/>
                <w:webHidden/>
              </w:rPr>
              <w:tab/>
            </w:r>
            <w:r w:rsidR="00E8192F">
              <w:rPr>
                <w:noProof/>
                <w:webHidden/>
              </w:rPr>
              <w:fldChar w:fldCharType="begin"/>
            </w:r>
            <w:r w:rsidR="00E8192F">
              <w:rPr>
                <w:noProof/>
                <w:webHidden/>
              </w:rPr>
              <w:instrText xml:space="preserve"> PAGEREF _Toc192914940 \h </w:instrText>
            </w:r>
            <w:r w:rsidR="00E8192F">
              <w:rPr>
                <w:noProof/>
                <w:webHidden/>
              </w:rPr>
            </w:r>
            <w:r w:rsidR="00E8192F">
              <w:rPr>
                <w:noProof/>
                <w:webHidden/>
              </w:rPr>
              <w:fldChar w:fldCharType="separate"/>
            </w:r>
            <w:r w:rsidR="00567DDE">
              <w:rPr>
                <w:noProof/>
                <w:webHidden/>
              </w:rPr>
              <w:t>48</w:t>
            </w:r>
            <w:r w:rsidR="00E8192F">
              <w:rPr>
                <w:noProof/>
                <w:webHidden/>
              </w:rPr>
              <w:fldChar w:fldCharType="end"/>
            </w:r>
          </w:hyperlink>
        </w:p>
        <w:p w14:paraId="0A0F20BE" w14:textId="25B20CC9" w:rsidR="00E8192F" w:rsidRDefault="00000000">
          <w:pPr>
            <w:pStyle w:val="TOC3"/>
            <w:tabs>
              <w:tab w:val="left" w:pos="1440"/>
              <w:tab w:val="right" w:leader="dot" w:pos="9060"/>
            </w:tabs>
            <w:rPr>
              <w:noProof/>
              <w:kern w:val="2"/>
              <w:sz w:val="24"/>
              <w:szCs w:val="24"/>
              <w14:ligatures w14:val="standardContextual"/>
            </w:rPr>
          </w:pPr>
          <w:hyperlink w:anchor="_Toc192914941" w:history="1">
            <w:r w:rsidR="00E8192F" w:rsidRPr="00430D99">
              <w:rPr>
                <w:rStyle w:val="Hyperlink"/>
                <w:noProof/>
              </w:rPr>
              <w:t>5.11.1</w:t>
            </w:r>
            <w:r w:rsidR="00E8192F">
              <w:rPr>
                <w:noProof/>
                <w:kern w:val="2"/>
                <w:sz w:val="24"/>
                <w:szCs w:val="24"/>
                <w14:ligatures w14:val="standardContextual"/>
              </w:rPr>
              <w:tab/>
            </w:r>
            <w:r w:rsidR="00E8192F" w:rsidRPr="00430D99">
              <w:rPr>
                <w:rStyle w:val="Hyperlink"/>
                <w:noProof/>
              </w:rPr>
              <w:t>Calling an external function</w:t>
            </w:r>
            <w:r w:rsidR="00E8192F">
              <w:rPr>
                <w:noProof/>
                <w:webHidden/>
              </w:rPr>
              <w:tab/>
            </w:r>
            <w:r w:rsidR="00E8192F">
              <w:rPr>
                <w:noProof/>
                <w:webHidden/>
              </w:rPr>
              <w:fldChar w:fldCharType="begin"/>
            </w:r>
            <w:r w:rsidR="00E8192F">
              <w:rPr>
                <w:noProof/>
                <w:webHidden/>
              </w:rPr>
              <w:instrText xml:space="preserve"> PAGEREF _Toc192914941 \h </w:instrText>
            </w:r>
            <w:r w:rsidR="00E8192F">
              <w:rPr>
                <w:noProof/>
                <w:webHidden/>
              </w:rPr>
            </w:r>
            <w:r w:rsidR="00E8192F">
              <w:rPr>
                <w:noProof/>
                <w:webHidden/>
              </w:rPr>
              <w:fldChar w:fldCharType="separate"/>
            </w:r>
            <w:r w:rsidR="00567DDE">
              <w:rPr>
                <w:noProof/>
                <w:webHidden/>
              </w:rPr>
              <w:t>49</w:t>
            </w:r>
            <w:r w:rsidR="00E8192F">
              <w:rPr>
                <w:noProof/>
                <w:webHidden/>
              </w:rPr>
              <w:fldChar w:fldCharType="end"/>
            </w:r>
          </w:hyperlink>
        </w:p>
        <w:p w14:paraId="0167D126" w14:textId="5994D55A" w:rsidR="00E8192F" w:rsidRDefault="00000000">
          <w:pPr>
            <w:pStyle w:val="TOC3"/>
            <w:tabs>
              <w:tab w:val="left" w:pos="1440"/>
              <w:tab w:val="right" w:leader="dot" w:pos="9060"/>
            </w:tabs>
            <w:rPr>
              <w:noProof/>
              <w:kern w:val="2"/>
              <w:sz w:val="24"/>
              <w:szCs w:val="24"/>
              <w14:ligatures w14:val="standardContextual"/>
            </w:rPr>
          </w:pPr>
          <w:hyperlink w:anchor="_Toc192914942" w:history="1">
            <w:r w:rsidR="00E8192F" w:rsidRPr="00430D99">
              <w:rPr>
                <w:rStyle w:val="Hyperlink"/>
                <w:noProof/>
              </w:rPr>
              <w:t>5.11.2</w:t>
            </w:r>
            <w:r w:rsidR="00E8192F">
              <w:rPr>
                <w:noProof/>
                <w:kern w:val="2"/>
                <w:sz w:val="24"/>
                <w:szCs w:val="24"/>
                <w14:ligatures w14:val="standardContextual"/>
              </w:rPr>
              <w:tab/>
            </w:r>
            <w:r w:rsidR="00E8192F" w:rsidRPr="00430D99">
              <w:rPr>
                <w:rStyle w:val="Hyperlink"/>
                <w:noProof/>
              </w:rPr>
              <w:t>Pre-defined functions</w:t>
            </w:r>
            <w:r w:rsidR="00E8192F">
              <w:rPr>
                <w:noProof/>
                <w:webHidden/>
              </w:rPr>
              <w:tab/>
            </w:r>
            <w:r w:rsidR="00E8192F">
              <w:rPr>
                <w:noProof/>
                <w:webHidden/>
              </w:rPr>
              <w:fldChar w:fldCharType="begin"/>
            </w:r>
            <w:r w:rsidR="00E8192F">
              <w:rPr>
                <w:noProof/>
                <w:webHidden/>
              </w:rPr>
              <w:instrText xml:space="preserve"> PAGEREF _Toc192914942 \h </w:instrText>
            </w:r>
            <w:r w:rsidR="00E8192F">
              <w:rPr>
                <w:noProof/>
                <w:webHidden/>
              </w:rPr>
            </w:r>
            <w:r w:rsidR="00E8192F">
              <w:rPr>
                <w:noProof/>
                <w:webHidden/>
              </w:rPr>
              <w:fldChar w:fldCharType="separate"/>
            </w:r>
            <w:r w:rsidR="00567DDE">
              <w:rPr>
                <w:noProof/>
                <w:webHidden/>
              </w:rPr>
              <w:t>49</w:t>
            </w:r>
            <w:r w:rsidR="00E8192F">
              <w:rPr>
                <w:noProof/>
                <w:webHidden/>
              </w:rPr>
              <w:fldChar w:fldCharType="end"/>
            </w:r>
          </w:hyperlink>
        </w:p>
        <w:p w14:paraId="06CF5428" w14:textId="0110F7BC" w:rsidR="00E8192F" w:rsidRDefault="00000000">
          <w:pPr>
            <w:pStyle w:val="TOC1"/>
            <w:rPr>
              <w:noProof/>
              <w:kern w:val="2"/>
              <w:sz w:val="24"/>
              <w:szCs w:val="24"/>
              <w14:ligatures w14:val="standardContextual"/>
            </w:rPr>
          </w:pPr>
          <w:hyperlink w:anchor="_Toc192914943" w:history="1">
            <w:r w:rsidR="00E8192F" w:rsidRPr="00430D99">
              <w:rPr>
                <w:rStyle w:val="Hyperlink"/>
                <w:noProof/>
              </w:rPr>
              <w:t>6</w:t>
            </w:r>
            <w:r w:rsidR="00E8192F">
              <w:rPr>
                <w:noProof/>
                <w:kern w:val="2"/>
                <w:sz w:val="24"/>
                <w:szCs w:val="24"/>
                <w14:ligatures w14:val="standardContextual"/>
              </w:rPr>
              <w:tab/>
            </w:r>
            <w:r w:rsidR="00E8192F" w:rsidRPr="00430D99">
              <w:rPr>
                <w:rStyle w:val="Hyperlink"/>
                <w:noProof/>
              </w:rPr>
              <w:t>User functions</w:t>
            </w:r>
            <w:r w:rsidR="00E8192F">
              <w:rPr>
                <w:noProof/>
                <w:webHidden/>
              </w:rPr>
              <w:tab/>
            </w:r>
            <w:r w:rsidR="00E8192F">
              <w:rPr>
                <w:noProof/>
                <w:webHidden/>
              </w:rPr>
              <w:fldChar w:fldCharType="begin"/>
            </w:r>
            <w:r w:rsidR="00E8192F">
              <w:rPr>
                <w:noProof/>
                <w:webHidden/>
              </w:rPr>
              <w:instrText xml:space="preserve"> PAGEREF _Toc192914943 \h </w:instrText>
            </w:r>
            <w:r w:rsidR="00E8192F">
              <w:rPr>
                <w:noProof/>
                <w:webHidden/>
              </w:rPr>
            </w:r>
            <w:r w:rsidR="00E8192F">
              <w:rPr>
                <w:noProof/>
                <w:webHidden/>
              </w:rPr>
              <w:fldChar w:fldCharType="separate"/>
            </w:r>
            <w:r w:rsidR="00567DDE">
              <w:rPr>
                <w:noProof/>
                <w:webHidden/>
              </w:rPr>
              <w:t>52</w:t>
            </w:r>
            <w:r w:rsidR="00E8192F">
              <w:rPr>
                <w:noProof/>
                <w:webHidden/>
              </w:rPr>
              <w:fldChar w:fldCharType="end"/>
            </w:r>
          </w:hyperlink>
        </w:p>
        <w:p w14:paraId="5ADC4298" w14:textId="3099664B" w:rsidR="00E8192F" w:rsidRDefault="00000000">
          <w:pPr>
            <w:pStyle w:val="TOC2"/>
            <w:tabs>
              <w:tab w:val="left" w:pos="960"/>
              <w:tab w:val="right" w:leader="dot" w:pos="9060"/>
            </w:tabs>
            <w:rPr>
              <w:noProof/>
              <w:kern w:val="2"/>
              <w:sz w:val="24"/>
              <w:szCs w:val="24"/>
              <w14:ligatures w14:val="standardContextual"/>
            </w:rPr>
          </w:pPr>
          <w:hyperlink w:anchor="_Toc192914944" w:history="1">
            <w:r w:rsidR="00E8192F" w:rsidRPr="00430D99">
              <w:rPr>
                <w:rStyle w:val="Hyperlink"/>
                <w:noProof/>
              </w:rPr>
              <w:t>6.1</w:t>
            </w:r>
            <w:r w:rsidR="00E8192F">
              <w:rPr>
                <w:noProof/>
                <w:kern w:val="2"/>
                <w:sz w:val="24"/>
                <w:szCs w:val="24"/>
                <w14:ligatures w14:val="standardContextual"/>
              </w:rPr>
              <w:tab/>
            </w:r>
            <w:r w:rsidR="00E8192F" w:rsidRPr="00430D99">
              <w:rPr>
                <w:rStyle w:val="Hyperlink"/>
                <w:noProof/>
              </w:rPr>
              <w:t>User Prism Coefficients function – userprismcoeffs.m</w:t>
            </w:r>
            <w:r w:rsidR="00E8192F">
              <w:rPr>
                <w:noProof/>
                <w:webHidden/>
              </w:rPr>
              <w:tab/>
            </w:r>
            <w:r w:rsidR="00E8192F">
              <w:rPr>
                <w:noProof/>
                <w:webHidden/>
              </w:rPr>
              <w:fldChar w:fldCharType="begin"/>
            </w:r>
            <w:r w:rsidR="00E8192F">
              <w:rPr>
                <w:noProof/>
                <w:webHidden/>
              </w:rPr>
              <w:instrText xml:space="preserve"> PAGEREF _Toc192914944 \h </w:instrText>
            </w:r>
            <w:r w:rsidR="00E8192F">
              <w:rPr>
                <w:noProof/>
                <w:webHidden/>
              </w:rPr>
            </w:r>
            <w:r w:rsidR="00E8192F">
              <w:rPr>
                <w:noProof/>
                <w:webHidden/>
              </w:rPr>
              <w:fldChar w:fldCharType="separate"/>
            </w:r>
            <w:r w:rsidR="00567DDE">
              <w:rPr>
                <w:noProof/>
                <w:webHidden/>
              </w:rPr>
              <w:t>52</w:t>
            </w:r>
            <w:r w:rsidR="00E8192F">
              <w:rPr>
                <w:noProof/>
                <w:webHidden/>
              </w:rPr>
              <w:fldChar w:fldCharType="end"/>
            </w:r>
          </w:hyperlink>
        </w:p>
        <w:p w14:paraId="4EF3B22C" w14:textId="0668A537" w:rsidR="00E8192F" w:rsidRDefault="00000000">
          <w:pPr>
            <w:pStyle w:val="TOC2"/>
            <w:tabs>
              <w:tab w:val="left" w:pos="960"/>
              <w:tab w:val="right" w:leader="dot" w:pos="9060"/>
            </w:tabs>
            <w:rPr>
              <w:noProof/>
              <w:kern w:val="2"/>
              <w:sz w:val="24"/>
              <w:szCs w:val="24"/>
              <w14:ligatures w14:val="standardContextual"/>
            </w:rPr>
          </w:pPr>
          <w:hyperlink w:anchor="_Toc192914945" w:history="1">
            <w:r w:rsidR="00E8192F" w:rsidRPr="00430D99">
              <w:rPr>
                <w:rStyle w:val="Hyperlink"/>
                <w:noProof/>
              </w:rPr>
              <w:t>6.2</w:t>
            </w:r>
            <w:r w:rsidR="00E8192F">
              <w:rPr>
                <w:noProof/>
                <w:kern w:val="2"/>
                <w:sz w:val="24"/>
                <w:szCs w:val="24"/>
                <w14:ligatures w14:val="standardContextual"/>
              </w:rPr>
              <w:tab/>
            </w:r>
            <w:r w:rsidR="00E8192F" w:rsidRPr="00430D99">
              <w:rPr>
                <w:rStyle w:val="Hyperlink"/>
                <w:noProof/>
              </w:rPr>
              <w:t>UserSLRrate</w:t>
            </w:r>
            <w:r w:rsidR="00E8192F">
              <w:rPr>
                <w:noProof/>
                <w:webHidden/>
              </w:rPr>
              <w:tab/>
            </w:r>
            <w:r w:rsidR="00E8192F">
              <w:rPr>
                <w:noProof/>
                <w:webHidden/>
              </w:rPr>
              <w:fldChar w:fldCharType="begin"/>
            </w:r>
            <w:r w:rsidR="00E8192F">
              <w:rPr>
                <w:noProof/>
                <w:webHidden/>
              </w:rPr>
              <w:instrText xml:space="preserve"> PAGEREF _Toc192914945 \h </w:instrText>
            </w:r>
            <w:r w:rsidR="00E8192F">
              <w:rPr>
                <w:noProof/>
                <w:webHidden/>
              </w:rPr>
            </w:r>
            <w:r w:rsidR="00E8192F">
              <w:rPr>
                <w:noProof/>
                <w:webHidden/>
              </w:rPr>
              <w:fldChar w:fldCharType="separate"/>
            </w:r>
            <w:r w:rsidR="00567DDE">
              <w:rPr>
                <w:noProof/>
                <w:webHidden/>
              </w:rPr>
              <w:t>52</w:t>
            </w:r>
            <w:r w:rsidR="00E8192F">
              <w:rPr>
                <w:noProof/>
                <w:webHidden/>
              </w:rPr>
              <w:fldChar w:fldCharType="end"/>
            </w:r>
          </w:hyperlink>
        </w:p>
        <w:p w14:paraId="7607282F" w14:textId="74089243" w:rsidR="00E8192F" w:rsidRDefault="00000000">
          <w:pPr>
            <w:pStyle w:val="TOC2"/>
            <w:tabs>
              <w:tab w:val="left" w:pos="960"/>
              <w:tab w:val="right" w:leader="dot" w:pos="9060"/>
            </w:tabs>
            <w:rPr>
              <w:noProof/>
              <w:kern w:val="2"/>
              <w:sz w:val="24"/>
              <w:szCs w:val="24"/>
              <w14:ligatures w14:val="standardContextual"/>
            </w:rPr>
          </w:pPr>
          <w:hyperlink w:anchor="_Toc192914946" w:history="1">
            <w:r w:rsidR="00E8192F" w:rsidRPr="00430D99">
              <w:rPr>
                <w:rStyle w:val="Hyperlink"/>
                <w:noProof/>
              </w:rPr>
              <w:t>6.3</w:t>
            </w:r>
            <w:r w:rsidR="00E8192F">
              <w:rPr>
                <w:noProof/>
                <w:kern w:val="2"/>
                <w:sz w:val="24"/>
                <w:szCs w:val="24"/>
                <w14:ligatures w14:val="standardContextual"/>
              </w:rPr>
              <w:tab/>
            </w:r>
            <w:r w:rsidR="00E8192F" w:rsidRPr="00430D99">
              <w:rPr>
                <w:rStyle w:val="Hyperlink"/>
                <w:noProof/>
              </w:rPr>
              <w:t>Command Line option</w:t>
            </w:r>
            <w:r w:rsidR="00E8192F">
              <w:rPr>
                <w:noProof/>
                <w:webHidden/>
              </w:rPr>
              <w:tab/>
            </w:r>
            <w:r w:rsidR="00E8192F">
              <w:rPr>
                <w:noProof/>
                <w:webHidden/>
              </w:rPr>
              <w:fldChar w:fldCharType="begin"/>
            </w:r>
            <w:r w:rsidR="00E8192F">
              <w:rPr>
                <w:noProof/>
                <w:webHidden/>
              </w:rPr>
              <w:instrText xml:space="preserve"> PAGEREF _Toc192914946 \h </w:instrText>
            </w:r>
            <w:r w:rsidR="00E8192F">
              <w:rPr>
                <w:noProof/>
                <w:webHidden/>
              </w:rPr>
            </w:r>
            <w:r w:rsidR="00E8192F">
              <w:rPr>
                <w:noProof/>
                <w:webHidden/>
              </w:rPr>
              <w:fldChar w:fldCharType="separate"/>
            </w:r>
            <w:r w:rsidR="00567DDE">
              <w:rPr>
                <w:noProof/>
                <w:webHidden/>
              </w:rPr>
              <w:t>53</w:t>
            </w:r>
            <w:r w:rsidR="00E8192F">
              <w:rPr>
                <w:noProof/>
                <w:webHidden/>
              </w:rPr>
              <w:fldChar w:fldCharType="end"/>
            </w:r>
          </w:hyperlink>
        </w:p>
        <w:p w14:paraId="0B9D89FD" w14:textId="3847C3DA" w:rsidR="00E8192F" w:rsidRDefault="00000000">
          <w:pPr>
            <w:pStyle w:val="TOC2"/>
            <w:tabs>
              <w:tab w:val="left" w:pos="960"/>
              <w:tab w:val="right" w:leader="dot" w:pos="9060"/>
            </w:tabs>
            <w:rPr>
              <w:noProof/>
              <w:kern w:val="2"/>
              <w:sz w:val="24"/>
              <w:szCs w:val="24"/>
              <w14:ligatures w14:val="standardContextual"/>
            </w:rPr>
          </w:pPr>
          <w:hyperlink w:anchor="_Toc192914947" w:history="1">
            <w:r w:rsidR="00E8192F" w:rsidRPr="00430D99">
              <w:rPr>
                <w:rStyle w:val="Hyperlink"/>
                <w:noProof/>
              </w:rPr>
              <w:t>6.4</w:t>
            </w:r>
            <w:r w:rsidR="00E8192F">
              <w:rPr>
                <w:noProof/>
                <w:kern w:val="2"/>
                <w:sz w:val="24"/>
                <w:szCs w:val="24"/>
                <w14:ligatures w14:val="standardContextual"/>
              </w:rPr>
              <w:tab/>
            </w:r>
            <w:r w:rsidR="00E8192F" w:rsidRPr="00430D99">
              <w:rPr>
                <w:rStyle w:val="Hyperlink"/>
                <w:noProof/>
              </w:rPr>
              <w:t>Asmita_model and AsmitaModel</w:t>
            </w:r>
            <w:r w:rsidR="00E8192F">
              <w:rPr>
                <w:noProof/>
                <w:webHidden/>
              </w:rPr>
              <w:tab/>
            </w:r>
            <w:r w:rsidR="00E8192F">
              <w:rPr>
                <w:noProof/>
                <w:webHidden/>
              </w:rPr>
              <w:fldChar w:fldCharType="begin"/>
            </w:r>
            <w:r w:rsidR="00E8192F">
              <w:rPr>
                <w:noProof/>
                <w:webHidden/>
              </w:rPr>
              <w:instrText xml:space="preserve"> PAGEREF _Toc192914947 \h </w:instrText>
            </w:r>
            <w:r w:rsidR="00E8192F">
              <w:rPr>
                <w:noProof/>
                <w:webHidden/>
              </w:rPr>
            </w:r>
            <w:r w:rsidR="00E8192F">
              <w:rPr>
                <w:noProof/>
                <w:webHidden/>
              </w:rPr>
              <w:fldChar w:fldCharType="separate"/>
            </w:r>
            <w:r w:rsidR="00567DDE">
              <w:rPr>
                <w:noProof/>
                <w:webHidden/>
              </w:rPr>
              <w:t>54</w:t>
            </w:r>
            <w:r w:rsidR="00E8192F">
              <w:rPr>
                <w:noProof/>
                <w:webHidden/>
              </w:rPr>
              <w:fldChar w:fldCharType="end"/>
            </w:r>
          </w:hyperlink>
        </w:p>
        <w:p w14:paraId="35C36C94" w14:textId="616B9C0E" w:rsidR="00E8192F" w:rsidRDefault="00000000">
          <w:pPr>
            <w:pStyle w:val="TOC1"/>
            <w:rPr>
              <w:noProof/>
              <w:kern w:val="2"/>
              <w:sz w:val="24"/>
              <w:szCs w:val="24"/>
              <w14:ligatures w14:val="standardContextual"/>
            </w:rPr>
          </w:pPr>
          <w:hyperlink w:anchor="_Toc192914948" w:history="1">
            <w:r w:rsidR="00E8192F" w:rsidRPr="00430D99">
              <w:rPr>
                <w:rStyle w:val="Hyperlink"/>
                <w:noProof/>
              </w:rPr>
              <w:t>7</w:t>
            </w:r>
            <w:r w:rsidR="00E8192F">
              <w:rPr>
                <w:noProof/>
                <w:kern w:val="2"/>
                <w:sz w:val="24"/>
                <w:szCs w:val="24"/>
                <w14:ligatures w14:val="standardContextual"/>
              </w:rPr>
              <w:tab/>
            </w:r>
            <w:r w:rsidR="00E8192F" w:rsidRPr="00430D99">
              <w:rPr>
                <w:rStyle w:val="Hyperlink"/>
                <w:noProof/>
              </w:rPr>
              <w:t>Program Structure</w:t>
            </w:r>
            <w:r w:rsidR="00E8192F">
              <w:rPr>
                <w:noProof/>
                <w:webHidden/>
              </w:rPr>
              <w:tab/>
            </w:r>
            <w:r w:rsidR="00E8192F">
              <w:rPr>
                <w:noProof/>
                <w:webHidden/>
              </w:rPr>
              <w:fldChar w:fldCharType="begin"/>
            </w:r>
            <w:r w:rsidR="00E8192F">
              <w:rPr>
                <w:noProof/>
                <w:webHidden/>
              </w:rPr>
              <w:instrText xml:space="preserve"> PAGEREF _Toc192914948 \h </w:instrText>
            </w:r>
            <w:r w:rsidR="00E8192F">
              <w:rPr>
                <w:noProof/>
                <w:webHidden/>
              </w:rPr>
            </w:r>
            <w:r w:rsidR="00E8192F">
              <w:rPr>
                <w:noProof/>
                <w:webHidden/>
              </w:rPr>
              <w:fldChar w:fldCharType="separate"/>
            </w:r>
            <w:r w:rsidR="00567DDE">
              <w:rPr>
                <w:noProof/>
                <w:webHidden/>
              </w:rPr>
              <w:t>55</w:t>
            </w:r>
            <w:r w:rsidR="00E8192F">
              <w:rPr>
                <w:noProof/>
                <w:webHidden/>
              </w:rPr>
              <w:fldChar w:fldCharType="end"/>
            </w:r>
          </w:hyperlink>
        </w:p>
        <w:p w14:paraId="2529300D" w14:textId="7FE82594" w:rsidR="00E8192F" w:rsidRDefault="00000000">
          <w:pPr>
            <w:pStyle w:val="TOC2"/>
            <w:tabs>
              <w:tab w:val="left" w:pos="960"/>
              <w:tab w:val="right" w:leader="dot" w:pos="9060"/>
            </w:tabs>
            <w:rPr>
              <w:noProof/>
              <w:kern w:val="2"/>
              <w:sz w:val="24"/>
              <w:szCs w:val="24"/>
              <w14:ligatures w14:val="standardContextual"/>
            </w:rPr>
          </w:pPr>
          <w:hyperlink w:anchor="_Toc192914949" w:history="1">
            <w:r w:rsidR="00E8192F" w:rsidRPr="00430D99">
              <w:rPr>
                <w:rStyle w:val="Hyperlink"/>
                <w:noProof/>
              </w:rPr>
              <w:t>7.1</w:t>
            </w:r>
            <w:r w:rsidR="00E8192F">
              <w:rPr>
                <w:noProof/>
                <w:kern w:val="2"/>
                <w:sz w:val="24"/>
                <w:szCs w:val="24"/>
                <w14:ligatures w14:val="standardContextual"/>
              </w:rPr>
              <w:tab/>
            </w:r>
            <w:r w:rsidR="00E8192F" w:rsidRPr="00430D99">
              <w:rPr>
                <w:rStyle w:val="Hyperlink"/>
                <w:noProof/>
              </w:rPr>
              <w:t>Classes and functions</w:t>
            </w:r>
            <w:r w:rsidR="00E8192F">
              <w:rPr>
                <w:noProof/>
                <w:webHidden/>
              </w:rPr>
              <w:tab/>
            </w:r>
            <w:r w:rsidR="00E8192F">
              <w:rPr>
                <w:noProof/>
                <w:webHidden/>
              </w:rPr>
              <w:fldChar w:fldCharType="begin"/>
            </w:r>
            <w:r w:rsidR="00E8192F">
              <w:rPr>
                <w:noProof/>
                <w:webHidden/>
              </w:rPr>
              <w:instrText xml:space="preserve"> PAGEREF _Toc192914949 \h </w:instrText>
            </w:r>
            <w:r w:rsidR="00E8192F">
              <w:rPr>
                <w:noProof/>
                <w:webHidden/>
              </w:rPr>
            </w:r>
            <w:r w:rsidR="00E8192F">
              <w:rPr>
                <w:noProof/>
                <w:webHidden/>
              </w:rPr>
              <w:fldChar w:fldCharType="separate"/>
            </w:r>
            <w:r w:rsidR="00567DDE">
              <w:rPr>
                <w:noProof/>
                <w:webHidden/>
              </w:rPr>
              <w:t>55</w:t>
            </w:r>
            <w:r w:rsidR="00E8192F">
              <w:rPr>
                <w:noProof/>
                <w:webHidden/>
              </w:rPr>
              <w:fldChar w:fldCharType="end"/>
            </w:r>
          </w:hyperlink>
        </w:p>
        <w:p w14:paraId="382524BC" w14:textId="1B20A323" w:rsidR="00E8192F" w:rsidRDefault="00000000">
          <w:pPr>
            <w:pStyle w:val="TOC2"/>
            <w:tabs>
              <w:tab w:val="left" w:pos="960"/>
              <w:tab w:val="right" w:leader="dot" w:pos="9060"/>
            </w:tabs>
            <w:rPr>
              <w:noProof/>
              <w:kern w:val="2"/>
              <w:sz w:val="24"/>
              <w:szCs w:val="24"/>
              <w14:ligatures w14:val="standardContextual"/>
            </w:rPr>
          </w:pPr>
          <w:hyperlink w:anchor="_Toc192914950" w:history="1">
            <w:r w:rsidR="00E8192F" w:rsidRPr="00430D99">
              <w:rPr>
                <w:rStyle w:val="Hyperlink"/>
                <w:noProof/>
              </w:rPr>
              <w:t>7.2</w:t>
            </w:r>
            <w:r w:rsidR="00E8192F">
              <w:rPr>
                <w:noProof/>
                <w:kern w:val="2"/>
                <w:sz w:val="24"/>
                <w:szCs w:val="24"/>
                <w14:ligatures w14:val="standardContextual"/>
              </w:rPr>
              <w:tab/>
            </w:r>
            <w:r w:rsidR="00E8192F" w:rsidRPr="00430D99">
              <w:rPr>
                <w:rStyle w:val="Hyperlink"/>
                <w:noProof/>
              </w:rPr>
              <w:t>Unit Testing</w:t>
            </w:r>
            <w:r w:rsidR="00E8192F">
              <w:rPr>
                <w:noProof/>
                <w:webHidden/>
              </w:rPr>
              <w:tab/>
            </w:r>
            <w:r w:rsidR="00E8192F">
              <w:rPr>
                <w:noProof/>
                <w:webHidden/>
              </w:rPr>
              <w:fldChar w:fldCharType="begin"/>
            </w:r>
            <w:r w:rsidR="00E8192F">
              <w:rPr>
                <w:noProof/>
                <w:webHidden/>
              </w:rPr>
              <w:instrText xml:space="preserve"> PAGEREF _Toc192914950 \h </w:instrText>
            </w:r>
            <w:r w:rsidR="00E8192F">
              <w:rPr>
                <w:noProof/>
                <w:webHidden/>
              </w:rPr>
            </w:r>
            <w:r w:rsidR="00E8192F">
              <w:rPr>
                <w:noProof/>
                <w:webHidden/>
              </w:rPr>
              <w:fldChar w:fldCharType="separate"/>
            </w:r>
            <w:r w:rsidR="00567DDE">
              <w:rPr>
                <w:noProof/>
                <w:webHidden/>
              </w:rPr>
              <w:t>57</w:t>
            </w:r>
            <w:r w:rsidR="00E8192F">
              <w:rPr>
                <w:noProof/>
                <w:webHidden/>
              </w:rPr>
              <w:fldChar w:fldCharType="end"/>
            </w:r>
          </w:hyperlink>
        </w:p>
        <w:p w14:paraId="03FF1B1D" w14:textId="1DE35E4F" w:rsidR="00E8192F" w:rsidRDefault="00000000">
          <w:pPr>
            <w:pStyle w:val="TOC1"/>
            <w:rPr>
              <w:noProof/>
              <w:kern w:val="2"/>
              <w:sz w:val="24"/>
              <w:szCs w:val="24"/>
              <w14:ligatures w14:val="standardContextual"/>
            </w:rPr>
          </w:pPr>
          <w:hyperlink w:anchor="_Toc192914951" w:history="1">
            <w:r w:rsidR="00E8192F" w:rsidRPr="00430D99">
              <w:rPr>
                <w:rStyle w:val="Hyperlink"/>
                <w:noProof/>
              </w:rPr>
              <w:t>8</w:t>
            </w:r>
            <w:r w:rsidR="00E8192F">
              <w:rPr>
                <w:noProof/>
                <w:kern w:val="2"/>
                <w:sz w:val="24"/>
                <w:szCs w:val="24"/>
                <w14:ligatures w14:val="standardContextual"/>
              </w:rPr>
              <w:tab/>
            </w:r>
            <w:r w:rsidR="00E8192F" w:rsidRPr="00430D99">
              <w:rPr>
                <w:rStyle w:val="Hyperlink"/>
                <w:noProof/>
              </w:rPr>
              <w:t>Bibliography</w:t>
            </w:r>
            <w:r w:rsidR="00E8192F">
              <w:rPr>
                <w:noProof/>
                <w:webHidden/>
              </w:rPr>
              <w:tab/>
            </w:r>
            <w:r w:rsidR="00E8192F">
              <w:rPr>
                <w:noProof/>
                <w:webHidden/>
              </w:rPr>
              <w:fldChar w:fldCharType="begin"/>
            </w:r>
            <w:r w:rsidR="00E8192F">
              <w:rPr>
                <w:noProof/>
                <w:webHidden/>
              </w:rPr>
              <w:instrText xml:space="preserve"> PAGEREF _Toc192914951 \h </w:instrText>
            </w:r>
            <w:r w:rsidR="00E8192F">
              <w:rPr>
                <w:noProof/>
                <w:webHidden/>
              </w:rPr>
            </w:r>
            <w:r w:rsidR="00E8192F">
              <w:rPr>
                <w:noProof/>
                <w:webHidden/>
              </w:rPr>
              <w:fldChar w:fldCharType="separate"/>
            </w:r>
            <w:r w:rsidR="00567DDE">
              <w:rPr>
                <w:noProof/>
                <w:webHidden/>
              </w:rPr>
              <w:t>59</w:t>
            </w:r>
            <w:r w:rsidR="00E8192F">
              <w:rPr>
                <w:noProof/>
                <w:webHidden/>
              </w:rPr>
              <w:fldChar w:fldCharType="end"/>
            </w:r>
          </w:hyperlink>
        </w:p>
        <w:p w14:paraId="6CBFE0B4" w14:textId="109D7AE8" w:rsidR="00E8192F" w:rsidRDefault="00000000">
          <w:pPr>
            <w:pStyle w:val="TOC1"/>
            <w:rPr>
              <w:noProof/>
              <w:kern w:val="2"/>
              <w:sz w:val="24"/>
              <w:szCs w:val="24"/>
              <w14:ligatures w14:val="standardContextual"/>
            </w:rPr>
          </w:pPr>
          <w:hyperlink w:anchor="_Toc192914952" w:history="1">
            <w:r w:rsidR="00E8192F" w:rsidRPr="00430D99">
              <w:rPr>
                <w:rStyle w:val="Hyperlink"/>
                <w:noProof/>
              </w:rPr>
              <w:t>Appendix A – Function call sequence in AsmitaModel</w:t>
            </w:r>
            <w:r w:rsidR="00E8192F">
              <w:rPr>
                <w:noProof/>
                <w:webHidden/>
              </w:rPr>
              <w:tab/>
            </w:r>
            <w:r w:rsidR="00E8192F">
              <w:rPr>
                <w:noProof/>
                <w:webHidden/>
              </w:rPr>
              <w:fldChar w:fldCharType="begin"/>
            </w:r>
            <w:r w:rsidR="00E8192F">
              <w:rPr>
                <w:noProof/>
                <w:webHidden/>
              </w:rPr>
              <w:instrText xml:space="preserve"> PAGEREF _Toc192914952 \h </w:instrText>
            </w:r>
            <w:r w:rsidR="00E8192F">
              <w:rPr>
                <w:noProof/>
                <w:webHidden/>
              </w:rPr>
            </w:r>
            <w:r w:rsidR="00E8192F">
              <w:rPr>
                <w:noProof/>
                <w:webHidden/>
              </w:rPr>
              <w:fldChar w:fldCharType="separate"/>
            </w:r>
            <w:r w:rsidR="00567DDE">
              <w:rPr>
                <w:noProof/>
                <w:webHidden/>
              </w:rPr>
              <w:t>61</w:t>
            </w:r>
            <w:r w:rsidR="00E8192F">
              <w:rPr>
                <w:noProof/>
                <w:webHidden/>
              </w:rPr>
              <w:fldChar w:fldCharType="end"/>
            </w:r>
          </w:hyperlink>
        </w:p>
        <w:p w14:paraId="181C49F0" w14:textId="5CB1BEAC" w:rsidR="00E8192F" w:rsidRDefault="00000000">
          <w:pPr>
            <w:pStyle w:val="TOC1"/>
            <w:rPr>
              <w:noProof/>
              <w:kern w:val="2"/>
              <w:sz w:val="24"/>
              <w:szCs w:val="24"/>
              <w14:ligatures w14:val="standardContextual"/>
            </w:rPr>
          </w:pPr>
          <w:hyperlink w:anchor="_Toc192914953" w:history="1">
            <w:r w:rsidR="00E8192F" w:rsidRPr="00430D99">
              <w:rPr>
                <w:rStyle w:val="Hyperlink"/>
                <w:noProof/>
              </w:rPr>
              <w:t>Appendix B – Erratum</w:t>
            </w:r>
            <w:r w:rsidR="00E8192F">
              <w:rPr>
                <w:noProof/>
                <w:webHidden/>
              </w:rPr>
              <w:tab/>
            </w:r>
            <w:r w:rsidR="00E8192F">
              <w:rPr>
                <w:noProof/>
                <w:webHidden/>
              </w:rPr>
              <w:fldChar w:fldCharType="begin"/>
            </w:r>
            <w:r w:rsidR="00E8192F">
              <w:rPr>
                <w:noProof/>
                <w:webHidden/>
              </w:rPr>
              <w:instrText xml:space="preserve"> PAGEREF _Toc192914953 \h </w:instrText>
            </w:r>
            <w:r w:rsidR="00E8192F">
              <w:rPr>
                <w:noProof/>
                <w:webHidden/>
              </w:rPr>
            </w:r>
            <w:r w:rsidR="00E8192F">
              <w:rPr>
                <w:noProof/>
                <w:webHidden/>
              </w:rPr>
              <w:fldChar w:fldCharType="separate"/>
            </w:r>
            <w:r w:rsidR="00567DDE">
              <w:rPr>
                <w:noProof/>
                <w:webHidden/>
              </w:rPr>
              <w:t>62</w:t>
            </w:r>
            <w:r w:rsidR="00E8192F">
              <w:rPr>
                <w:noProof/>
                <w:webHidden/>
              </w:rPr>
              <w:fldChar w:fldCharType="end"/>
            </w:r>
          </w:hyperlink>
        </w:p>
        <w:p w14:paraId="104D2913" w14:textId="785C1CCF" w:rsidR="00E8192F" w:rsidRDefault="00000000">
          <w:pPr>
            <w:pStyle w:val="TOC1"/>
            <w:rPr>
              <w:noProof/>
              <w:kern w:val="2"/>
              <w:sz w:val="24"/>
              <w:szCs w:val="24"/>
              <w14:ligatures w14:val="standardContextual"/>
            </w:rPr>
          </w:pPr>
          <w:hyperlink w:anchor="_Toc192914954" w:history="1">
            <w:r w:rsidR="00E8192F" w:rsidRPr="00430D99">
              <w:rPr>
                <w:rStyle w:val="Hyperlink"/>
                <w:noProof/>
              </w:rPr>
              <w:t>Appendix C – Matrix Condition Checks</w:t>
            </w:r>
            <w:r w:rsidR="00E8192F">
              <w:rPr>
                <w:noProof/>
                <w:webHidden/>
              </w:rPr>
              <w:tab/>
            </w:r>
            <w:r w:rsidR="00E8192F">
              <w:rPr>
                <w:noProof/>
                <w:webHidden/>
              </w:rPr>
              <w:fldChar w:fldCharType="begin"/>
            </w:r>
            <w:r w:rsidR="00E8192F">
              <w:rPr>
                <w:noProof/>
                <w:webHidden/>
              </w:rPr>
              <w:instrText xml:space="preserve"> PAGEREF _Toc192914954 \h </w:instrText>
            </w:r>
            <w:r w:rsidR="00E8192F">
              <w:rPr>
                <w:noProof/>
                <w:webHidden/>
              </w:rPr>
            </w:r>
            <w:r w:rsidR="00E8192F">
              <w:rPr>
                <w:noProof/>
                <w:webHidden/>
              </w:rPr>
              <w:fldChar w:fldCharType="separate"/>
            </w:r>
            <w:r w:rsidR="00567DDE">
              <w:rPr>
                <w:noProof/>
                <w:webHidden/>
              </w:rPr>
              <w:t>63</w:t>
            </w:r>
            <w:r w:rsidR="00E8192F">
              <w:rPr>
                <w:noProof/>
                <w:webHidden/>
              </w:rPr>
              <w:fldChar w:fldCharType="end"/>
            </w:r>
          </w:hyperlink>
        </w:p>
        <w:p w14:paraId="5716F710" w14:textId="7B2D69CF" w:rsidR="00197F5F" w:rsidRDefault="00197F5F" w:rsidP="00BB7568">
          <w:pPr>
            <w:pStyle w:val="TOC1"/>
          </w:pPr>
          <w:r>
            <w:rPr>
              <w:b/>
              <w:bCs/>
              <w:noProof/>
            </w:rPr>
            <w:lastRenderedPageBreak/>
            <w:fldChar w:fldCharType="end"/>
          </w:r>
        </w:p>
      </w:sdtContent>
    </w:sdt>
    <w:p w14:paraId="2710FD20" w14:textId="77777777" w:rsidR="001B2DEB" w:rsidRDefault="001B2DEB" w:rsidP="00F069E3">
      <w:pPr>
        <w:rPr>
          <w:rStyle w:val="IntenseEmphasis"/>
          <w:i w:val="0"/>
        </w:rPr>
        <w:sectPr w:rsidR="001B2DEB" w:rsidSect="006E07E6">
          <w:headerReference w:type="default" r:id="rId11"/>
          <w:footerReference w:type="default" r:id="rId1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92914882"/>
      <w:r w:rsidRPr="006E07E6">
        <w:lastRenderedPageBreak/>
        <w:t>Introduction</w:t>
      </w:r>
      <w:bookmarkEnd w:id="9"/>
      <w:bookmarkEnd w:id="10"/>
      <w:bookmarkEnd w:id="11"/>
      <w:bookmarkEnd w:id="12"/>
    </w:p>
    <w:p w14:paraId="24DDE63D" w14:textId="77777777" w:rsidR="006D0ED8" w:rsidRPr="00EA3121" w:rsidRDefault="006D0ED8" w:rsidP="006D0ED8">
      <w:r w:rsidRPr="00EA3121">
        <w:rPr>
          <w:b/>
          <w:bCs/>
          <w:color w:val="0F4A7F" w:themeColor="text1"/>
        </w:rPr>
        <w:t>A</w:t>
      </w:r>
      <w:r w:rsidRPr="00EA3121">
        <w:t xml:space="preserve">ggregated </w:t>
      </w:r>
      <w:r w:rsidRPr="00EA3121">
        <w:rPr>
          <w:b/>
          <w:bCs/>
          <w:color w:val="0F4A7F" w:themeColor="text1"/>
        </w:rPr>
        <w:t>S</w:t>
      </w:r>
      <w:r w:rsidRPr="00EA3121">
        <w:t xml:space="preserve">cale </w:t>
      </w:r>
      <w:r w:rsidRPr="00EA3121">
        <w:rPr>
          <w:b/>
          <w:bCs/>
          <w:color w:val="0F4A7F" w:themeColor="text1"/>
        </w:rPr>
        <w:t>M</w:t>
      </w:r>
      <w:r w:rsidRPr="00EA3121">
        <w:t xml:space="preserve">orphological </w:t>
      </w:r>
      <w:r w:rsidRPr="00EA3121">
        <w:rPr>
          <w:b/>
          <w:bCs/>
          <w:color w:val="0F4A7F" w:themeColor="text1"/>
        </w:rPr>
        <w:t>I</w:t>
      </w:r>
      <w:r w:rsidRPr="00EA3121">
        <w:t xml:space="preserve">nteraction between a </w:t>
      </w:r>
      <w:r w:rsidRPr="00EA3121">
        <w:rPr>
          <w:b/>
          <w:bCs/>
          <w:color w:val="0F4A7F" w:themeColor="text1"/>
        </w:rPr>
        <w:t>T</w:t>
      </w:r>
      <w:r w:rsidRPr="00EA3121">
        <w:t xml:space="preserve">idal inlet and the </w:t>
      </w:r>
      <w:r w:rsidRPr="00EA3121">
        <w:rPr>
          <w:b/>
          <w:bCs/>
          <w:color w:val="0F4A7F" w:themeColor="text1"/>
        </w:rPr>
        <w:t>A</w:t>
      </w:r>
      <w:r w:rsidRPr="00EA3121">
        <w:t>djacent coast (</w:t>
      </w:r>
      <w:r w:rsidRPr="00EA3121">
        <w:rPr>
          <w:b/>
          <w:bCs/>
          <w:color w:val="0F4A7F" w:themeColor="text1"/>
        </w:rPr>
        <w:t>ASMITA</w:t>
      </w:r>
      <w:r w:rsidRPr="00EA3121">
        <w:t>).</w:t>
      </w:r>
    </w:p>
    <w:p w14:paraId="6FD67C09" w14:textId="77777777" w:rsidR="006D0ED8" w:rsidRPr="00EA3121" w:rsidRDefault="006D0ED8" w:rsidP="006D0ED8"/>
    <w:p w14:paraId="12616939" w14:textId="77777777" w:rsidR="006D0ED8" w:rsidRPr="00EA3121" w:rsidRDefault="006D0ED8" w:rsidP="006D0ED8">
      <w:r w:rsidRPr="00EA3121">
        <w:t>This manual has been written as a guide to using the Matlab ASMITA model and illustrates the concepts and methodology used in long-term morphological modelling.</w:t>
      </w:r>
    </w:p>
    <w:p w14:paraId="3E0E5E3D" w14:textId="233B2DB7" w:rsidR="006D0ED8" w:rsidRDefault="006D0ED8" w:rsidP="006D0ED8">
      <w:r>
        <w:t>The idea behind ASMITA</w:t>
      </w:r>
      <w:r w:rsidRPr="00EA3121">
        <w:t xml:space="preserve"> is that a tidal basin, or estuary can be sub-dividing into </w:t>
      </w:r>
      <w:r w:rsidR="0016086B" w:rsidRPr="00EA3121">
        <w:t>several</w:t>
      </w:r>
      <w:r w:rsidRPr="00EA3121">
        <w:t xml:space="preserve"> elements (</w:t>
      </w:r>
      <w:r>
        <w:fldChar w:fldCharType="begin"/>
      </w:r>
      <w:r>
        <w:instrText xml:space="preserve"> REF _Ref457753986 \h </w:instrText>
      </w:r>
      <w:r>
        <w:fldChar w:fldCharType="separate"/>
      </w:r>
      <w:r w:rsidR="00567DDE">
        <w:t xml:space="preserve">Figure </w:t>
      </w:r>
      <w:r w:rsidR="00567DDE">
        <w:rPr>
          <w:noProof/>
        </w:rPr>
        <w:t>1</w:t>
      </w:r>
      <w:r>
        <w:fldChar w:fldCharType="end"/>
      </w:r>
      <w:r w:rsidRPr="00EA3121">
        <w:t>).  Each element has an equilibrium condition when unperturbed and following some form of perturbation (</w:t>
      </w:r>
      <w:r w:rsidR="0016086B" w:rsidRPr="00EA3121">
        <w:t>e.g.,</w:t>
      </w:r>
      <w:r w:rsidRPr="00EA3121">
        <w:t xml:space="preserve"> sea level rise, addition or removal of volume or area) the model seeks a new equilibrium.  For example, if under initial cond</w:t>
      </w:r>
      <w:r>
        <w:t xml:space="preserve">itions the accommodation space </w:t>
      </w:r>
      <w:r w:rsidRPr="00EA3121">
        <w:t>is zero (no net change in the transport of sediment), with increased mean sea level the accommodation space becomes positive and sediment may be imported, the opposite is true when sea level falls.</w:t>
      </w:r>
    </w:p>
    <w:p w14:paraId="48421C48" w14:textId="77777777" w:rsidR="006D0ED8" w:rsidRDefault="006D0ED8" w:rsidP="006D0ED8"/>
    <w:p w14:paraId="2B43D2FE" w14:textId="6EF91F9D" w:rsidR="006D0ED8" w:rsidRDefault="00000000" w:rsidP="006D0ED8">
      <w:pPr>
        <w:pStyle w:val="Caption"/>
      </w:pPr>
      <w:bookmarkStart w:id="13" w:name="_Ref457753986"/>
      <w:r>
        <w:rPr>
          <w:noProof/>
        </w:rPr>
        <w:object w:dxaOrig="1440" w:dyaOrig="1440" w14:anchorId="59D87C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7.1pt;margin-top:25.25pt;width:316.5pt;height:220pt;z-index:251708416">
            <v:imagedata r:id="rId13" o:title=""/>
            <w10:wrap type="topAndBottom" side="left"/>
          </v:shape>
          <o:OLEObject Type="Embed" ProgID="Visio.Drawing.11" ShapeID="_x0000_s2050" DrawAspect="Content" ObjectID="_1804950749" r:id="rId14"/>
        </w:object>
      </w:r>
      <w:r w:rsidR="006D0ED8">
        <w:t xml:space="preserve">Figure </w:t>
      </w:r>
      <w:r w:rsidR="006D0ED8">
        <w:rPr>
          <w:noProof/>
        </w:rPr>
        <w:fldChar w:fldCharType="begin"/>
      </w:r>
      <w:r w:rsidR="006D0ED8">
        <w:rPr>
          <w:noProof/>
        </w:rPr>
        <w:instrText xml:space="preserve"> SEQ Figure \* ARABIC </w:instrText>
      </w:r>
      <w:r w:rsidR="006D0ED8">
        <w:rPr>
          <w:noProof/>
        </w:rPr>
        <w:fldChar w:fldCharType="separate"/>
      </w:r>
      <w:r w:rsidR="00567DDE">
        <w:rPr>
          <w:noProof/>
        </w:rPr>
        <w:t>1</w:t>
      </w:r>
      <w:r w:rsidR="006D0ED8">
        <w:rPr>
          <w:noProof/>
        </w:rPr>
        <w:fldChar w:fldCharType="end"/>
      </w:r>
      <w:bookmarkEnd w:id="13"/>
      <w:r w:rsidR="006D0ED8">
        <w:t xml:space="preserve"> - </w:t>
      </w:r>
      <w:r w:rsidR="006D0ED8" w:rsidRPr="00EA3121">
        <w:t>Schematisation of an estuary or inlet into a number of elements as used in ASMITA</w:t>
      </w:r>
    </w:p>
    <w:p w14:paraId="64023622" w14:textId="77777777" w:rsidR="006D0ED8" w:rsidRDefault="006D0ED8" w:rsidP="006D0ED8"/>
    <w:p w14:paraId="43E3AAB7" w14:textId="77777777" w:rsidR="006D0ED8" w:rsidRPr="00EA3121" w:rsidRDefault="006D0ED8" w:rsidP="006D0ED8">
      <w:r w:rsidRPr="00EA3121">
        <w:t>The key concepts of the ASMITA model are:</w:t>
      </w:r>
    </w:p>
    <w:p w14:paraId="10190BB2" w14:textId="77777777" w:rsidR="006D0ED8" w:rsidRPr="00EA3121" w:rsidRDefault="006D0ED8">
      <w:pPr>
        <w:numPr>
          <w:ilvl w:val="0"/>
          <w:numId w:val="1"/>
        </w:numPr>
      </w:pPr>
      <w:r w:rsidRPr="00EA3121">
        <w:t>The estuary is schematized into a number of geomorphologic elements;</w:t>
      </w:r>
    </w:p>
    <w:p w14:paraId="2BE25DA5" w14:textId="77777777" w:rsidR="006D0ED8" w:rsidRPr="00EA3121" w:rsidRDefault="006D0ED8">
      <w:pPr>
        <w:numPr>
          <w:ilvl w:val="0"/>
          <w:numId w:val="1"/>
        </w:numPr>
      </w:pPr>
      <w:r w:rsidRPr="00EA3121">
        <w:t>The state of each element is described by its volume and plan area (water or sediment);</w:t>
      </w:r>
    </w:p>
    <w:p w14:paraId="262F3C57" w14:textId="77777777" w:rsidR="006D0ED8" w:rsidRPr="00EA3121" w:rsidRDefault="006D0ED8">
      <w:pPr>
        <w:numPr>
          <w:ilvl w:val="0"/>
          <w:numId w:val="1"/>
        </w:numPr>
      </w:pPr>
      <w:r w:rsidRPr="00EA3121">
        <w:t>Integrated parameters of hydrodynamics (tidal prism, or tidal range) are used;</w:t>
      </w:r>
    </w:p>
    <w:p w14:paraId="7D2A8E53" w14:textId="77777777" w:rsidR="006D0ED8" w:rsidRPr="00EA3121" w:rsidRDefault="006D0ED8">
      <w:pPr>
        <w:numPr>
          <w:ilvl w:val="0"/>
          <w:numId w:val="1"/>
        </w:numPr>
      </w:pPr>
      <w:r w:rsidRPr="00EA3121">
        <w:t>Empirical relationships define the morphological equilibrium for each element;</w:t>
      </w:r>
    </w:p>
    <w:p w14:paraId="64A2F33F" w14:textId="77777777" w:rsidR="006D0ED8" w:rsidRPr="00EA3121" w:rsidRDefault="006D0ED8">
      <w:pPr>
        <w:numPr>
          <w:ilvl w:val="0"/>
          <w:numId w:val="1"/>
        </w:numPr>
      </w:pPr>
      <w:r w:rsidRPr="00EA3121">
        <w:t>Deviation from the morphological equilibrium causes sediment demand; and</w:t>
      </w:r>
    </w:p>
    <w:p w14:paraId="5A5AA3B5" w14:textId="77777777" w:rsidR="006D0ED8" w:rsidRPr="00EA3121" w:rsidRDefault="006D0ED8">
      <w:pPr>
        <w:numPr>
          <w:ilvl w:val="0"/>
          <w:numId w:val="1"/>
        </w:numPr>
      </w:pPr>
      <w:r w:rsidRPr="00EA3121">
        <w:t>A gradient in sediment demand drives sediment transport, and thereby morphological change.</w:t>
      </w:r>
    </w:p>
    <w:p w14:paraId="62473F34" w14:textId="77777777" w:rsidR="006D0ED8" w:rsidRDefault="006D0ED8" w:rsidP="006D0ED8"/>
    <w:p w14:paraId="755348F3" w14:textId="62508FAC" w:rsidR="004B7745" w:rsidRDefault="006D0ED8" w:rsidP="006D0ED8">
      <w:pPr>
        <w:spacing w:after="160"/>
        <w:rPr>
          <w:rFonts w:cstheme="minorHAnsi"/>
        </w:rPr>
      </w:pPr>
      <w:r>
        <w:t>The theoretical background to the model is explained in various published papers as detailed in the Bibliography in the Preface and in the References.</w:t>
      </w:r>
      <w:r w:rsidR="004B7745">
        <w:rPr>
          <w:rFonts w:cstheme="minorHAnsi"/>
        </w:rPr>
        <w:br w:type="page"/>
      </w:r>
    </w:p>
    <w:p w14:paraId="6C5AE27D" w14:textId="5FF9C9E3" w:rsidR="006D0ED8" w:rsidRPr="006D0ED8" w:rsidRDefault="004E25A0" w:rsidP="006D0ED8">
      <w:pPr>
        <w:pStyle w:val="Heading1"/>
      </w:pPr>
      <w:bookmarkStart w:id="14" w:name="_Toc192914883"/>
      <w:r>
        <w:lastRenderedPageBreak/>
        <w:t>Getting started</w:t>
      </w:r>
      <w:bookmarkStart w:id="15" w:name="_Ref506808573"/>
      <w:bookmarkStart w:id="16" w:name="_Toc58851111"/>
      <w:bookmarkStart w:id="17" w:name="_Hlk72162763"/>
      <w:bookmarkStart w:id="18" w:name="_Hlk72162878"/>
      <w:bookmarkEnd w:id="14"/>
    </w:p>
    <w:p w14:paraId="75AFCA85" w14:textId="0BD2346F" w:rsidR="006D0ED8" w:rsidRPr="006D0ED8" w:rsidRDefault="006D0ED8" w:rsidP="00DD7ED1">
      <w:pPr>
        <w:pStyle w:val="Heading2"/>
      </w:pPr>
      <w:bookmarkStart w:id="19" w:name="_Toc192914884"/>
      <w:r w:rsidRPr="006D0ED8">
        <w:t>Configuration</w:t>
      </w:r>
      <w:bookmarkEnd w:id="15"/>
      <w:bookmarkEnd w:id="16"/>
      <w:bookmarkEnd w:id="19"/>
    </w:p>
    <w:p w14:paraId="73F94CEB" w14:textId="494A9B87" w:rsidR="006D0ED8" w:rsidRPr="006D0ED8" w:rsidRDefault="001D4CF9" w:rsidP="006D0ED8">
      <w:r>
        <w:fldChar w:fldCharType="begin"/>
      </w:r>
      <w:r>
        <w:instrText xml:space="preserve"> REF  Model_name \h </w:instrText>
      </w:r>
      <w:r>
        <w:fldChar w:fldCharType="separate"/>
      </w:r>
      <w:r w:rsidR="00567DDE">
        <w:t>Asmita</w:t>
      </w:r>
      <w:r>
        <w:fldChar w:fldCharType="end"/>
      </w:r>
      <w:r w:rsidR="006D0ED8" w:rsidRPr="006D0ED8">
        <w:t xml:space="preserve"> is installed as an App and requires muitoolbox and dstoolbox to be installed. The download for each of these includes the code, documentation and example files. The files required are: </w:t>
      </w:r>
    </w:p>
    <w:p w14:paraId="3E08D645" w14:textId="77777777" w:rsidR="006D0ED8" w:rsidRPr="006D0ED8" w:rsidRDefault="006D0ED8" w:rsidP="006D0ED8">
      <w:r w:rsidRPr="006D0ED8">
        <w:t xml:space="preserve">dstoolbox: </w:t>
      </w:r>
      <w:r w:rsidRPr="006D0ED8">
        <w:rPr>
          <w:color w:val="2A659C" w:themeColor="accent6"/>
        </w:rPr>
        <w:t>dstoolbox.mltbx</w:t>
      </w:r>
    </w:p>
    <w:p w14:paraId="7410FB7E" w14:textId="77777777" w:rsidR="006D0ED8" w:rsidRPr="006D0ED8" w:rsidRDefault="006D0ED8" w:rsidP="006D0ED8">
      <w:pPr>
        <w:rPr>
          <w:color w:val="2A659C" w:themeColor="accent6"/>
        </w:rPr>
      </w:pPr>
      <w:r w:rsidRPr="006D0ED8">
        <w:t xml:space="preserve">muitoolbox: </w:t>
      </w:r>
      <w:r w:rsidRPr="006D0ED8">
        <w:rPr>
          <w:color w:val="2A659C" w:themeColor="accent6"/>
        </w:rPr>
        <w:t>muitoolbox.mltbx</w:t>
      </w:r>
    </w:p>
    <w:p w14:paraId="4A8CF63A" w14:textId="77DDBC12" w:rsidR="006D0ED8" w:rsidRPr="006D0ED8" w:rsidRDefault="006D0ED8" w:rsidP="006D0ED8">
      <w:pPr>
        <w:rPr>
          <w:color w:val="2A659C" w:themeColor="accent6"/>
        </w:rPr>
      </w:pPr>
      <w:r w:rsidRPr="006D0ED8">
        <w:t xml:space="preserve">The App file: </w:t>
      </w:r>
      <w:r w:rsidRPr="006D0ED8">
        <w:rPr>
          <w:color w:val="2A659C" w:themeColor="accent6"/>
        </w:rPr>
        <w:fldChar w:fldCharType="begin"/>
      </w:r>
      <w:r w:rsidRPr="006D0ED8">
        <w:rPr>
          <w:color w:val="2A659C" w:themeColor="accent6"/>
        </w:rPr>
        <w:instrText xml:space="preserve"> REF Model_name \h </w:instrText>
      </w:r>
      <w:r w:rsidRPr="006D0ED8">
        <w:rPr>
          <w:color w:val="2A659C" w:themeColor="accent6"/>
        </w:rPr>
      </w:r>
      <w:r w:rsidRPr="006D0ED8">
        <w:rPr>
          <w:color w:val="2A659C" w:themeColor="accent6"/>
        </w:rPr>
        <w:fldChar w:fldCharType="separate"/>
      </w:r>
      <w:r w:rsidR="00567DDE">
        <w:t>Asmita</w:t>
      </w:r>
      <w:r w:rsidRPr="006D0ED8">
        <w:rPr>
          <w:color w:val="2A659C" w:themeColor="accent6"/>
        </w:rPr>
        <w:fldChar w:fldCharType="end"/>
      </w:r>
      <w:r w:rsidRPr="006D0ED8">
        <w:rPr>
          <w:color w:val="2A659C" w:themeColor="accent6"/>
        </w:rPr>
        <w:t>.mlappinstall</w:t>
      </w:r>
    </w:p>
    <w:p w14:paraId="1CCEE6D0" w14:textId="77777777" w:rsidR="006D0ED8" w:rsidRPr="006D0ED8" w:rsidRDefault="006D0ED8" w:rsidP="00DD7ED1">
      <w:pPr>
        <w:pStyle w:val="Heading3"/>
      </w:pPr>
      <w:bookmarkStart w:id="20" w:name="_Toc192914885"/>
      <w:r w:rsidRPr="006D0ED8">
        <w:t>Installing the toolboxes</w:t>
      </w:r>
      <w:bookmarkEnd w:id="20"/>
    </w:p>
    <w:p w14:paraId="487987F0" w14:textId="77777777" w:rsidR="006D0ED8" w:rsidRPr="006D0ED8" w:rsidRDefault="006D0ED8" w:rsidP="006D0ED8">
      <w:r w:rsidRPr="006D0ED8">
        <w:t xml:space="preserve">The two toolboxes can be installed using the </w:t>
      </w:r>
      <w:r w:rsidRPr="006D0ED8">
        <w:rPr>
          <w:i/>
          <w:iCs/>
        </w:rPr>
        <w:t>Add-Ons&gt;Manage Add-Ons</w:t>
      </w:r>
      <w:r w:rsidRPr="006D0ED8">
        <w:t xml:space="preserve"> option on the Home tab of Matlab</w:t>
      </w:r>
      <w:r w:rsidRPr="006D0ED8">
        <w:rPr>
          <w:vertAlign w:val="superscript"/>
        </w:rPr>
        <w:t>TM</w:t>
      </w:r>
      <w:r w:rsidRPr="006D0ED8">
        <w:t xml:space="preserve">. </w:t>
      </w:r>
      <w:bookmarkStart w:id="21" w:name="_Hlk71991866"/>
      <w:r w:rsidRPr="006D0ED8">
        <w:t xml:space="preserve">Alternatively, right-click the mouse on the ‘mltbx’ files and select install. </w:t>
      </w:r>
      <w:bookmarkEnd w:id="21"/>
      <w:r w:rsidRPr="006D0ED8">
        <w:t xml:space="preserve">All the folder paths are initialised upon installation and the location of the code is also handled by Matlab™. The location of the code can be accessed using the options in the </w:t>
      </w:r>
      <w:r w:rsidRPr="006D0ED8">
        <w:rPr>
          <w:i/>
          <w:iCs/>
        </w:rPr>
        <w:t xml:space="preserve">Manage Add-Ons </w:t>
      </w:r>
      <w:r w:rsidRPr="006D0ED8">
        <w:t>UI.</w:t>
      </w:r>
    </w:p>
    <w:p w14:paraId="7960DBE0" w14:textId="77777777" w:rsidR="006D0ED8" w:rsidRPr="006D0ED8" w:rsidRDefault="006D0ED8" w:rsidP="00DD7ED1">
      <w:pPr>
        <w:pStyle w:val="Heading3"/>
      </w:pPr>
      <w:bookmarkStart w:id="22" w:name="_Toc192914886"/>
      <w:r w:rsidRPr="006D0ED8">
        <w:t>I</w:t>
      </w:r>
      <w:r w:rsidRPr="006D0ED8">
        <w:rPr>
          <w:rFonts w:hint="eastAsia"/>
        </w:rPr>
        <w:t>n</w:t>
      </w:r>
      <w:r w:rsidRPr="006D0ED8">
        <w:t>stalling the App</w:t>
      </w:r>
      <w:bookmarkEnd w:id="22"/>
    </w:p>
    <w:p w14:paraId="13E00A7A" w14:textId="20313C3B" w:rsidR="006D0ED8" w:rsidRPr="006D0ED8" w:rsidRDefault="006D0ED8" w:rsidP="006D0ED8">
      <w:r w:rsidRPr="006D0ED8">
        <w:t xml:space="preserve">The App is installed using the Install Apps button on the APPS tab in Matlab™. Alternatively, right-click the mouse on the ‘mlappinstall’ file and select install. </w:t>
      </w:r>
      <w:r w:rsidR="0016086B" w:rsidRPr="006D0ED8">
        <w:t>Again,</w:t>
      </w:r>
      <w:r w:rsidRPr="006D0ED8">
        <w:t xml:space="preserve"> all the folder paths are initialised upon installation and the location of the code is handled by Matlab™.</w:t>
      </w:r>
    </w:p>
    <w:p w14:paraId="1414831F" w14:textId="36BC947E" w:rsidR="00B13688" w:rsidRDefault="006D0ED8" w:rsidP="006D0ED8">
      <w:r w:rsidRPr="006D0ED8">
        <w:t xml:space="preserve">Once installed, the model can be run from </w:t>
      </w:r>
      <w:r w:rsidR="00E25F29">
        <w:t>the APPS tab</w:t>
      </w:r>
      <w:r w:rsidR="00B13688" w:rsidRPr="00B13688">
        <w:t>. This sets the App environment paths</w:t>
      </w:r>
      <w:r w:rsidR="000F5883">
        <w:t>,</w:t>
      </w:r>
      <w:r w:rsidR="00B13688" w:rsidRPr="00B13688">
        <w:t xml:space="preserve"> after which the App can be run from the Command Window using:</w:t>
      </w:r>
    </w:p>
    <w:p w14:paraId="08235F56" w14:textId="3CC50491" w:rsidR="006D0ED8" w:rsidRDefault="006D0ED8" w:rsidP="006D0ED8">
      <w:r w:rsidRPr="006D0ED8">
        <w:t xml:space="preserve">&gt;&gt; </w:t>
      </w:r>
      <w:r w:rsidRPr="006D0ED8">
        <w:fldChar w:fldCharType="begin"/>
      </w:r>
      <w:r w:rsidRPr="006D0ED8">
        <w:instrText xml:space="preserve"> REF Model_name \h </w:instrText>
      </w:r>
      <w:r w:rsidRPr="006D0ED8">
        <w:fldChar w:fldCharType="separate"/>
      </w:r>
      <w:r w:rsidR="00567DDE">
        <w:t>Asmita</w:t>
      </w:r>
      <w:r w:rsidRPr="006D0ED8">
        <w:fldChar w:fldCharType="end"/>
      </w:r>
      <w:r w:rsidRPr="006D0ED8">
        <w:t>;</w:t>
      </w:r>
    </w:p>
    <w:p w14:paraId="25F28C6E" w14:textId="1D5FC4FE" w:rsidR="00B13688" w:rsidRPr="006D0ED8" w:rsidRDefault="00B13688" w:rsidP="006D0ED8">
      <w:bookmarkStart w:id="23" w:name="_Hlk97216677"/>
      <w:r w:rsidRPr="00B13688">
        <w:t>The App environment paths can be saved using the Set Path option on the Matlab™ Home tab.</w:t>
      </w:r>
      <w:bookmarkEnd w:id="23"/>
    </w:p>
    <w:p w14:paraId="6603CC35" w14:textId="383DF93D" w:rsidR="00403B46" w:rsidRDefault="006D0ED8" w:rsidP="0061126A">
      <w:r w:rsidRPr="006D0ED8">
        <w:t>Documentation can be viewed from</w:t>
      </w:r>
      <w:r w:rsidR="00E25F29">
        <w:t xml:space="preserve"> App Help menu, or</w:t>
      </w:r>
      <w:r w:rsidRPr="006D0ED8">
        <w:t xml:space="preserve"> the Supplementa</w:t>
      </w:r>
      <w:r w:rsidR="009F1F69">
        <w:t>l</w:t>
      </w:r>
      <w:r w:rsidRPr="006D0ED8">
        <w:t xml:space="preserve"> Software in the Matlab™ documentation. The location of the code can be accessed by hovering over the App icon and then finding the link in the pop</w:t>
      </w:r>
      <w:bookmarkEnd w:id="17"/>
      <w:r w:rsidRPr="006D0ED8">
        <w:t>-up window.</w:t>
      </w:r>
      <w:bookmarkEnd w:id="18"/>
    </w:p>
    <w:p w14:paraId="2F4548B7" w14:textId="02D22409" w:rsidR="004E25A0" w:rsidRDefault="00403B46" w:rsidP="004E25A0">
      <w:pPr>
        <w:pStyle w:val="Heading2"/>
      </w:pPr>
      <w:bookmarkStart w:id="24" w:name="_Toc192914887"/>
      <w:r>
        <w:t>Opening ASMITA</w:t>
      </w:r>
      <w:bookmarkEnd w:id="24"/>
    </w:p>
    <w:p w14:paraId="689939C7" w14:textId="77777777" w:rsidR="00403B46" w:rsidRPr="00403B46" w:rsidRDefault="00403B46" w:rsidP="00403B46">
      <w:r w:rsidRPr="00403B46">
        <w:t>A graphical user interface (GUI) is used to set-up, run scenarios, plot results and export model output.</w:t>
      </w:r>
    </w:p>
    <w:p w14:paraId="74BA7175" w14:textId="3679B062" w:rsidR="00403B46" w:rsidRPr="00403B46" w:rsidRDefault="00403B46" w:rsidP="00403B46">
      <w:r w:rsidRPr="00403B46">
        <w:t>A splash screen crediting the developers appears for a few seconds before being replaced by the ASMITA interface (</w:t>
      </w:r>
      <w:r w:rsidRPr="00403B46">
        <w:fldChar w:fldCharType="begin"/>
      </w:r>
      <w:r w:rsidRPr="00403B46">
        <w:instrText xml:space="preserve"> REF _Ref457854549 \h </w:instrText>
      </w:r>
      <w:r w:rsidRPr="00403B46">
        <w:fldChar w:fldCharType="separate"/>
      </w:r>
      <w:r w:rsidR="00567DDE">
        <w:t xml:space="preserve">Figure </w:t>
      </w:r>
      <w:r w:rsidR="00567DDE">
        <w:rPr>
          <w:noProof/>
        </w:rPr>
        <w:t>2</w:t>
      </w:r>
      <w:r w:rsidRPr="00403B46">
        <w:fldChar w:fldCharType="end"/>
      </w:r>
      <w:r w:rsidRPr="00403B46">
        <w:t>).</w:t>
      </w:r>
    </w:p>
    <w:p w14:paraId="1475D2D1" w14:textId="76F4FBF8" w:rsidR="00403B46" w:rsidRDefault="0012164C" w:rsidP="00403B46">
      <w:pPr>
        <w:pStyle w:val="Caption"/>
      </w:pPr>
      <w:bookmarkStart w:id="25" w:name="_Ref457854549"/>
      <w:r w:rsidRPr="0012164C">
        <w:rPr>
          <w:noProof/>
        </w:rPr>
        <w:drawing>
          <wp:anchor distT="0" distB="0" distL="114300" distR="114300" simplePos="0" relativeHeight="251765760" behindDoc="0" locked="0" layoutInCell="1" allowOverlap="1" wp14:anchorId="54D781AA" wp14:editId="60C44E4D">
            <wp:simplePos x="0" y="0"/>
            <wp:positionH relativeFrom="margin">
              <wp:posOffset>-635</wp:posOffset>
            </wp:positionH>
            <wp:positionV relativeFrom="paragraph">
              <wp:posOffset>173355</wp:posOffset>
            </wp:positionV>
            <wp:extent cx="3013710" cy="2528570"/>
            <wp:effectExtent l="0" t="0" r="0" b="508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3710" cy="2528570"/>
                    </a:xfrm>
                    <a:prstGeom prst="rect">
                      <a:avLst/>
                    </a:prstGeom>
                  </pic:spPr>
                </pic:pic>
              </a:graphicData>
            </a:graphic>
            <wp14:sizeRelH relativeFrom="margin">
              <wp14:pctWidth>0</wp14:pctWidth>
            </wp14:sizeRelH>
            <wp14:sizeRelV relativeFrom="margin">
              <wp14:pctHeight>0</wp14:pctHeight>
            </wp14:sizeRelV>
          </wp:anchor>
        </w:drawing>
      </w:r>
      <w:r w:rsidR="00403B46">
        <w:t xml:space="preserve">Figure </w:t>
      </w:r>
      <w:r w:rsidR="00403B46">
        <w:rPr>
          <w:noProof/>
        </w:rPr>
        <w:fldChar w:fldCharType="begin"/>
      </w:r>
      <w:r w:rsidR="00403B46">
        <w:rPr>
          <w:noProof/>
        </w:rPr>
        <w:instrText xml:space="preserve"> SEQ Figure \* ARABIC </w:instrText>
      </w:r>
      <w:r w:rsidR="00403B46">
        <w:rPr>
          <w:noProof/>
        </w:rPr>
        <w:fldChar w:fldCharType="separate"/>
      </w:r>
      <w:r w:rsidR="00567DDE">
        <w:rPr>
          <w:noProof/>
        </w:rPr>
        <w:t>2</w:t>
      </w:r>
      <w:r w:rsidR="00403B46">
        <w:rPr>
          <w:noProof/>
        </w:rPr>
        <w:fldChar w:fldCharType="end"/>
      </w:r>
      <w:bookmarkEnd w:id="25"/>
      <w:r w:rsidR="00403B46">
        <w:t xml:space="preserve"> - The ASMITA GUI</w:t>
      </w:r>
    </w:p>
    <w:p w14:paraId="0725461D" w14:textId="77777777" w:rsidR="00403B46" w:rsidRDefault="00403B46" w:rsidP="00403B46">
      <w:pPr>
        <w:spacing w:after="0"/>
      </w:pPr>
      <w:r>
        <w:t>Version number</w:t>
      </w:r>
    </w:p>
    <w:p w14:paraId="3BFF8420" w14:textId="77777777" w:rsidR="00403B46" w:rsidRDefault="00403B46" w:rsidP="00403B46">
      <w:pPr>
        <w:spacing w:after="0"/>
      </w:pPr>
      <w:r>
        <w:t>Drop-down menus</w:t>
      </w:r>
    </w:p>
    <w:p w14:paraId="547CA54D" w14:textId="77777777" w:rsidR="00403B46" w:rsidRDefault="00403B46" w:rsidP="00403B46">
      <w:pPr>
        <w:spacing w:after="0"/>
      </w:pPr>
      <w:r>
        <w:t>Project title and date</w:t>
      </w:r>
    </w:p>
    <w:p w14:paraId="4CDE6778" w14:textId="77777777" w:rsidR="00403B46" w:rsidRDefault="00403B46" w:rsidP="00403B46">
      <w:pPr>
        <w:spacing w:after="0"/>
      </w:pPr>
      <w:r>
        <w:t>Display Tabs</w:t>
      </w:r>
    </w:p>
    <w:p w14:paraId="0B344109" w14:textId="77777777" w:rsidR="00403B46" w:rsidRDefault="00403B46" w:rsidP="00403B46">
      <w:pPr>
        <w:spacing w:after="0"/>
      </w:pPr>
    </w:p>
    <w:p w14:paraId="6EAFB2F5" w14:textId="2C5911F5" w:rsidR="00403B46" w:rsidRDefault="00403B46" w:rsidP="00403B46">
      <w:pPr>
        <w:spacing w:after="0"/>
      </w:pPr>
      <w:r>
        <w:t>Description of model runs (Cases)</w:t>
      </w:r>
    </w:p>
    <w:p w14:paraId="65716626" w14:textId="30970112" w:rsidR="00403B46" w:rsidRDefault="00403B46" w:rsidP="00403B46">
      <w:pPr>
        <w:spacing w:after="0"/>
      </w:pPr>
    </w:p>
    <w:p w14:paraId="4A68B777" w14:textId="1894957B" w:rsidR="00403B46" w:rsidRDefault="00403B46" w:rsidP="00403B46">
      <w:pPr>
        <w:spacing w:after="0"/>
      </w:pPr>
    </w:p>
    <w:p w14:paraId="2E532D25" w14:textId="3093A4E2" w:rsidR="00403B46" w:rsidRDefault="00403B46" w:rsidP="00403B46">
      <w:pPr>
        <w:spacing w:after="0"/>
      </w:pPr>
    </w:p>
    <w:p w14:paraId="52BD1DF9" w14:textId="6D80B982" w:rsidR="00403B46" w:rsidRDefault="00403B46" w:rsidP="00403B46"/>
    <w:p w14:paraId="420B397D" w14:textId="41590A00" w:rsidR="00403B46" w:rsidRDefault="00403B46" w:rsidP="00403B46"/>
    <w:p w14:paraId="2DF5EFBA" w14:textId="4131BB04" w:rsidR="00403B46" w:rsidRDefault="00403B46" w:rsidP="00403B46"/>
    <w:p w14:paraId="2BE0606C" w14:textId="77777777" w:rsidR="00DD7ED1" w:rsidRDefault="00DD7ED1" w:rsidP="00403B46"/>
    <w:p w14:paraId="7B5CBBA9" w14:textId="2F983B68" w:rsidR="00403B46" w:rsidRDefault="00403B46" w:rsidP="00403B46"/>
    <w:p w14:paraId="2822103C" w14:textId="77777777" w:rsidR="006D0ED8" w:rsidRPr="00DD7ED1" w:rsidRDefault="006D0ED8" w:rsidP="00DD7ED1">
      <w:pPr>
        <w:pStyle w:val="Heading2"/>
      </w:pPr>
      <w:bookmarkStart w:id="26" w:name="_Toc54961626"/>
      <w:bookmarkStart w:id="27" w:name="_Toc192914888"/>
      <w:bookmarkStart w:id="28" w:name="_Hlk83054234"/>
      <w:r w:rsidRPr="00DD7ED1">
        <w:lastRenderedPageBreak/>
        <w:t>Typical workflow to set-up new model</w:t>
      </w:r>
      <w:bookmarkEnd w:id="26"/>
      <w:bookmarkEnd w:id="27"/>
    </w:p>
    <w:bookmarkEnd w:id="28"/>
    <w:p w14:paraId="3DD598F3" w14:textId="77777777" w:rsidR="006D0ED8" w:rsidRPr="006D0ED8" w:rsidRDefault="006D0ED8" w:rsidP="006D0ED8">
      <w:r w:rsidRPr="006D0ED8">
        <w:t xml:space="preserve">The following steps explain how to set-up a model using the various tools provided. Text in </w:t>
      </w:r>
      <w:r w:rsidRPr="006D0ED8">
        <w:rPr>
          <w:i/>
          <w:color w:val="7B2520" w:themeColor="accent3" w:themeShade="BF"/>
        </w:rPr>
        <w:t>Red italic</w:t>
      </w:r>
      <w:r w:rsidRPr="006D0ED8">
        <w:rPr>
          <w:color w:val="7B2520" w:themeColor="accent3" w:themeShade="BF"/>
        </w:rPr>
        <w:t xml:space="preserve"> </w:t>
      </w:r>
      <w:r w:rsidRPr="006D0ED8">
        <w:t xml:space="preserve">refers to drop down menus. Text in </w:t>
      </w:r>
      <w:r w:rsidRPr="006D0ED8">
        <w:rPr>
          <w:i/>
          <w:color w:val="565321" w:themeColor="accent2" w:themeShade="80"/>
        </w:rPr>
        <w:t>Green italic</w:t>
      </w:r>
      <w:r w:rsidRPr="006D0ED8">
        <w:rPr>
          <w:color w:val="565321" w:themeColor="accent2" w:themeShade="80"/>
        </w:rPr>
        <w:t xml:space="preserve"> </w:t>
      </w:r>
      <w:r w:rsidRPr="006D0ED8">
        <w:t>refers to Tab titles.</w:t>
      </w:r>
    </w:p>
    <w:p w14:paraId="4659833C" w14:textId="71207FD5" w:rsidR="006D0ED8" w:rsidRPr="006D0ED8" w:rsidRDefault="006D0ED8" w:rsidP="006D0ED8">
      <w:r w:rsidRPr="006D0ED8">
        <w:rPr>
          <w:i/>
          <w:color w:val="7B2520" w:themeColor="accent3" w:themeShade="BF"/>
        </w:rPr>
        <w:t>File&gt;New</w:t>
      </w:r>
      <w:r w:rsidRPr="006D0ED8">
        <w:t xml:space="preserve">: define project name and </w:t>
      </w:r>
      <w:r w:rsidR="0016086B" w:rsidRPr="006D0ED8">
        <w:t>date.</w:t>
      </w:r>
    </w:p>
    <w:p w14:paraId="730C7048" w14:textId="1680D13E" w:rsidR="006D0ED8" w:rsidRPr="006D0ED8" w:rsidRDefault="006D0ED8" w:rsidP="006D0ED8">
      <w:r w:rsidRPr="006D0ED8">
        <w:rPr>
          <w:i/>
          <w:color w:val="7B2520" w:themeColor="accent3" w:themeShade="BF"/>
        </w:rPr>
        <w:t xml:space="preserve">Setup&gt;Estuary&gt;System </w:t>
      </w:r>
      <w:r w:rsidR="00214A40">
        <w:rPr>
          <w:i/>
          <w:color w:val="7B2520" w:themeColor="accent3" w:themeShade="BF"/>
        </w:rPr>
        <w:t>Parameters</w:t>
      </w:r>
      <w:r w:rsidRPr="006D0ED8">
        <w:t xml:space="preserve">: define equilibrium </w:t>
      </w:r>
      <w:r w:rsidR="0016086B" w:rsidRPr="006D0ED8">
        <w:t>concentration.</w:t>
      </w:r>
    </w:p>
    <w:p w14:paraId="3F3C720B" w14:textId="00700EA9" w:rsidR="006D0ED8" w:rsidRPr="006D0ED8" w:rsidRDefault="006D0ED8" w:rsidP="006D0ED8">
      <w:r w:rsidRPr="006D0ED8">
        <w:rPr>
          <w:i/>
          <w:color w:val="7B2520" w:themeColor="accent3" w:themeShade="BF"/>
        </w:rPr>
        <w:t>Setup&gt;Estuary&gt; Water Levels</w:t>
      </w:r>
      <w:r w:rsidRPr="006D0ED8">
        <w:t>: define tidal range, slr and any variation in tidal range (e.g nodal tide)</w:t>
      </w:r>
      <w:r w:rsidR="0016086B">
        <w:t>.</w:t>
      </w:r>
    </w:p>
    <w:p w14:paraId="0CEFDB74" w14:textId="216024CA" w:rsidR="006D0ED8" w:rsidRPr="006D0ED8" w:rsidRDefault="006D0ED8" w:rsidP="006D0ED8">
      <w:r w:rsidRPr="006D0ED8">
        <w:rPr>
          <w:i/>
          <w:color w:val="7B2520" w:themeColor="accent3" w:themeShade="BF"/>
        </w:rPr>
        <w:t>Setup&gt;Element</w:t>
      </w:r>
      <w:r w:rsidRPr="006D0ED8">
        <w:rPr>
          <w:color w:val="7B2520" w:themeColor="accent3" w:themeShade="BF"/>
        </w:rPr>
        <w:t>&gt;</w:t>
      </w:r>
      <w:r w:rsidRPr="006D0ED8">
        <w:rPr>
          <w:i/>
          <w:color w:val="7B2520" w:themeColor="accent3" w:themeShade="BF"/>
        </w:rPr>
        <w:t>Define Elements</w:t>
      </w:r>
      <w:r w:rsidRPr="006D0ED8">
        <w:t xml:space="preserve">: specify how many elements of each type are </w:t>
      </w:r>
      <w:r w:rsidR="0016086B" w:rsidRPr="006D0ED8">
        <w:t>needed.</w:t>
      </w:r>
    </w:p>
    <w:p w14:paraId="68C2A13E" w14:textId="1AE4EC3B" w:rsidR="006D0ED8" w:rsidRPr="006D0ED8" w:rsidRDefault="006D0ED8" w:rsidP="006D0ED8">
      <w:r w:rsidRPr="006D0ED8">
        <w:rPr>
          <w:i/>
          <w:color w:val="7B2520" w:themeColor="accent3" w:themeShade="BF"/>
        </w:rPr>
        <w:t xml:space="preserve">Setup&gt;Element&gt;Element </w:t>
      </w:r>
      <w:r w:rsidR="00214A40">
        <w:rPr>
          <w:i/>
          <w:color w:val="7B2520" w:themeColor="accent3" w:themeShade="BF"/>
        </w:rPr>
        <w:t>Parameters</w:t>
      </w:r>
      <w:r w:rsidRPr="006D0ED8">
        <w:t xml:space="preserve">: define volume, area etc for each </w:t>
      </w:r>
      <w:r w:rsidR="0016086B" w:rsidRPr="006D0ED8">
        <w:t>element.</w:t>
      </w:r>
    </w:p>
    <w:p w14:paraId="0DB0B8E5" w14:textId="4210FC76" w:rsidR="006D0ED8" w:rsidRPr="006D0ED8" w:rsidRDefault="006D0ED8" w:rsidP="006D0ED8">
      <w:r w:rsidRPr="006D0ED8">
        <w:rPr>
          <w:i/>
          <w:color w:val="7B2520" w:themeColor="accent3" w:themeShade="BF"/>
        </w:rPr>
        <w:t>Setup&gt;Run Parameters&gt;Time Step</w:t>
      </w:r>
      <w:r w:rsidRPr="006D0ED8">
        <w:t xml:space="preserve">: define time step and length of </w:t>
      </w:r>
      <w:r w:rsidR="0016086B" w:rsidRPr="006D0ED8">
        <w:t>run.</w:t>
      </w:r>
    </w:p>
    <w:p w14:paraId="4FB1D5D9" w14:textId="22EBF66B" w:rsidR="006D0ED8" w:rsidRPr="006D0ED8" w:rsidRDefault="006D0ED8" w:rsidP="006D0ED8">
      <w:r w:rsidRPr="006D0ED8">
        <w:rPr>
          <w:i/>
          <w:color w:val="7B2520" w:themeColor="accent3" w:themeShade="BF"/>
        </w:rPr>
        <w:t>Setup&gt;Run Parameters&gt;Equilibrium Coefficients</w:t>
      </w:r>
      <w:r w:rsidRPr="006D0ED8">
        <w:t xml:space="preserve">: select equilibrium prism coefficient set from list (coefficients are defined in </w:t>
      </w:r>
      <w:r w:rsidR="00E34A3D">
        <w:t>userprismcoeffs</w:t>
      </w:r>
      <w:r w:rsidRPr="006D0ED8">
        <w:t xml:space="preserve">.m – see Section </w:t>
      </w:r>
      <w:r w:rsidRPr="006D0ED8">
        <w:fldChar w:fldCharType="begin"/>
      </w:r>
      <w:r w:rsidRPr="006D0ED8">
        <w:instrText xml:space="preserve"> REF _Ref459466320 \r \h </w:instrText>
      </w:r>
      <w:r w:rsidRPr="006D0ED8">
        <w:fldChar w:fldCharType="separate"/>
      </w:r>
      <w:r w:rsidR="00567DDE">
        <w:t>6.1</w:t>
      </w:r>
      <w:r w:rsidRPr="006D0ED8">
        <w:fldChar w:fldCharType="end"/>
      </w:r>
      <w:r w:rsidRPr="006D0ED8">
        <w:t xml:space="preserve"> for further details).</w:t>
      </w:r>
    </w:p>
    <w:p w14:paraId="7465C98F" w14:textId="77777777" w:rsidR="006D0ED8" w:rsidRPr="006D0ED8" w:rsidRDefault="006D0ED8" w:rsidP="006D0ED8">
      <w:r w:rsidRPr="006D0ED8">
        <w:rPr>
          <w:i/>
          <w:color w:val="7B2520" w:themeColor="accent3" w:themeShade="BF"/>
        </w:rPr>
        <w:t>Setup&gt;Estuary&gt;Dispersion</w:t>
      </w:r>
      <w:r w:rsidRPr="006D0ED8">
        <w:t>: define the horizontal exchange between elements. The direction from-to working landwards from the most seaward element is important as this is used to calculate the tidal prism in each reach.</w:t>
      </w:r>
    </w:p>
    <w:p w14:paraId="7FF26A15" w14:textId="77777777" w:rsidR="006D0ED8" w:rsidRPr="006D0ED8" w:rsidRDefault="006D0ED8" w:rsidP="006D0ED8">
      <w:pPr>
        <w:rPr>
          <w:sz w:val="8"/>
          <w:szCs w:val="8"/>
        </w:rPr>
      </w:pPr>
    </w:p>
    <w:p w14:paraId="11DCA0A4" w14:textId="77777777" w:rsidR="006D0ED8" w:rsidRPr="006D0ED8" w:rsidRDefault="006D0ED8" w:rsidP="006D0ED8">
      <w:r w:rsidRPr="006D0ED8">
        <w:t xml:space="preserve">River flow, Interventions, Littoral Drift, Saltmarsh, Tidal Pumping and various constraints can be added as required. However, the above is the minimum required for the model to run. </w:t>
      </w:r>
    </w:p>
    <w:p w14:paraId="580B748A" w14:textId="77777777" w:rsidR="006D0ED8" w:rsidRPr="006D0ED8" w:rsidRDefault="006D0ED8" w:rsidP="006D0ED8">
      <w:pPr>
        <w:rPr>
          <w:sz w:val="8"/>
          <w:szCs w:val="8"/>
        </w:rPr>
      </w:pPr>
    </w:p>
    <w:p w14:paraId="4A82BE7B" w14:textId="6764FFAD" w:rsidR="006D0ED8" w:rsidRPr="006D0ED8" w:rsidRDefault="006D0ED8" w:rsidP="006D0ED8">
      <w:r w:rsidRPr="006D0ED8">
        <w:t>To examine what has been set-up the Tabs provide a summary of what is currently defined. Note: these only update when clicked on using a mouse and the values cannot be edited from the Tabs.</w:t>
      </w:r>
      <w:r w:rsidR="00C8178D">
        <w:t xml:space="preserve"> A full description of the Tabs is given in Section </w:t>
      </w:r>
      <w:r w:rsidR="00F4104C">
        <w:fldChar w:fldCharType="begin"/>
      </w:r>
      <w:r w:rsidR="00F4104C">
        <w:instrText xml:space="preserve"> REF _Ref87886269 \r \h </w:instrText>
      </w:r>
      <w:r w:rsidR="00F4104C">
        <w:fldChar w:fldCharType="separate"/>
      </w:r>
      <w:r w:rsidR="00567DDE">
        <w:t>4.8</w:t>
      </w:r>
      <w:r w:rsidR="00F4104C">
        <w:fldChar w:fldCharType="end"/>
      </w:r>
      <w:r w:rsidR="00F4104C">
        <w:t xml:space="preserve">. </w:t>
      </w:r>
    </w:p>
    <w:p w14:paraId="14D24130" w14:textId="6E65C87E" w:rsidR="006D0ED8" w:rsidRDefault="00BD0C1E" w:rsidP="006D0ED8">
      <w:bookmarkStart w:id="29" w:name="_Hlk87884456"/>
      <w:r w:rsidRPr="007B4BCB">
        <w:rPr>
          <w:b/>
          <w:bCs/>
          <w:i/>
          <w:color w:val="565321" w:themeColor="accent2" w:themeShade="80"/>
        </w:rPr>
        <w:t>Case</w:t>
      </w:r>
      <w:r w:rsidR="006D0ED8" w:rsidRPr="007B4BCB">
        <w:rPr>
          <w:b/>
          <w:bCs/>
          <w:i/>
          <w:color w:val="565321" w:themeColor="accent2" w:themeShade="80"/>
        </w:rPr>
        <w:t>s</w:t>
      </w:r>
      <w:r w:rsidR="006D0ED8" w:rsidRPr="006D0ED8">
        <w:t>: lists the cases that have been run with a case id and description.</w:t>
      </w:r>
    </w:p>
    <w:p w14:paraId="51C98375" w14:textId="06ED3F25" w:rsidR="00BD0C1E" w:rsidRPr="006D0ED8" w:rsidRDefault="00BD0C1E" w:rsidP="006D0ED8">
      <w:r w:rsidRPr="007B4BCB">
        <w:rPr>
          <w:b/>
          <w:bCs/>
          <w:i/>
          <w:color w:val="565321" w:themeColor="accent2" w:themeShade="80"/>
        </w:rPr>
        <w:t>Settings</w:t>
      </w:r>
      <w:r>
        <w:t xml:space="preserve"> tab </w:t>
      </w:r>
      <w:r w:rsidR="00F4104C">
        <w:t xml:space="preserve">details the various model parameters currently </w:t>
      </w:r>
      <w:r w:rsidR="0016086B">
        <w:t>defined.</w:t>
      </w:r>
    </w:p>
    <w:p w14:paraId="257783ED" w14:textId="18B5641E" w:rsidR="00F4104C" w:rsidRDefault="00BD0C1E" w:rsidP="00BD0C1E">
      <w:r w:rsidRPr="007B4BCB">
        <w:rPr>
          <w:b/>
          <w:bCs/>
          <w:i/>
          <w:color w:val="565321" w:themeColor="accent2" w:themeShade="80"/>
        </w:rPr>
        <w:t>Tides</w:t>
      </w:r>
      <w:r w:rsidRPr="007B4BCB">
        <w:rPr>
          <w:b/>
          <w:bCs/>
        </w:rPr>
        <w:t xml:space="preserve"> </w:t>
      </w:r>
      <w:r>
        <w:t xml:space="preserve">tab </w:t>
      </w:r>
      <w:r w:rsidR="00F4104C">
        <w:t xml:space="preserve">provides various graphical </w:t>
      </w:r>
      <w:r w:rsidR="003659FD">
        <w:t>display</w:t>
      </w:r>
      <w:r w:rsidR="00F4104C">
        <w:t xml:space="preserve"> of the model tidal forcing </w:t>
      </w:r>
      <w:r w:rsidR="0016086B">
        <w:t>conditions.</w:t>
      </w:r>
    </w:p>
    <w:p w14:paraId="7F9CCC5E" w14:textId="286BF2E2" w:rsidR="00BD0C1E" w:rsidRDefault="00BD0C1E" w:rsidP="00BD0C1E">
      <w:r w:rsidRPr="007B4BCB">
        <w:rPr>
          <w:b/>
          <w:bCs/>
          <w:i/>
          <w:color w:val="565321" w:themeColor="accent2" w:themeShade="80"/>
        </w:rPr>
        <w:t>Flows</w:t>
      </w:r>
      <w:r>
        <w:t xml:space="preserve"> tab </w:t>
      </w:r>
      <w:r w:rsidR="00F4104C">
        <w:t xml:space="preserve">provides various graphical </w:t>
      </w:r>
      <w:r w:rsidR="003659FD">
        <w:t xml:space="preserve">display of the model advection forcing </w:t>
      </w:r>
      <w:r w:rsidR="0016086B">
        <w:t>conditions.</w:t>
      </w:r>
    </w:p>
    <w:p w14:paraId="041E5C7F" w14:textId="1100B903" w:rsidR="006D0ED8" w:rsidRDefault="006D0ED8" w:rsidP="006D0ED8">
      <w:r w:rsidRPr="0046464E">
        <w:rPr>
          <w:b/>
          <w:bCs/>
          <w:i/>
          <w:color w:val="565321" w:themeColor="accent2" w:themeShade="80"/>
        </w:rPr>
        <w:t>Response</w:t>
      </w:r>
      <w:r w:rsidRPr="006D0ED8">
        <w:t>: summary of morphological response times based on system definition.</w:t>
      </w:r>
    </w:p>
    <w:p w14:paraId="63C6592B" w14:textId="4B579F7C" w:rsidR="00EF7AFD" w:rsidRPr="006D0ED8" w:rsidRDefault="00EF7AFD" w:rsidP="006D0ED8">
      <w:r w:rsidRPr="00255778">
        <w:rPr>
          <w:b/>
          <w:bCs/>
          <w:i/>
          <w:color w:val="565321" w:themeColor="accent2" w:themeShade="80"/>
        </w:rPr>
        <w:t>Q-Plot</w:t>
      </w:r>
      <w:r w:rsidRPr="00255778">
        <w:t>: displays a quick-plot defined for the class of the selected case (display only).</w:t>
      </w:r>
    </w:p>
    <w:p w14:paraId="67FB9B7C" w14:textId="77777777" w:rsidR="0046464E" w:rsidRDefault="0046464E" w:rsidP="0046464E">
      <w:r w:rsidRPr="000037E3">
        <w:rPr>
          <w:b/>
          <w:bCs/>
          <w:i/>
          <w:color w:val="565321" w:themeColor="accent2" w:themeShade="80"/>
        </w:rPr>
        <w:t>Stats</w:t>
      </w:r>
      <w:r w:rsidRPr="000037E3">
        <w:t>: displays a table of results for any analyses that have been run (can be copied to clip board).</w:t>
      </w:r>
    </w:p>
    <w:bookmarkEnd w:id="29"/>
    <w:p w14:paraId="3C96EC12" w14:textId="77777777" w:rsidR="0046464E" w:rsidRPr="006D0ED8" w:rsidRDefault="0046464E" w:rsidP="006D0ED8"/>
    <w:p w14:paraId="25744F04" w14:textId="29D89435" w:rsidR="006D0ED8" w:rsidRPr="006D0ED8" w:rsidRDefault="006D0ED8" w:rsidP="00F078BB">
      <w:pPr>
        <w:spacing w:after="200" w:line="240" w:lineRule="auto"/>
        <w:rPr>
          <w:i/>
          <w:iCs/>
          <w:color w:val="4D504D" w:themeColor="text2"/>
          <w:sz w:val="18"/>
          <w:szCs w:val="18"/>
        </w:rPr>
      </w:pPr>
      <w:bookmarkStart w:id="30" w:name="_Ref87887996"/>
      <w:r w:rsidRPr="006D0ED8">
        <w:rPr>
          <w:i/>
          <w:iCs/>
          <w:color w:val="4D504D" w:themeColor="text2"/>
          <w:sz w:val="18"/>
          <w:szCs w:val="18"/>
        </w:rPr>
        <w:t xml:space="preserve">Figure </w:t>
      </w:r>
      <w:r w:rsidRPr="006D0ED8">
        <w:rPr>
          <w:i/>
          <w:iCs/>
          <w:noProof/>
          <w:color w:val="4D504D" w:themeColor="text2"/>
          <w:sz w:val="18"/>
          <w:szCs w:val="18"/>
        </w:rPr>
        <w:fldChar w:fldCharType="begin"/>
      </w:r>
      <w:r w:rsidRPr="006D0ED8">
        <w:rPr>
          <w:i/>
          <w:iCs/>
          <w:noProof/>
          <w:color w:val="4D504D" w:themeColor="text2"/>
          <w:sz w:val="18"/>
          <w:szCs w:val="18"/>
        </w:rPr>
        <w:instrText xml:space="preserve"> SEQ Figure \* ARABIC </w:instrText>
      </w:r>
      <w:r w:rsidRPr="006D0ED8">
        <w:rPr>
          <w:i/>
          <w:iCs/>
          <w:noProof/>
          <w:color w:val="4D504D" w:themeColor="text2"/>
          <w:sz w:val="18"/>
          <w:szCs w:val="18"/>
        </w:rPr>
        <w:fldChar w:fldCharType="separate"/>
      </w:r>
      <w:r w:rsidR="00567DDE">
        <w:rPr>
          <w:i/>
          <w:iCs/>
          <w:noProof/>
          <w:color w:val="4D504D" w:themeColor="text2"/>
          <w:sz w:val="18"/>
          <w:szCs w:val="18"/>
        </w:rPr>
        <w:t>3</w:t>
      </w:r>
      <w:r w:rsidRPr="006D0ED8">
        <w:rPr>
          <w:i/>
          <w:iCs/>
          <w:noProof/>
          <w:color w:val="4D504D" w:themeColor="text2"/>
          <w:sz w:val="18"/>
          <w:szCs w:val="18"/>
        </w:rPr>
        <w:fldChar w:fldCharType="end"/>
      </w:r>
      <w:bookmarkEnd w:id="30"/>
      <w:r w:rsidRPr="006D0ED8">
        <w:rPr>
          <w:i/>
          <w:iCs/>
          <w:color w:val="4D504D" w:themeColor="text2"/>
          <w:sz w:val="18"/>
          <w:szCs w:val="18"/>
        </w:rPr>
        <w:t xml:space="preserve"> – Tabs in Main GUI</w:t>
      </w:r>
    </w:p>
    <w:tbl>
      <w:tblPr>
        <w:tblStyle w:val="TableGrid"/>
        <w:tblW w:w="0" w:type="auto"/>
        <w:tblBorders>
          <w:top w:val="single" w:sz="4" w:space="0" w:color="9CC1E4" w:themeColor="accent6" w:themeTint="66"/>
          <w:left w:val="single" w:sz="4" w:space="0" w:color="9CC1E4" w:themeColor="accent6" w:themeTint="66"/>
          <w:bottom w:val="single" w:sz="4" w:space="0" w:color="9CC1E4" w:themeColor="accent6" w:themeTint="66"/>
          <w:right w:val="single" w:sz="4" w:space="0" w:color="9CC1E4" w:themeColor="accent6" w:themeTint="66"/>
          <w:insideH w:val="single" w:sz="4" w:space="0" w:color="9CC1E4" w:themeColor="accent6" w:themeTint="66"/>
          <w:insideV w:val="single" w:sz="4" w:space="0" w:color="9CC1E4" w:themeColor="accent6" w:themeTint="66"/>
        </w:tblBorders>
        <w:tblLook w:val="04A0" w:firstRow="1" w:lastRow="0" w:firstColumn="1" w:lastColumn="0" w:noHBand="0" w:noVBand="1"/>
      </w:tblPr>
      <w:tblGrid>
        <w:gridCol w:w="3020"/>
        <w:gridCol w:w="3020"/>
        <w:gridCol w:w="3020"/>
      </w:tblGrid>
      <w:tr w:rsidR="00260806" w:rsidRPr="006D0ED8" w14:paraId="0414B1C7" w14:textId="77777777" w:rsidTr="003F49A1">
        <w:tc>
          <w:tcPr>
            <w:tcW w:w="3020" w:type="dxa"/>
          </w:tcPr>
          <w:p w14:paraId="7A080E29" w14:textId="2719F39C" w:rsidR="006D0ED8" w:rsidRPr="006D0ED8" w:rsidRDefault="003659FD" w:rsidP="006D0ED8">
            <w:r>
              <w:rPr>
                <w:noProof/>
              </w:rPr>
              <w:drawing>
                <wp:inline distT="0" distB="0" distL="0" distR="0" wp14:anchorId="29A37EAA" wp14:editId="4DD350E5">
                  <wp:extent cx="1904524" cy="1597742"/>
                  <wp:effectExtent l="0" t="0" r="63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6491" cy="1616170"/>
                          </a:xfrm>
                          <a:prstGeom prst="rect">
                            <a:avLst/>
                          </a:prstGeom>
                        </pic:spPr>
                      </pic:pic>
                    </a:graphicData>
                  </a:graphic>
                </wp:inline>
              </w:drawing>
            </w:r>
          </w:p>
        </w:tc>
        <w:tc>
          <w:tcPr>
            <w:tcW w:w="3020" w:type="dxa"/>
          </w:tcPr>
          <w:p w14:paraId="22144690" w14:textId="04A2EA64" w:rsidR="006D0ED8" w:rsidRPr="006D0ED8" w:rsidRDefault="00260806" w:rsidP="006D0ED8">
            <w:r>
              <w:rPr>
                <w:noProof/>
              </w:rPr>
              <w:drawing>
                <wp:inline distT="0" distB="0" distL="0" distR="0" wp14:anchorId="7906C103" wp14:editId="531CA949">
                  <wp:extent cx="1904426" cy="1597660"/>
                  <wp:effectExtent l="0" t="0" r="63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5161" cy="1615055"/>
                          </a:xfrm>
                          <a:prstGeom prst="rect">
                            <a:avLst/>
                          </a:prstGeom>
                        </pic:spPr>
                      </pic:pic>
                    </a:graphicData>
                  </a:graphic>
                </wp:inline>
              </w:drawing>
            </w:r>
          </w:p>
        </w:tc>
        <w:tc>
          <w:tcPr>
            <w:tcW w:w="3020" w:type="dxa"/>
          </w:tcPr>
          <w:p w14:paraId="7EE3CBF7" w14:textId="3CC4C788" w:rsidR="006D0ED8" w:rsidRPr="006D0ED8" w:rsidRDefault="00260806" w:rsidP="006D0ED8">
            <w:r>
              <w:rPr>
                <w:noProof/>
              </w:rPr>
              <w:drawing>
                <wp:inline distT="0" distB="0" distL="0" distR="0" wp14:anchorId="64277BC1" wp14:editId="668056DD">
                  <wp:extent cx="1904427" cy="1597660"/>
                  <wp:effectExtent l="0" t="0" r="63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947" cy="1622425"/>
                          </a:xfrm>
                          <a:prstGeom prst="rect">
                            <a:avLst/>
                          </a:prstGeom>
                        </pic:spPr>
                      </pic:pic>
                    </a:graphicData>
                  </a:graphic>
                </wp:inline>
              </w:drawing>
            </w:r>
          </w:p>
        </w:tc>
      </w:tr>
      <w:tr w:rsidR="00260806" w:rsidRPr="006D0ED8" w14:paraId="25CD95BA" w14:textId="77777777" w:rsidTr="003F49A1">
        <w:tc>
          <w:tcPr>
            <w:tcW w:w="3020" w:type="dxa"/>
          </w:tcPr>
          <w:p w14:paraId="28F4DA43" w14:textId="7EE7CC92" w:rsidR="006D0ED8" w:rsidRPr="006D0ED8" w:rsidRDefault="00260806" w:rsidP="006D0ED8">
            <w:r>
              <w:rPr>
                <w:noProof/>
              </w:rPr>
              <w:lastRenderedPageBreak/>
              <w:drawing>
                <wp:inline distT="0" distB="0" distL="0" distR="0" wp14:anchorId="1D9FF2C1" wp14:editId="11A42C15">
                  <wp:extent cx="1826285" cy="153210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169" cy="1550465"/>
                          </a:xfrm>
                          <a:prstGeom prst="rect">
                            <a:avLst/>
                          </a:prstGeom>
                        </pic:spPr>
                      </pic:pic>
                    </a:graphicData>
                  </a:graphic>
                </wp:inline>
              </w:drawing>
            </w:r>
          </w:p>
        </w:tc>
        <w:tc>
          <w:tcPr>
            <w:tcW w:w="3020" w:type="dxa"/>
          </w:tcPr>
          <w:p w14:paraId="5466144E" w14:textId="7DC8E297" w:rsidR="006D0ED8" w:rsidRPr="006D0ED8" w:rsidRDefault="00260806" w:rsidP="006D0ED8">
            <w:r>
              <w:rPr>
                <w:noProof/>
              </w:rPr>
              <w:drawing>
                <wp:inline distT="0" distB="0" distL="0" distR="0" wp14:anchorId="1EA9C2B4" wp14:editId="0B82CE2D">
                  <wp:extent cx="1823936" cy="153013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2470" cy="1545684"/>
                          </a:xfrm>
                          <a:prstGeom prst="rect">
                            <a:avLst/>
                          </a:prstGeom>
                        </pic:spPr>
                      </pic:pic>
                    </a:graphicData>
                  </a:graphic>
                </wp:inline>
              </w:drawing>
            </w:r>
          </w:p>
        </w:tc>
        <w:tc>
          <w:tcPr>
            <w:tcW w:w="3020" w:type="dxa"/>
          </w:tcPr>
          <w:p w14:paraId="6B25D79D" w14:textId="5D7F4C72" w:rsidR="006D0ED8" w:rsidRPr="006D0ED8" w:rsidRDefault="00260806" w:rsidP="006D0ED8">
            <w:r>
              <w:rPr>
                <w:noProof/>
              </w:rPr>
              <w:drawing>
                <wp:inline distT="0" distB="0" distL="0" distR="0" wp14:anchorId="77A49D3C" wp14:editId="2772185A">
                  <wp:extent cx="1833664" cy="153829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2361" cy="1579150"/>
                          </a:xfrm>
                          <a:prstGeom prst="rect">
                            <a:avLst/>
                          </a:prstGeom>
                        </pic:spPr>
                      </pic:pic>
                    </a:graphicData>
                  </a:graphic>
                </wp:inline>
              </w:drawing>
            </w:r>
          </w:p>
        </w:tc>
      </w:tr>
    </w:tbl>
    <w:p w14:paraId="5AF5C56E" w14:textId="77777777" w:rsidR="006D0ED8" w:rsidRPr="006D0ED8" w:rsidRDefault="006D0ED8" w:rsidP="00661F1B">
      <w:pPr>
        <w:keepNext/>
        <w:spacing w:after="200" w:line="240" w:lineRule="auto"/>
      </w:pPr>
      <w:r w:rsidRPr="006D0ED8">
        <w:br/>
      </w:r>
      <w:r w:rsidRPr="006D0ED8">
        <w:rPr>
          <w:b/>
          <w:i/>
        </w:rPr>
        <w:t>Adding a river flow</w:t>
      </w:r>
      <w:r w:rsidRPr="006D0ED8">
        <w:t>:</w:t>
      </w:r>
    </w:p>
    <w:p w14:paraId="21A3E408" w14:textId="11790696" w:rsidR="006D0ED8" w:rsidRPr="006D0ED8" w:rsidRDefault="006D0ED8" w:rsidP="00661F1B">
      <w:pPr>
        <w:spacing w:after="200" w:line="240" w:lineRule="auto"/>
      </w:pPr>
      <w:r w:rsidRPr="006D0ED8">
        <w:rPr>
          <w:i/>
          <w:color w:val="7B2520" w:themeColor="accent3" w:themeShade="BF"/>
        </w:rPr>
        <w:t>Setup&gt;River</w:t>
      </w:r>
      <w:r w:rsidRPr="006D0ED8">
        <w:t xml:space="preserve">: define channel element that river flows into, flow rate and sediment </w:t>
      </w:r>
      <w:r w:rsidR="0016086B" w:rsidRPr="006D0ED8">
        <w:t>concentration.</w:t>
      </w:r>
    </w:p>
    <w:p w14:paraId="276FBCEE" w14:textId="620DDE20" w:rsidR="006D0ED8" w:rsidRPr="006D0ED8" w:rsidRDefault="006D0ED8" w:rsidP="00661F1B">
      <w:pPr>
        <w:spacing w:after="200" w:line="240" w:lineRule="auto"/>
      </w:pPr>
      <w:r w:rsidRPr="006D0ED8">
        <w:rPr>
          <w:i/>
          <w:color w:val="7B2520" w:themeColor="accent3" w:themeShade="BF"/>
        </w:rPr>
        <w:t>Setup&gt;Estuary&gt;Advection</w:t>
      </w:r>
      <w:r w:rsidRPr="006D0ED8">
        <w:t xml:space="preserve">: define how the river flows through the model. </w:t>
      </w:r>
      <w:r w:rsidR="0016086B" w:rsidRPr="006D0ED8">
        <w:t>Again,</w:t>
      </w:r>
      <w:r w:rsidRPr="006D0ED8">
        <w:t xml:space="preserve"> this is specified as from-to and the total flow into any element must equal the flow out.</w:t>
      </w:r>
    </w:p>
    <w:p w14:paraId="04AFCEE1" w14:textId="6BD47A22" w:rsidR="006D0ED8" w:rsidRPr="006D0ED8" w:rsidRDefault="006D0ED8" w:rsidP="00661F1B">
      <w:pPr>
        <w:spacing w:after="200" w:line="240" w:lineRule="auto"/>
      </w:pPr>
      <w:r w:rsidRPr="006D0ED8">
        <w:rPr>
          <w:i/>
          <w:color w:val="7B2520" w:themeColor="accent3" w:themeShade="BF"/>
        </w:rPr>
        <w:t>Setup&gt;Run Parameters&gt;Conditions</w:t>
      </w:r>
      <w:r w:rsidRPr="006D0ED8">
        <w:t xml:space="preserve">: check the flag for River flow </w:t>
      </w:r>
      <w:r w:rsidR="0016086B" w:rsidRPr="006D0ED8">
        <w:t>offset if</w:t>
      </w:r>
      <w:r w:rsidRPr="006D0ED8">
        <w:t xml:space="preserve"> you want the flow to be accounted for in the initial condition.</w:t>
      </w:r>
    </w:p>
    <w:p w14:paraId="67A04E19" w14:textId="77777777" w:rsidR="006D0ED8" w:rsidRPr="006D0ED8" w:rsidRDefault="006D0ED8" w:rsidP="006D0ED8">
      <w:r w:rsidRPr="006D0ED8">
        <w:t xml:space="preserve">Note: river flows can also be added and edited in the Advection definition table but this still requires the concentration of any sediment load to defined using the </w:t>
      </w:r>
      <w:r w:rsidRPr="006D0ED8">
        <w:rPr>
          <w:i/>
          <w:color w:val="7B2520" w:themeColor="accent3" w:themeShade="BF"/>
        </w:rPr>
        <w:t>Setup&gt;River</w:t>
      </w:r>
      <w:r w:rsidRPr="006D0ED8">
        <w:rPr>
          <w:color w:val="7B2520" w:themeColor="accent3" w:themeShade="BF"/>
        </w:rPr>
        <w:t xml:space="preserve"> </w:t>
      </w:r>
      <w:r w:rsidRPr="006D0ED8">
        <w:t>user interface.</w:t>
      </w:r>
    </w:p>
    <w:p w14:paraId="0BE11669" w14:textId="77777777" w:rsidR="006D0ED8" w:rsidRPr="006D0ED8" w:rsidRDefault="006D0ED8" w:rsidP="00661F1B">
      <w:pPr>
        <w:spacing w:after="200" w:line="240" w:lineRule="auto"/>
      </w:pPr>
      <w:r w:rsidRPr="006D0ED8">
        <w:rPr>
          <w:b/>
          <w:i/>
        </w:rPr>
        <w:t>Adding interventions</w:t>
      </w:r>
      <w:r w:rsidRPr="006D0ED8">
        <w:t>:</w:t>
      </w:r>
    </w:p>
    <w:p w14:paraId="55258140" w14:textId="77777777" w:rsidR="006D0ED8" w:rsidRPr="006D0ED8" w:rsidRDefault="006D0ED8" w:rsidP="00661F1B">
      <w:pPr>
        <w:spacing w:after="200" w:line="240" w:lineRule="auto"/>
      </w:pPr>
      <w:r w:rsidRPr="006D0ED8">
        <w:rPr>
          <w:i/>
          <w:color w:val="7B2520" w:themeColor="accent3" w:themeShade="BF"/>
        </w:rPr>
        <w:t>Setup&gt;Interventions</w:t>
      </w:r>
      <w:r w:rsidRPr="006D0ED8">
        <w:t xml:space="preserve">: select element and define the years in which there is a change. Positive is an increase in water volume or surface area. </w:t>
      </w:r>
    </w:p>
    <w:p w14:paraId="1ADC5C8E" w14:textId="77777777" w:rsidR="006D0ED8" w:rsidRPr="006D0ED8" w:rsidRDefault="006D0ED8" w:rsidP="006D0ED8">
      <w:r w:rsidRPr="006D0ED8">
        <w:rPr>
          <w:i/>
          <w:color w:val="7B2520" w:themeColor="accent3" w:themeShade="BF"/>
        </w:rPr>
        <w:t>Setup&gt;Run Parameters&gt;Conditions</w:t>
      </w:r>
      <w:r w:rsidRPr="006D0ED8">
        <w:t>: check flag to include interventions. (Note that once interventions have been defined, they can be included or omitted by using this flag).</w:t>
      </w:r>
    </w:p>
    <w:p w14:paraId="12D76112" w14:textId="77777777" w:rsidR="006D0ED8" w:rsidRPr="006D0ED8" w:rsidRDefault="006D0ED8" w:rsidP="006D0ED8"/>
    <w:tbl>
      <w:tblPr>
        <w:tblStyle w:val="TableGrid"/>
        <w:tblpPr w:leftFromText="180" w:rightFromText="180" w:vertAnchor="text" w:horzAnchor="margin" w:tblpXSpec="right" w:tblpY="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tblGrid>
      <w:tr w:rsidR="006D0ED8" w:rsidRPr="006D0ED8" w14:paraId="66FA312E" w14:textId="77777777" w:rsidTr="003F49A1">
        <w:tc>
          <w:tcPr>
            <w:tcW w:w="2969" w:type="dxa"/>
          </w:tcPr>
          <w:p w14:paraId="6BB3ACD4" w14:textId="26D66B1C" w:rsidR="006D0ED8" w:rsidRPr="006D0ED8" w:rsidRDefault="006D0ED8" w:rsidP="00F078BB">
            <w:pPr>
              <w:spacing w:after="200"/>
            </w:pPr>
            <w:bookmarkStart w:id="31" w:name="_Ref457755387"/>
            <w:r w:rsidRPr="006D0ED8">
              <w:rPr>
                <w:i/>
                <w:iCs/>
                <w:color w:val="4D504D" w:themeColor="text2"/>
                <w:sz w:val="18"/>
                <w:szCs w:val="18"/>
              </w:rPr>
              <w:t xml:space="preserve">Figure </w:t>
            </w:r>
            <w:r w:rsidRPr="006D0ED8">
              <w:rPr>
                <w:i/>
                <w:iCs/>
                <w:color w:val="4D504D" w:themeColor="text2"/>
                <w:sz w:val="18"/>
                <w:szCs w:val="18"/>
              </w:rPr>
              <w:fldChar w:fldCharType="begin"/>
            </w:r>
            <w:r w:rsidRPr="006D0ED8">
              <w:rPr>
                <w:i/>
                <w:iCs/>
                <w:color w:val="4D504D" w:themeColor="text2"/>
                <w:sz w:val="18"/>
                <w:szCs w:val="18"/>
              </w:rPr>
              <w:instrText xml:space="preserve"> SEQ Figure \* ARABIC </w:instrText>
            </w:r>
            <w:r w:rsidRPr="006D0ED8">
              <w:rPr>
                <w:i/>
                <w:iCs/>
                <w:color w:val="4D504D" w:themeColor="text2"/>
                <w:sz w:val="18"/>
                <w:szCs w:val="18"/>
              </w:rPr>
              <w:fldChar w:fldCharType="separate"/>
            </w:r>
            <w:r w:rsidR="00567DDE">
              <w:rPr>
                <w:i/>
                <w:iCs/>
                <w:noProof/>
                <w:color w:val="4D504D" w:themeColor="text2"/>
                <w:sz w:val="18"/>
                <w:szCs w:val="18"/>
              </w:rPr>
              <w:t>4</w:t>
            </w:r>
            <w:r w:rsidRPr="006D0ED8">
              <w:rPr>
                <w:i/>
                <w:iCs/>
                <w:color w:val="4D504D" w:themeColor="text2"/>
                <w:sz w:val="18"/>
                <w:szCs w:val="18"/>
              </w:rPr>
              <w:fldChar w:fldCharType="end"/>
            </w:r>
            <w:bookmarkEnd w:id="31"/>
            <w:r w:rsidRPr="006D0ED8">
              <w:rPr>
                <w:i/>
                <w:iCs/>
                <w:color w:val="4D504D" w:themeColor="text2"/>
                <w:sz w:val="18"/>
                <w:szCs w:val="18"/>
              </w:rPr>
              <w:t xml:space="preserve"> – Check inputs</w:t>
            </w:r>
          </w:p>
        </w:tc>
      </w:tr>
      <w:tr w:rsidR="006D0ED8" w:rsidRPr="006D0ED8" w14:paraId="0466751E" w14:textId="77777777" w:rsidTr="003F49A1">
        <w:tc>
          <w:tcPr>
            <w:tcW w:w="2969" w:type="dxa"/>
          </w:tcPr>
          <w:p w14:paraId="273DAEC5" w14:textId="5E0771BD" w:rsidR="006D0ED8" w:rsidRPr="006D0ED8" w:rsidRDefault="007C55B5" w:rsidP="006D0ED8">
            <w:r>
              <w:rPr>
                <w:noProof/>
              </w:rPr>
              <w:drawing>
                <wp:inline distT="0" distB="0" distL="0" distR="0" wp14:anchorId="5EA34869" wp14:editId="391DBB70">
                  <wp:extent cx="1892300" cy="9785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00" cy="978535"/>
                          </a:xfrm>
                          <a:prstGeom prst="rect">
                            <a:avLst/>
                          </a:prstGeom>
                        </pic:spPr>
                      </pic:pic>
                    </a:graphicData>
                  </a:graphic>
                </wp:inline>
              </w:drawing>
            </w:r>
          </w:p>
        </w:tc>
      </w:tr>
    </w:tbl>
    <w:p w14:paraId="69A7A031" w14:textId="77777777" w:rsidR="006D0ED8" w:rsidRPr="006D0ED8" w:rsidRDefault="006D0ED8" w:rsidP="006D0ED8">
      <w:r w:rsidRPr="006D0ED8">
        <w:rPr>
          <w:b/>
        </w:rPr>
        <w:t>To run the model</w:t>
      </w:r>
      <w:r w:rsidRPr="006D0ED8">
        <w:t>:</w:t>
      </w:r>
    </w:p>
    <w:p w14:paraId="5EB95CA7" w14:textId="1D662A53" w:rsidR="006D0ED8" w:rsidRPr="006D0ED8" w:rsidRDefault="006D0ED8" w:rsidP="006D0ED8">
      <w:r w:rsidRPr="006D0ED8">
        <w:rPr>
          <w:i/>
          <w:color w:val="7B2520" w:themeColor="accent3" w:themeShade="BF"/>
        </w:rPr>
        <w:t>Run&gt;Check input</w:t>
      </w:r>
      <w:r w:rsidRPr="006D0ED8">
        <w:t>: Checks that what components have been set-up and lists those that have not been set-up (</w:t>
      </w:r>
      <w:r w:rsidRPr="006D0ED8">
        <w:fldChar w:fldCharType="begin"/>
      </w:r>
      <w:r w:rsidRPr="006D0ED8">
        <w:instrText xml:space="preserve"> REF _Ref457755387 \h </w:instrText>
      </w:r>
      <w:r w:rsidRPr="006D0ED8">
        <w:fldChar w:fldCharType="separate"/>
      </w:r>
      <w:r w:rsidR="00567DDE" w:rsidRPr="006D0ED8">
        <w:rPr>
          <w:i/>
          <w:iCs/>
          <w:color w:val="4D504D" w:themeColor="text2"/>
          <w:sz w:val="18"/>
          <w:szCs w:val="18"/>
        </w:rPr>
        <w:t xml:space="preserve">Figure </w:t>
      </w:r>
      <w:r w:rsidR="00567DDE">
        <w:rPr>
          <w:i/>
          <w:iCs/>
          <w:noProof/>
          <w:color w:val="4D504D" w:themeColor="text2"/>
          <w:sz w:val="18"/>
          <w:szCs w:val="18"/>
        </w:rPr>
        <w:t>4</w:t>
      </w:r>
      <w:r w:rsidRPr="006D0ED8">
        <w:fldChar w:fldCharType="end"/>
      </w:r>
      <w:r w:rsidRPr="006D0ED8">
        <w:t>).</w:t>
      </w:r>
    </w:p>
    <w:p w14:paraId="08245F3E" w14:textId="77777777" w:rsidR="006D0ED8" w:rsidRPr="006D0ED8" w:rsidRDefault="006D0ED8" w:rsidP="006D0ED8">
      <w:r w:rsidRPr="006D0ED8">
        <w:rPr>
          <w:i/>
          <w:color w:val="7B2520" w:themeColor="accent3" w:themeShade="BF"/>
        </w:rPr>
        <w:t>Run&gt;Run model</w:t>
      </w:r>
      <w:r w:rsidRPr="006D0ED8">
        <w:t>: Runs setup check and then runs model. If not enough components are defined a warning dialogue is shown and the run aborted. If the model runs the user is prompted for a description of the scenario (model run).</w:t>
      </w:r>
    </w:p>
    <w:p w14:paraId="76668890" w14:textId="2C495900" w:rsidR="006D0ED8" w:rsidRDefault="006D0ED8" w:rsidP="006D0ED8">
      <w:r w:rsidRPr="006D0ED8">
        <w:t>If the time step specified is likely to be unstable the user is prompted with a suggested time step and the number of steps to simulate the same period of time. The user can select this alternative, use the value specified in the model setup</w:t>
      </w:r>
      <w:r w:rsidR="007C55B5">
        <w:t>,</w:t>
      </w:r>
      <w:r w:rsidRPr="006D0ED8">
        <w:t xml:space="preserve"> or abort the run.</w:t>
      </w:r>
    </w:p>
    <w:p w14:paraId="14E830CA" w14:textId="153681A2" w:rsidR="00F15367" w:rsidRPr="006D0ED8" w:rsidRDefault="00F15367" w:rsidP="006D0ED8">
      <w:r>
        <w:t xml:space="preserve">A summary of the total volume changes for the run can be viewed on the </w:t>
      </w:r>
      <w:r w:rsidRPr="00F15367">
        <w:rPr>
          <w:b/>
          <w:bCs/>
          <w:i/>
          <w:color w:val="565321" w:themeColor="accent2" w:themeShade="80"/>
        </w:rPr>
        <w:t>Q-Plot</w:t>
      </w:r>
      <w:r>
        <w:t xml:space="preserve"> tab.</w:t>
      </w:r>
    </w:p>
    <w:p w14:paraId="5692019C" w14:textId="77777777" w:rsidR="006D0ED8" w:rsidRPr="006D0ED8" w:rsidRDefault="006D0ED8" w:rsidP="006D0ED8">
      <w:r w:rsidRPr="006D0ED8">
        <w:rPr>
          <w:b/>
        </w:rPr>
        <w:t>To plot the results</w:t>
      </w:r>
      <w:r w:rsidRPr="006D0ED8">
        <w:t>:</w:t>
      </w:r>
    </w:p>
    <w:p w14:paraId="677B4D0F" w14:textId="7C221A19" w:rsidR="00F078BB" w:rsidRPr="00F15367" w:rsidRDefault="00F15367" w:rsidP="00F15367">
      <w:r>
        <w:rPr>
          <w:i/>
          <w:color w:val="7B2520" w:themeColor="accent3" w:themeShade="BF"/>
        </w:rPr>
        <w:t>Analysis</w:t>
      </w:r>
      <w:r w:rsidR="006D0ED8" w:rsidRPr="006D0ED8">
        <w:rPr>
          <w:i/>
          <w:color w:val="7B2520" w:themeColor="accent3" w:themeShade="BF"/>
        </w:rPr>
        <w:t>&gt;Plot menu</w:t>
      </w:r>
      <w:r w:rsidR="006D0ED8" w:rsidRPr="006D0ED8">
        <w:t xml:space="preserve">: launches the plotting UI. Using the </w:t>
      </w:r>
      <w:r w:rsidR="006D0ED8" w:rsidRPr="00F15367">
        <w:rPr>
          <w:b/>
          <w:bCs/>
          <w:i/>
          <w:color w:val="565321" w:themeColor="accent2" w:themeShade="80"/>
        </w:rPr>
        <w:t>Time</w:t>
      </w:r>
      <w:r w:rsidR="006D0ED8" w:rsidRPr="006D0ED8">
        <w:rPr>
          <w:i/>
          <w:color w:val="565321" w:themeColor="accent2" w:themeShade="80"/>
        </w:rPr>
        <w:t xml:space="preserve"> </w:t>
      </w:r>
      <w:r w:rsidR="006D0ED8" w:rsidRPr="006D0ED8">
        <w:t xml:space="preserve">Tab, </w:t>
      </w:r>
      <w:r>
        <w:t>Case</w:t>
      </w:r>
      <w:r w:rsidR="006D0ED8" w:rsidRPr="006D0ED8">
        <w:t>s can be selected and the results for any (or All) elements can be plotted for each variable (volumes, prism, water levels, concentration, etc).</w:t>
      </w:r>
      <w:r w:rsidR="00F078BB">
        <w:rPr>
          <w:highlight w:val="yellow"/>
        </w:rPr>
        <w:br w:type="page"/>
      </w:r>
    </w:p>
    <w:p w14:paraId="02026BF2" w14:textId="2E43C725" w:rsidR="00F078BB" w:rsidRPr="00F078BB" w:rsidRDefault="00F078BB" w:rsidP="00F078BB">
      <w:pPr>
        <w:pStyle w:val="Heading1"/>
      </w:pPr>
      <w:bookmarkStart w:id="32" w:name="_Toc54961627"/>
      <w:bookmarkStart w:id="33" w:name="_Toc192914889"/>
      <w:r>
        <w:lastRenderedPageBreak/>
        <w:t>S</w:t>
      </w:r>
      <w:r w:rsidRPr="00F078BB">
        <w:t>ample models</w:t>
      </w:r>
      <w:bookmarkEnd w:id="32"/>
      <w:bookmarkEnd w:id="33"/>
    </w:p>
    <w:p w14:paraId="31F3DAE3" w14:textId="45456F7C" w:rsidR="00F078BB" w:rsidRPr="00F078BB" w:rsidRDefault="00F078BB" w:rsidP="00F078BB">
      <w:r w:rsidRPr="00F078BB">
        <w:t xml:space="preserve">The </w:t>
      </w:r>
      <w:r>
        <w:t>example folder of the App contains</w:t>
      </w:r>
      <w:r w:rsidRPr="00F078BB">
        <w:t xml:space="preserve"> </w:t>
      </w:r>
      <w:r>
        <w:t xml:space="preserve">a number of </w:t>
      </w:r>
      <w:r w:rsidRPr="00F078BB">
        <w:t>sample models as *.mat files. The parameters needed to run the models are saved in these files (along with any scenarios that have been run). These include:</w:t>
      </w:r>
    </w:p>
    <w:p w14:paraId="7321043D" w14:textId="0A71B7F8" w:rsidR="00F078BB" w:rsidRPr="00F078BB" w:rsidRDefault="00F078BB" w:rsidP="00F078BB">
      <w:r w:rsidRPr="00F078BB">
        <w:t xml:space="preserve">Humber 3EM.mat – a simple model to illustrate the original delta-channel-flat concept (Section </w:t>
      </w:r>
      <w:r w:rsidRPr="00F078BB">
        <w:fldChar w:fldCharType="begin"/>
      </w:r>
      <w:r w:rsidRPr="00F078BB">
        <w:instrText xml:space="preserve"> REF _Ref461816291 \r \h </w:instrText>
      </w:r>
      <w:r w:rsidRPr="00F078BB">
        <w:fldChar w:fldCharType="separate"/>
      </w:r>
      <w:r w:rsidR="00567DDE">
        <w:t>3.1</w:t>
      </w:r>
      <w:r w:rsidRPr="00F078BB">
        <w:fldChar w:fldCharType="end"/>
      </w:r>
      <w:r w:rsidRPr="00F078BB">
        <w:t>).</w:t>
      </w:r>
    </w:p>
    <w:p w14:paraId="54AC9DD5" w14:textId="1412A379" w:rsidR="00F078BB" w:rsidRPr="00F078BB" w:rsidRDefault="00F078BB" w:rsidP="00F078BB">
      <w:r w:rsidRPr="00F078BB">
        <w:t xml:space="preserve">Venice 9EM.mat – a model of Venice lagoon with 3 inlet channels with river inputs and linked tidal flats and saltmarshes. Illustrates use of multiple inlets and saltmarsh element (Section </w:t>
      </w:r>
      <w:r w:rsidRPr="00F078BB">
        <w:fldChar w:fldCharType="begin"/>
      </w:r>
      <w:r w:rsidRPr="00F078BB">
        <w:instrText xml:space="preserve"> REF _Ref53503157 \r \h </w:instrText>
      </w:r>
      <w:r w:rsidRPr="00F078BB">
        <w:fldChar w:fldCharType="separate"/>
      </w:r>
      <w:r w:rsidR="00567DDE">
        <w:t>3.2</w:t>
      </w:r>
      <w:r w:rsidRPr="00F078BB">
        <w:fldChar w:fldCharType="end"/>
      </w:r>
      <w:r w:rsidRPr="00F078BB">
        <w:t>).</w:t>
      </w:r>
    </w:p>
    <w:p w14:paraId="7D2FD003" w14:textId="2ABF91CF" w:rsidR="00F078BB" w:rsidRPr="00F078BB" w:rsidRDefault="00F078BB" w:rsidP="00F078BB">
      <w:r w:rsidRPr="00F078BB">
        <w:t>Amelander 3EM</w:t>
      </w:r>
      <w:r w:rsidR="002F0738">
        <w:t>2S</w:t>
      </w:r>
      <w:r w:rsidRPr="00F078BB">
        <w:t xml:space="preserve">.mat – model of one of the inlets in the Wadden Sea that illustrates the use of mixed sediments (Section </w:t>
      </w:r>
      <w:r w:rsidRPr="00F078BB">
        <w:fldChar w:fldCharType="begin"/>
      </w:r>
      <w:r w:rsidRPr="00F078BB">
        <w:instrText xml:space="preserve"> REF _Ref459482856 \r \h </w:instrText>
      </w:r>
      <w:r w:rsidRPr="00F078BB">
        <w:fldChar w:fldCharType="separate"/>
      </w:r>
      <w:r w:rsidR="00567DDE">
        <w:t>3.3</w:t>
      </w:r>
      <w:r w:rsidRPr="00F078BB">
        <w:fldChar w:fldCharType="end"/>
      </w:r>
      <w:r w:rsidRPr="00F078BB">
        <w:t>).</w:t>
      </w:r>
    </w:p>
    <w:p w14:paraId="2E4C08EA" w14:textId="27A2CEEE" w:rsidR="00F078BB" w:rsidRPr="00F078BB" w:rsidRDefault="00F078BB" w:rsidP="00F078BB">
      <w:r w:rsidRPr="00F078BB">
        <w:t xml:space="preserve">Severn 16EM.mat – a representation of the Severn estuary with multiple river sources and a series of channel reaches and tidal flats to illustrate the inclusion of tidal pumping (Section </w:t>
      </w:r>
      <w:r w:rsidRPr="00F078BB">
        <w:fldChar w:fldCharType="begin"/>
      </w:r>
      <w:r w:rsidRPr="00F078BB">
        <w:instrText xml:space="preserve"> REF _Ref53503173 \r \h </w:instrText>
      </w:r>
      <w:r w:rsidRPr="00F078BB">
        <w:fldChar w:fldCharType="separate"/>
      </w:r>
      <w:r w:rsidR="00567DDE">
        <w:t>3.4</w:t>
      </w:r>
      <w:r w:rsidRPr="00F078BB">
        <w:fldChar w:fldCharType="end"/>
      </w:r>
      <w:r w:rsidRPr="00F078BB">
        <w:t>).</w:t>
      </w:r>
    </w:p>
    <w:p w14:paraId="35FEBC5F" w14:textId="31C15314" w:rsidR="00F078BB" w:rsidRPr="00F078BB" w:rsidRDefault="00F078BB" w:rsidP="00F078BB">
      <w:r w:rsidRPr="00F078BB">
        <w:t>Inlet 7EM.mat – a model of a small harbour on the south coast of England to illustrate the inclusion of littoral drift across the inlet entrance (Section</w:t>
      </w:r>
      <w:r w:rsidR="00EF69B4">
        <w:t xml:space="preserve"> </w:t>
      </w:r>
      <w:r w:rsidR="00EF69B4">
        <w:fldChar w:fldCharType="begin"/>
      </w:r>
      <w:r w:rsidR="00EF69B4">
        <w:instrText xml:space="preserve"> REF _Ref53422643 \r \h </w:instrText>
      </w:r>
      <w:r w:rsidR="00EF69B4">
        <w:fldChar w:fldCharType="separate"/>
      </w:r>
      <w:r w:rsidR="00567DDE">
        <w:t>3.5</w:t>
      </w:r>
      <w:r w:rsidR="00EF69B4">
        <w:fldChar w:fldCharType="end"/>
      </w:r>
      <w:r w:rsidRPr="00F078BB">
        <w:t>).</w:t>
      </w:r>
    </w:p>
    <w:p w14:paraId="2EF5370E" w14:textId="77777777" w:rsidR="00F078BB" w:rsidRPr="00F078BB" w:rsidRDefault="00F078BB" w:rsidP="00F078BB"/>
    <w:p w14:paraId="104DE503" w14:textId="3B613770" w:rsidR="00F078BB" w:rsidRPr="00F078BB" w:rsidRDefault="00F078BB" w:rsidP="00F078BB">
      <w:pPr>
        <w:pStyle w:val="Heading2"/>
      </w:pPr>
      <w:bookmarkStart w:id="34" w:name="_Ref461816291"/>
      <w:bookmarkStart w:id="35" w:name="_Toc192914890"/>
      <w:r w:rsidRPr="00F078BB">
        <w:t>Humber Model (simple 3 element model: delta-channel-flat)</w:t>
      </w:r>
      <w:bookmarkEnd w:id="34"/>
      <w:bookmarkEnd w:id="35"/>
    </w:p>
    <w:p w14:paraId="17575E29" w14:textId="77777777" w:rsidR="00F078BB" w:rsidRPr="00F078BB" w:rsidRDefault="00F078BB" w:rsidP="00F078BB">
      <w:r w:rsidRPr="00F078BB">
        <w:t>The settings used in the Humber3EM model are as follows:</w:t>
      </w:r>
    </w:p>
    <w:p w14:paraId="0DC41BF8" w14:textId="7F39FE96"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0.72 kg/m</w:t>
      </w:r>
      <w:r w:rsidRPr="00F078BB">
        <w:rPr>
          <w:vertAlign w:val="superscript"/>
        </w:rPr>
        <w:t>3</w:t>
      </w:r>
      <w:r w:rsidRPr="00F078BB">
        <w:t xml:space="preserve">. Fine fraction value is the same in this example (see Section </w:t>
      </w:r>
      <w:r w:rsidRPr="00F078BB">
        <w:fldChar w:fldCharType="begin"/>
      </w:r>
      <w:r w:rsidRPr="00F078BB">
        <w:instrText xml:space="preserve"> REF _Ref459482856 \r \h </w:instrText>
      </w:r>
      <w:r w:rsidRPr="00F078BB">
        <w:fldChar w:fldCharType="separate"/>
      </w:r>
      <w:r w:rsidR="00567DDE">
        <w:t>3.3</w:t>
      </w:r>
      <w:r w:rsidRPr="00F078BB">
        <w:fldChar w:fldCharType="end"/>
      </w:r>
      <w:r w:rsidRPr="00F078BB">
        <w:t xml:space="preserve"> for details of how to introduce mixed sediments).</w:t>
      </w:r>
    </w:p>
    <w:p w14:paraId="3771C11A" w14:textId="7370EEB6" w:rsidR="00F078BB" w:rsidRPr="00F078BB" w:rsidRDefault="00F078BB" w:rsidP="00F078BB">
      <w:r w:rsidRPr="00F078BB">
        <w:rPr>
          <w:i/>
          <w:color w:val="7B2520" w:themeColor="accent3" w:themeShade="BF"/>
        </w:rPr>
        <w:t xml:space="preserve">Setup&gt;Estuary&gt; Water Levels: Tidal </w:t>
      </w:r>
      <w:r w:rsidR="00926FB3">
        <w:rPr>
          <w:i/>
          <w:color w:val="7B2520" w:themeColor="accent3" w:themeShade="BF"/>
        </w:rPr>
        <w:t xml:space="preserve">Amplitude </w:t>
      </w:r>
      <w:r w:rsidRPr="00F078BB">
        <w:t xml:space="preserve">= </w:t>
      </w:r>
      <w:r w:rsidR="00926FB3">
        <w:t>2.92</w:t>
      </w:r>
      <w:r w:rsidRPr="00F078BB">
        <w:t xml:space="preserve"> m (at mouth)</w:t>
      </w:r>
    </w:p>
    <w:p w14:paraId="2209CB47" w14:textId="3F1789D9" w:rsidR="00F078BB" w:rsidRPr="00F078BB" w:rsidRDefault="00F078BB" w:rsidP="00F078BB">
      <w:r w:rsidRPr="00F078BB">
        <w:rPr>
          <w:i/>
          <w:color w:val="7B2520" w:themeColor="accent3" w:themeShade="BF"/>
        </w:rPr>
        <w:t>Setup&gt;Estuary&gt; Water Levels: LW/HW amplitude ratio</w:t>
      </w:r>
      <w:r w:rsidRPr="00F078BB">
        <w:t xml:space="preserve"> = 1 if the tidal signal (or related cycles) is not symmetric about mean tide level, this ratio allows an adjustment to be made (the default is 1).</w:t>
      </w:r>
    </w:p>
    <w:p w14:paraId="6CC82B8C" w14:textId="7D7CE1D0" w:rsidR="00F078BB" w:rsidRPr="00F078BB" w:rsidRDefault="00926FB3" w:rsidP="00F078BB">
      <w:r w:rsidRPr="00F078BB">
        <w:rPr>
          <w:noProof/>
        </w:rPr>
        <mc:AlternateContent>
          <mc:Choice Requires="wps">
            <w:drawing>
              <wp:anchor distT="0" distB="0" distL="114300" distR="114300" simplePos="0" relativeHeight="251713536" behindDoc="0" locked="0" layoutInCell="1" allowOverlap="1" wp14:anchorId="7145C902" wp14:editId="7BD2CA80">
                <wp:simplePos x="0" y="0"/>
                <wp:positionH relativeFrom="margin">
                  <wp:align>right</wp:align>
                </wp:positionH>
                <wp:positionV relativeFrom="paragraph">
                  <wp:posOffset>12065</wp:posOffset>
                </wp:positionV>
                <wp:extent cx="132334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23340" cy="635"/>
                        </a:xfrm>
                        <a:prstGeom prst="rect">
                          <a:avLst/>
                        </a:prstGeom>
                        <a:solidFill>
                          <a:prstClr val="white"/>
                        </a:solidFill>
                        <a:ln>
                          <a:noFill/>
                        </a:ln>
                      </wps:spPr>
                      <wps:txbx>
                        <w:txbxContent>
                          <w:p w14:paraId="742BC8DC" w14:textId="495CC056" w:rsidR="00F078BB" w:rsidRDefault="00F078BB" w:rsidP="00F078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67DDE">
                              <w:rPr>
                                <w:noProof/>
                              </w:rPr>
                              <w:t>5</w:t>
                            </w:r>
                            <w:r>
                              <w:rPr>
                                <w:noProof/>
                              </w:rPr>
                              <w:fldChar w:fldCharType="end"/>
                            </w:r>
                            <w:r>
                              <w:t xml:space="preserve"> – Specify number of each type of 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45C902" id="_x0000_t202" coordsize="21600,21600" o:spt="202" path="m,l,21600r21600,l21600,xe">
                <v:stroke joinstyle="miter"/>
                <v:path gradientshapeok="t" o:connecttype="rect"/>
              </v:shapetype>
              <v:shape id="Text Box 12" o:spid="_x0000_s1026" type="#_x0000_t202" style="position:absolute;margin-left:53pt;margin-top:.95pt;width:104.2pt;height:.05pt;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" stroked="f">
                <v:textbox style="mso-fit-shape-to-text:t" inset="0,0,0,0">
                  <w:txbxContent>
                    <w:p w14:paraId="742BC8DC" w14:textId="495CC056" w:rsidR="00F078BB" w:rsidRDefault="00F078BB" w:rsidP="00F078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67DDE">
                        <w:rPr>
                          <w:noProof/>
                        </w:rPr>
                        <w:t>5</w:t>
                      </w:r>
                      <w:r>
                        <w:rPr>
                          <w:noProof/>
                        </w:rPr>
                        <w:fldChar w:fldCharType="end"/>
                      </w:r>
                      <w:r>
                        <w:t xml:space="preserve"> – Specify number of each type of element</w:t>
                      </w:r>
                    </w:p>
                  </w:txbxContent>
                </v:textbox>
                <w10:wrap type="square" anchorx="margin"/>
              </v:shape>
            </w:pict>
          </mc:Fallback>
        </mc:AlternateContent>
      </w:r>
      <w:r w:rsidR="00F078BB" w:rsidRPr="00F078BB">
        <w:rPr>
          <w:i/>
          <w:color w:val="7B2520" w:themeColor="accent3" w:themeShade="BF"/>
        </w:rPr>
        <w:t>Setup&gt;Estuary&gt; Water Levels: Mean Sea Level at t=0</w:t>
      </w:r>
      <w:r w:rsidR="00F078BB" w:rsidRPr="00F078BB">
        <w:t xml:space="preserve"> = 0 m. Allows for any offset of MSL to the local datum used for elevations.</w:t>
      </w:r>
    </w:p>
    <w:p w14:paraId="563B8202" w14:textId="63353CEB" w:rsidR="00F078BB" w:rsidRPr="00F078BB" w:rsidRDefault="00926FB3" w:rsidP="00F078BB">
      <w:r>
        <w:rPr>
          <w:noProof/>
        </w:rPr>
        <w:drawing>
          <wp:anchor distT="0" distB="0" distL="114300" distR="114300" simplePos="0" relativeHeight="251786240" behindDoc="0" locked="0" layoutInCell="1" allowOverlap="1" wp14:anchorId="02DB6950" wp14:editId="569CA86E">
            <wp:simplePos x="0" y="0"/>
            <wp:positionH relativeFrom="column">
              <wp:posOffset>4406265</wp:posOffset>
            </wp:positionH>
            <wp:positionV relativeFrom="paragraph">
              <wp:posOffset>3175</wp:posOffset>
            </wp:positionV>
            <wp:extent cx="1337310" cy="3498215"/>
            <wp:effectExtent l="0" t="0" r="0" b="6985"/>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7310" cy="3498215"/>
                    </a:xfrm>
                    <a:prstGeom prst="rect">
                      <a:avLst/>
                    </a:prstGeom>
                  </pic:spPr>
                </pic:pic>
              </a:graphicData>
            </a:graphic>
          </wp:anchor>
        </w:drawing>
      </w:r>
      <w:r w:rsidR="00F078BB" w:rsidRPr="00F078BB">
        <w:rPr>
          <w:i/>
          <w:color w:val="7B2520" w:themeColor="accent3" w:themeShade="BF"/>
        </w:rPr>
        <w:t>Setup&gt;Estuary&gt; Water Levels: Rate of sea level rise</w:t>
      </w:r>
      <w:r w:rsidR="00F078BB" w:rsidRPr="00F078BB">
        <w:t xml:space="preserve"> = 0.0018 m/year</w:t>
      </w:r>
    </w:p>
    <w:p w14:paraId="43F77326" w14:textId="754D70AB" w:rsidR="00F078BB" w:rsidRPr="00F078BB" w:rsidRDefault="00F078BB" w:rsidP="00F078BB">
      <w:r w:rsidRPr="00F078BB">
        <w:rPr>
          <w:i/>
          <w:color w:val="7B2520" w:themeColor="accent3" w:themeShade="BF"/>
        </w:rPr>
        <w:t>Setup&gt;Estuary&gt; Water Levels: Number of Cycles</w:t>
      </w:r>
      <w:r w:rsidRPr="00F078BB">
        <w:t xml:space="preserve"> = 2</w:t>
      </w:r>
    </w:p>
    <w:p w14:paraId="07094C47" w14:textId="5E180663" w:rsidR="00F078BB" w:rsidRPr="00F078BB" w:rsidRDefault="00F078BB" w:rsidP="00F078BB">
      <w:r w:rsidRPr="00F078BB">
        <w:t>The next three fields can have multiple values to include the number of cycles specified</w:t>
      </w:r>
    </w:p>
    <w:p w14:paraId="0AC0009C" w14:textId="01324F16" w:rsidR="00F078BB" w:rsidRPr="00F078BB" w:rsidRDefault="00F078BB" w:rsidP="00F078BB">
      <w:pPr>
        <w:rPr>
          <w:i/>
          <w:color w:val="7B2520" w:themeColor="accent3" w:themeShade="BF"/>
        </w:rPr>
      </w:pPr>
      <w:r w:rsidRPr="00F078BB">
        <w:rPr>
          <w:i/>
          <w:color w:val="7B2520" w:themeColor="accent3" w:themeShade="BF"/>
        </w:rPr>
        <w:t xml:space="preserve">Setup&gt;Estuary&gt; Water Levels: Amplitude </w:t>
      </w:r>
      <w:r w:rsidRPr="00F078BB">
        <w:t>= 0.1   0.04 m</w:t>
      </w:r>
      <w:r w:rsidRPr="00F078BB">
        <w:rPr>
          <w:i/>
          <w:color w:val="7B2520" w:themeColor="accent3" w:themeShade="BF"/>
        </w:rPr>
        <w:t xml:space="preserve"> </w:t>
      </w:r>
    </w:p>
    <w:p w14:paraId="02E418B9" w14:textId="77777777" w:rsidR="00F078BB" w:rsidRPr="00F078BB" w:rsidRDefault="00F078BB" w:rsidP="00F078BB">
      <w:r w:rsidRPr="00F078BB">
        <w:rPr>
          <w:i/>
          <w:color w:val="7B2520" w:themeColor="accent3" w:themeShade="BF"/>
        </w:rPr>
        <w:t>Setup&gt;Estuary&gt; Water Levels: Period</w:t>
      </w:r>
      <w:r w:rsidRPr="00F078BB">
        <w:t xml:space="preserve"> = 18.6   180 years. </w:t>
      </w:r>
    </w:p>
    <w:p w14:paraId="03951F97" w14:textId="531331AD" w:rsidR="00F078BB" w:rsidRPr="00F078BB" w:rsidRDefault="00F078BB" w:rsidP="00F078BB">
      <w:r w:rsidRPr="00F078BB">
        <w:rPr>
          <w:i/>
          <w:color w:val="7B2520" w:themeColor="accent3" w:themeShade="BF"/>
        </w:rPr>
        <w:t>Setup&gt;Estuary&gt; Water Levels: Phase</w:t>
      </w:r>
      <w:r w:rsidRPr="00F078BB">
        <w:t xml:space="preserve"> = 12.2   128 years. Defines the offset to give the correct timing of each cycle in the Julian calendar.</w:t>
      </w:r>
    </w:p>
    <w:p w14:paraId="0AE9A80C" w14:textId="2A0DC27C" w:rsidR="00F078BB" w:rsidRPr="00F078BB" w:rsidRDefault="00F078BB" w:rsidP="00F078BB">
      <w:r w:rsidRPr="00F078BB">
        <w:rPr>
          <w:color w:val="7B2520" w:themeColor="accent3" w:themeShade="BF"/>
        </w:rPr>
        <w:t>Setup&gt;Element&gt;</w:t>
      </w:r>
      <w:r w:rsidRPr="00F078BB">
        <w:rPr>
          <w:i/>
          <w:color w:val="7B2520" w:themeColor="accent3" w:themeShade="BF"/>
        </w:rPr>
        <w:t>Define Elements</w:t>
      </w:r>
      <w:r w:rsidRPr="00F078BB">
        <w:t>: specify how many elements of each type are needed. A table then lists all elements and the user can amend the Type of element, the name given to the element and whether it is erodible or not.</w:t>
      </w:r>
    </w:p>
    <w:p w14:paraId="40E083B4" w14:textId="27064644" w:rsidR="00F078BB" w:rsidRPr="00F078BB" w:rsidRDefault="00F078BB" w:rsidP="00F078BB">
      <w:r w:rsidRPr="00F078BB">
        <w:t xml:space="preserve">The elements and then created and the </w:t>
      </w:r>
      <w:r w:rsidR="00214A40">
        <w:t>parameters</w:t>
      </w:r>
      <w:r w:rsidRPr="00F078BB">
        <w:t xml:space="preserve"> for each element must all be defined as follows:</w:t>
      </w:r>
    </w:p>
    <w:p w14:paraId="0029798C" w14:textId="559DD3E4" w:rsidR="00F078BB" w:rsidRDefault="00F078BB" w:rsidP="00F078BB">
      <w:r w:rsidRPr="00F078BB">
        <w:rPr>
          <w:i/>
          <w:color w:val="7B2520" w:themeColor="accent3" w:themeShade="BF"/>
        </w:rPr>
        <w:t xml:space="preserve">Setup&gt;Element&gt;Element </w:t>
      </w:r>
      <w:r w:rsidR="00214A40">
        <w:rPr>
          <w:i/>
          <w:color w:val="7B2520" w:themeColor="accent3" w:themeShade="BF"/>
        </w:rPr>
        <w:t>Parameters</w:t>
      </w:r>
      <w:r w:rsidRPr="00F078BB">
        <w:t xml:space="preserve">: select element and define </w:t>
      </w:r>
      <w:r w:rsidR="00214A40">
        <w:t>parameters</w:t>
      </w:r>
      <w:r w:rsidRPr="00F078BB">
        <w:t xml:space="preserve">. The following table details the </w:t>
      </w:r>
      <w:r w:rsidR="00214A40">
        <w:t>parameters</w:t>
      </w:r>
      <w:r w:rsidRPr="00F078BB">
        <w:t xml:space="preserve"> used in the 3 element Humber model:</w:t>
      </w:r>
    </w:p>
    <w:p w14:paraId="68EC874D" w14:textId="550F8777" w:rsidR="00F078BB" w:rsidRDefault="00F078BB" w:rsidP="00F078BB"/>
    <w:p w14:paraId="4FCCB712" w14:textId="77777777" w:rsidR="00F078BB" w:rsidRPr="00F078BB" w:rsidRDefault="00F078BB" w:rsidP="00F078BB"/>
    <w:tbl>
      <w:tblPr>
        <w:tblStyle w:val="TableGrid"/>
        <w:tblW w:w="0" w:type="auto"/>
        <w:jc w:val="center"/>
        <w:tblLook w:val="04A0" w:firstRow="1" w:lastRow="0" w:firstColumn="1" w:lastColumn="0" w:noHBand="0" w:noVBand="1"/>
      </w:tblPr>
      <w:tblGrid>
        <w:gridCol w:w="2405"/>
        <w:gridCol w:w="1275"/>
        <w:gridCol w:w="1276"/>
        <w:gridCol w:w="1276"/>
      </w:tblGrid>
      <w:tr w:rsidR="00F078BB" w:rsidRPr="00F078BB" w14:paraId="5F1AB16D" w14:textId="77777777" w:rsidTr="00F078BB">
        <w:trPr>
          <w:jc w:val="center"/>
        </w:trPr>
        <w:tc>
          <w:tcPr>
            <w:tcW w:w="2405" w:type="dxa"/>
          </w:tcPr>
          <w:p w14:paraId="5228A4AF" w14:textId="77777777" w:rsidR="00F078BB" w:rsidRPr="00F078BB" w:rsidRDefault="00F078BB" w:rsidP="00F078BB"/>
        </w:tc>
        <w:tc>
          <w:tcPr>
            <w:tcW w:w="1275" w:type="dxa"/>
          </w:tcPr>
          <w:p w14:paraId="7C42A996" w14:textId="77777777" w:rsidR="00F078BB" w:rsidRPr="00F078BB" w:rsidRDefault="00F078BB" w:rsidP="00F078BB">
            <w:pPr>
              <w:jc w:val="center"/>
              <w:rPr>
                <w:b/>
              </w:rPr>
            </w:pPr>
            <w:r w:rsidRPr="00F078BB">
              <w:rPr>
                <w:b/>
              </w:rPr>
              <w:t>Channel</w:t>
            </w:r>
          </w:p>
        </w:tc>
        <w:tc>
          <w:tcPr>
            <w:tcW w:w="1276" w:type="dxa"/>
          </w:tcPr>
          <w:p w14:paraId="2470C9D1" w14:textId="77777777" w:rsidR="00F078BB" w:rsidRPr="00F078BB" w:rsidRDefault="00F078BB" w:rsidP="00F078BB">
            <w:pPr>
              <w:jc w:val="center"/>
              <w:rPr>
                <w:b/>
              </w:rPr>
            </w:pPr>
            <w:r w:rsidRPr="00F078BB">
              <w:rPr>
                <w:b/>
              </w:rPr>
              <w:t>Tidal Flat</w:t>
            </w:r>
          </w:p>
        </w:tc>
        <w:tc>
          <w:tcPr>
            <w:tcW w:w="1276" w:type="dxa"/>
          </w:tcPr>
          <w:p w14:paraId="15FB272D" w14:textId="71BCED24" w:rsidR="00F078BB" w:rsidRPr="00F078BB" w:rsidRDefault="00EF69B4" w:rsidP="00F078BB">
            <w:pPr>
              <w:jc w:val="center"/>
              <w:rPr>
                <w:b/>
              </w:rPr>
            </w:pPr>
            <w:r>
              <w:rPr>
                <w:b/>
              </w:rPr>
              <w:t xml:space="preserve">Ebb </w:t>
            </w:r>
            <w:r w:rsidR="00F078BB" w:rsidRPr="00F078BB">
              <w:rPr>
                <w:b/>
              </w:rPr>
              <w:t>Delta</w:t>
            </w:r>
          </w:p>
        </w:tc>
      </w:tr>
      <w:tr w:rsidR="00F078BB" w:rsidRPr="00F078BB" w14:paraId="646DF79D" w14:textId="77777777" w:rsidTr="00F078BB">
        <w:trPr>
          <w:jc w:val="center"/>
        </w:trPr>
        <w:tc>
          <w:tcPr>
            <w:tcW w:w="2405" w:type="dxa"/>
          </w:tcPr>
          <w:p w14:paraId="1E1598C3" w14:textId="77777777" w:rsidR="00F078BB" w:rsidRPr="00F078BB" w:rsidRDefault="00F078BB" w:rsidP="00F078BB">
            <w:r w:rsidRPr="00F078BB">
              <w:t>Initial volume (m</w:t>
            </w:r>
            <w:r w:rsidRPr="00F078BB">
              <w:rPr>
                <w:vertAlign w:val="superscript"/>
              </w:rPr>
              <w:t>3</w:t>
            </w:r>
            <w:r w:rsidRPr="00F078BB">
              <w:t>)</w:t>
            </w:r>
          </w:p>
        </w:tc>
        <w:tc>
          <w:tcPr>
            <w:tcW w:w="1275" w:type="dxa"/>
          </w:tcPr>
          <w:p w14:paraId="3D92357A" w14:textId="77777777" w:rsidR="00F078BB" w:rsidRPr="00F078BB" w:rsidRDefault="00F078BB" w:rsidP="00F078BB">
            <w:pPr>
              <w:jc w:val="center"/>
            </w:pPr>
            <w:r w:rsidRPr="00F078BB">
              <w:t>1.079e9</w:t>
            </w:r>
          </w:p>
        </w:tc>
        <w:tc>
          <w:tcPr>
            <w:tcW w:w="1276" w:type="dxa"/>
          </w:tcPr>
          <w:p w14:paraId="2D1A4B7C" w14:textId="77777777" w:rsidR="00F078BB" w:rsidRPr="00F078BB" w:rsidRDefault="00F078BB" w:rsidP="00F078BB">
            <w:pPr>
              <w:jc w:val="center"/>
            </w:pPr>
            <w:r w:rsidRPr="00F078BB">
              <w:t>3.97e8</w:t>
            </w:r>
          </w:p>
        </w:tc>
        <w:tc>
          <w:tcPr>
            <w:tcW w:w="1276" w:type="dxa"/>
          </w:tcPr>
          <w:p w14:paraId="64CE966E" w14:textId="77777777" w:rsidR="00F078BB" w:rsidRPr="00F078BB" w:rsidRDefault="00F078BB" w:rsidP="00F078BB">
            <w:pPr>
              <w:jc w:val="center"/>
            </w:pPr>
            <w:r w:rsidRPr="00F078BB">
              <w:t>7.719e8</w:t>
            </w:r>
          </w:p>
        </w:tc>
      </w:tr>
      <w:tr w:rsidR="00F078BB" w:rsidRPr="00F078BB" w14:paraId="2FDA8325" w14:textId="77777777" w:rsidTr="00F078BB">
        <w:trPr>
          <w:jc w:val="center"/>
        </w:trPr>
        <w:tc>
          <w:tcPr>
            <w:tcW w:w="2405" w:type="dxa"/>
          </w:tcPr>
          <w:p w14:paraId="69C13353" w14:textId="77777777" w:rsidR="00F078BB" w:rsidRPr="00F078BB" w:rsidRDefault="00F078BB" w:rsidP="00F078BB">
            <w:r w:rsidRPr="00F078BB">
              <w:t>Initial plan area (m</w:t>
            </w:r>
            <w:r w:rsidRPr="00F078BB">
              <w:rPr>
                <w:vertAlign w:val="superscript"/>
              </w:rPr>
              <w:t>2</w:t>
            </w:r>
            <w:r w:rsidRPr="00F078BB">
              <w:t>)</w:t>
            </w:r>
          </w:p>
        </w:tc>
        <w:tc>
          <w:tcPr>
            <w:tcW w:w="1275" w:type="dxa"/>
          </w:tcPr>
          <w:p w14:paraId="33DAE992" w14:textId="77777777" w:rsidR="00F078BB" w:rsidRPr="00F078BB" w:rsidRDefault="00F078BB" w:rsidP="00F078BB">
            <w:pPr>
              <w:jc w:val="center"/>
            </w:pPr>
            <w:r w:rsidRPr="00F078BB">
              <w:t>1.867e8</w:t>
            </w:r>
          </w:p>
        </w:tc>
        <w:tc>
          <w:tcPr>
            <w:tcW w:w="1276" w:type="dxa"/>
          </w:tcPr>
          <w:p w14:paraId="703F4786" w14:textId="77777777" w:rsidR="00F078BB" w:rsidRPr="00F078BB" w:rsidRDefault="00F078BB" w:rsidP="00F078BB">
            <w:pPr>
              <w:jc w:val="center"/>
            </w:pPr>
            <w:r w:rsidRPr="00F078BB">
              <w:t>9.85e7</w:t>
            </w:r>
          </w:p>
        </w:tc>
        <w:tc>
          <w:tcPr>
            <w:tcW w:w="1276" w:type="dxa"/>
          </w:tcPr>
          <w:p w14:paraId="46A7D671" w14:textId="77777777" w:rsidR="00F078BB" w:rsidRPr="00F078BB" w:rsidRDefault="00F078BB" w:rsidP="00F078BB">
            <w:pPr>
              <w:jc w:val="center"/>
            </w:pPr>
            <w:r w:rsidRPr="00F078BB">
              <w:t>5.0e7</w:t>
            </w:r>
          </w:p>
        </w:tc>
      </w:tr>
      <w:tr w:rsidR="00F078BB" w:rsidRPr="00F078BB" w14:paraId="02FF9EA8" w14:textId="77777777" w:rsidTr="00F078BB">
        <w:trPr>
          <w:jc w:val="center"/>
        </w:trPr>
        <w:tc>
          <w:tcPr>
            <w:tcW w:w="2405" w:type="dxa"/>
          </w:tcPr>
          <w:p w14:paraId="6CE5F0F7" w14:textId="77777777" w:rsidR="00F078BB" w:rsidRPr="00F078BB" w:rsidRDefault="00F078BB" w:rsidP="00F078BB">
            <w:r w:rsidRPr="00F078BB">
              <w:t>Length (m)</w:t>
            </w:r>
          </w:p>
        </w:tc>
        <w:tc>
          <w:tcPr>
            <w:tcW w:w="1275" w:type="dxa"/>
          </w:tcPr>
          <w:p w14:paraId="4C5A1B5B" w14:textId="77777777" w:rsidR="00F078BB" w:rsidRPr="00F078BB" w:rsidRDefault="00F078BB" w:rsidP="00F078BB">
            <w:pPr>
              <w:jc w:val="center"/>
            </w:pPr>
            <w:r w:rsidRPr="00F078BB">
              <w:t>1.34e5</w:t>
            </w:r>
          </w:p>
        </w:tc>
        <w:tc>
          <w:tcPr>
            <w:tcW w:w="1276" w:type="dxa"/>
          </w:tcPr>
          <w:p w14:paraId="37D853FE" w14:textId="77777777" w:rsidR="00F078BB" w:rsidRPr="00F078BB" w:rsidRDefault="00F078BB" w:rsidP="00F078BB">
            <w:pPr>
              <w:jc w:val="center"/>
            </w:pPr>
            <w:r w:rsidRPr="00F078BB">
              <w:t>1.34e5</w:t>
            </w:r>
          </w:p>
        </w:tc>
        <w:tc>
          <w:tcPr>
            <w:tcW w:w="1276" w:type="dxa"/>
          </w:tcPr>
          <w:p w14:paraId="011AFA43" w14:textId="77777777" w:rsidR="00F078BB" w:rsidRPr="00F078BB" w:rsidRDefault="00F078BB" w:rsidP="00F078BB">
            <w:pPr>
              <w:jc w:val="center"/>
            </w:pPr>
            <w:r w:rsidRPr="00F078BB">
              <w:t>1.0e4</w:t>
            </w:r>
          </w:p>
        </w:tc>
      </w:tr>
      <w:tr w:rsidR="00F078BB" w:rsidRPr="00F078BB" w14:paraId="1D886FB3" w14:textId="77777777" w:rsidTr="00F078BB">
        <w:trPr>
          <w:jc w:val="center"/>
        </w:trPr>
        <w:tc>
          <w:tcPr>
            <w:tcW w:w="2405" w:type="dxa"/>
          </w:tcPr>
          <w:p w14:paraId="23763CFF" w14:textId="77777777" w:rsidR="00F078BB" w:rsidRPr="00F078BB" w:rsidRDefault="00F078BB" w:rsidP="00F078BB">
            <w:r w:rsidRPr="00F078BB">
              <w:t>Vertical exchange (m/s)</w:t>
            </w:r>
          </w:p>
        </w:tc>
        <w:tc>
          <w:tcPr>
            <w:tcW w:w="1275" w:type="dxa"/>
          </w:tcPr>
          <w:p w14:paraId="0A0EB6D3" w14:textId="77777777" w:rsidR="00F078BB" w:rsidRPr="00F078BB" w:rsidRDefault="00F078BB" w:rsidP="00F078BB">
            <w:pPr>
              <w:jc w:val="center"/>
            </w:pPr>
            <w:r w:rsidRPr="00F078BB">
              <w:t>0.003</w:t>
            </w:r>
          </w:p>
        </w:tc>
        <w:tc>
          <w:tcPr>
            <w:tcW w:w="1276" w:type="dxa"/>
          </w:tcPr>
          <w:p w14:paraId="71887FF9" w14:textId="77777777" w:rsidR="00F078BB" w:rsidRPr="00F078BB" w:rsidRDefault="00F078BB" w:rsidP="00F078BB">
            <w:pPr>
              <w:jc w:val="center"/>
            </w:pPr>
            <w:r w:rsidRPr="00F078BB">
              <w:t>0.003</w:t>
            </w:r>
          </w:p>
        </w:tc>
        <w:tc>
          <w:tcPr>
            <w:tcW w:w="1276" w:type="dxa"/>
          </w:tcPr>
          <w:p w14:paraId="1CA2684F" w14:textId="77777777" w:rsidR="00F078BB" w:rsidRPr="00F078BB" w:rsidRDefault="00F078BB" w:rsidP="00F078BB">
            <w:pPr>
              <w:jc w:val="center"/>
            </w:pPr>
            <w:r w:rsidRPr="00F078BB">
              <w:t>0.003</w:t>
            </w:r>
          </w:p>
        </w:tc>
      </w:tr>
      <w:tr w:rsidR="00F078BB" w:rsidRPr="00F078BB" w14:paraId="05E20DCE" w14:textId="77777777" w:rsidTr="00F078BB">
        <w:trPr>
          <w:jc w:val="center"/>
        </w:trPr>
        <w:tc>
          <w:tcPr>
            <w:tcW w:w="2405" w:type="dxa"/>
          </w:tcPr>
          <w:p w14:paraId="1631E711" w14:textId="77777777" w:rsidR="00F078BB" w:rsidRPr="00F078BB" w:rsidRDefault="00F078BB" w:rsidP="00F078BB">
            <w:r w:rsidRPr="00F078BB">
              <w:t>Transport coefficient (-)</w:t>
            </w:r>
          </w:p>
        </w:tc>
        <w:tc>
          <w:tcPr>
            <w:tcW w:w="1275" w:type="dxa"/>
          </w:tcPr>
          <w:p w14:paraId="137A4421" w14:textId="77777777" w:rsidR="00F078BB" w:rsidRPr="00F078BB" w:rsidRDefault="00F078BB" w:rsidP="00F078BB">
            <w:pPr>
              <w:jc w:val="center"/>
            </w:pPr>
            <w:r w:rsidRPr="00F078BB">
              <w:t>2</w:t>
            </w:r>
          </w:p>
        </w:tc>
        <w:tc>
          <w:tcPr>
            <w:tcW w:w="1276" w:type="dxa"/>
          </w:tcPr>
          <w:p w14:paraId="54946E5E" w14:textId="77777777" w:rsidR="00F078BB" w:rsidRPr="00F078BB" w:rsidRDefault="00F078BB" w:rsidP="00F078BB">
            <w:pPr>
              <w:jc w:val="center"/>
            </w:pPr>
            <w:r w:rsidRPr="00F078BB">
              <w:t>2</w:t>
            </w:r>
          </w:p>
        </w:tc>
        <w:tc>
          <w:tcPr>
            <w:tcW w:w="1276" w:type="dxa"/>
          </w:tcPr>
          <w:p w14:paraId="5D5AF7D2" w14:textId="77777777" w:rsidR="00F078BB" w:rsidRPr="00F078BB" w:rsidRDefault="00F078BB" w:rsidP="00F078BB">
            <w:pPr>
              <w:jc w:val="center"/>
            </w:pPr>
            <w:r w:rsidRPr="00F078BB">
              <w:t>-2</w:t>
            </w:r>
          </w:p>
        </w:tc>
      </w:tr>
      <w:tr w:rsidR="00F078BB" w:rsidRPr="00F078BB" w14:paraId="2A4CB2B7" w14:textId="77777777" w:rsidTr="00F078BB">
        <w:trPr>
          <w:jc w:val="center"/>
        </w:trPr>
        <w:tc>
          <w:tcPr>
            <w:tcW w:w="2405" w:type="dxa"/>
          </w:tcPr>
          <w:p w14:paraId="4C385B7F" w14:textId="77777777" w:rsidR="00F078BB" w:rsidRPr="00F078BB" w:rsidRDefault="00F078BB" w:rsidP="00F078BB">
            <w:r w:rsidRPr="00F078BB">
              <w:t>Bed density (kb/m</w:t>
            </w:r>
            <w:r w:rsidRPr="00F078BB">
              <w:rPr>
                <w:vertAlign w:val="superscript"/>
              </w:rPr>
              <w:t>3</w:t>
            </w:r>
            <w:r w:rsidRPr="00F078BB">
              <w:t>)</w:t>
            </w:r>
          </w:p>
        </w:tc>
        <w:tc>
          <w:tcPr>
            <w:tcW w:w="1275" w:type="dxa"/>
          </w:tcPr>
          <w:p w14:paraId="291AF1CD" w14:textId="77777777" w:rsidR="00F078BB" w:rsidRPr="00F078BB" w:rsidRDefault="00F078BB" w:rsidP="00F078BB">
            <w:pPr>
              <w:jc w:val="center"/>
            </w:pPr>
            <w:r w:rsidRPr="00F078BB">
              <w:t>1350</w:t>
            </w:r>
          </w:p>
        </w:tc>
        <w:tc>
          <w:tcPr>
            <w:tcW w:w="1276" w:type="dxa"/>
          </w:tcPr>
          <w:p w14:paraId="09BB1713" w14:textId="77777777" w:rsidR="00F078BB" w:rsidRPr="00F078BB" w:rsidRDefault="00F078BB" w:rsidP="00F078BB">
            <w:pPr>
              <w:jc w:val="center"/>
            </w:pPr>
            <w:r w:rsidRPr="00F078BB">
              <w:t>1350</w:t>
            </w:r>
          </w:p>
        </w:tc>
        <w:tc>
          <w:tcPr>
            <w:tcW w:w="1276" w:type="dxa"/>
          </w:tcPr>
          <w:p w14:paraId="6970DFF5" w14:textId="77777777" w:rsidR="00F078BB" w:rsidRPr="00F078BB" w:rsidRDefault="00F078BB" w:rsidP="00F078BB">
            <w:pPr>
              <w:jc w:val="center"/>
            </w:pPr>
            <w:r w:rsidRPr="00F078BB">
              <w:t>1350</w:t>
            </w:r>
          </w:p>
        </w:tc>
      </w:tr>
      <w:tr w:rsidR="00F078BB" w:rsidRPr="00F078BB" w14:paraId="1C37216E" w14:textId="77777777" w:rsidTr="00F078BB">
        <w:trPr>
          <w:jc w:val="center"/>
        </w:trPr>
        <w:tc>
          <w:tcPr>
            <w:tcW w:w="2405" w:type="dxa"/>
          </w:tcPr>
          <w:p w14:paraId="5B70E1DB" w14:textId="77777777" w:rsidR="00F078BB" w:rsidRPr="00F078BB" w:rsidRDefault="00F078BB" w:rsidP="00F078BB">
            <w:r w:rsidRPr="00F078BB">
              <w:t>Sediment mobility</w:t>
            </w:r>
          </w:p>
        </w:tc>
        <w:tc>
          <w:tcPr>
            <w:tcW w:w="1275" w:type="dxa"/>
          </w:tcPr>
          <w:p w14:paraId="1495846C" w14:textId="77777777" w:rsidR="00F078BB" w:rsidRPr="00F078BB" w:rsidRDefault="00F078BB" w:rsidP="00F078BB">
            <w:pPr>
              <w:jc w:val="center"/>
            </w:pPr>
            <w:r w:rsidRPr="00F078BB">
              <w:t>1</w:t>
            </w:r>
          </w:p>
        </w:tc>
        <w:tc>
          <w:tcPr>
            <w:tcW w:w="1276" w:type="dxa"/>
          </w:tcPr>
          <w:p w14:paraId="4705F25C" w14:textId="77777777" w:rsidR="00F078BB" w:rsidRPr="00F078BB" w:rsidRDefault="00F078BB" w:rsidP="00F078BB">
            <w:pPr>
              <w:jc w:val="center"/>
            </w:pPr>
            <w:r w:rsidRPr="00F078BB">
              <w:t>1</w:t>
            </w:r>
          </w:p>
        </w:tc>
        <w:tc>
          <w:tcPr>
            <w:tcW w:w="1276" w:type="dxa"/>
          </w:tcPr>
          <w:p w14:paraId="4A2F8611" w14:textId="77777777" w:rsidR="00F078BB" w:rsidRPr="00F078BB" w:rsidRDefault="00F078BB" w:rsidP="00F078BB">
            <w:pPr>
              <w:jc w:val="center"/>
            </w:pPr>
            <w:r w:rsidRPr="00F078BB">
              <w:t>1</w:t>
            </w:r>
          </w:p>
        </w:tc>
      </w:tr>
    </w:tbl>
    <w:p w14:paraId="0A0A37FB" w14:textId="77777777" w:rsidR="00F078BB" w:rsidRPr="00F078BB" w:rsidRDefault="00F078BB" w:rsidP="00F078BB">
      <w:pPr>
        <w:keepLines/>
        <w:spacing w:after="0"/>
        <w:rPr>
          <w:sz w:val="20"/>
          <w:szCs w:val="20"/>
        </w:rPr>
      </w:pPr>
      <w:r w:rsidRPr="00F078BB">
        <w:rPr>
          <w:sz w:val="20"/>
          <w:szCs w:val="20"/>
        </w:rPr>
        <w:t xml:space="preserve">Notes: </w:t>
      </w:r>
    </w:p>
    <w:p w14:paraId="45124271" w14:textId="77777777" w:rsidR="00F078BB" w:rsidRPr="00F078BB" w:rsidRDefault="00F078BB">
      <w:pPr>
        <w:keepLines/>
        <w:numPr>
          <w:ilvl w:val="0"/>
          <w:numId w:val="6"/>
        </w:numPr>
        <w:spacing w:after="40"/>
        <w:contextualSpacing/>
        <w:rPr>
          <w:sz w:val="20"/>
          <w:szCs w:val="20"/>
        </w:rPr>
      </w:pPr>
      <w:r w:rsidRPr="00F078BB">
        <w:rPr>
          <w:sz w:val="20"/>
          <w:szCs w:val="20"/>
        </w:rPr>
        <w:t>Volumes are between the upper and lower surface of the element eg low water and bed for channel elements and high water and low water for tidal flat elements</w:t>
      </w:r>
    </w:p>
    <w:p w14:paraId="688BD3F9" w14:textId="77777777" w:rsidR="00F078BB" w:rsidRPr="00F078BB" w:rsidRDefault="00F078BB">
      <w:pPr>
        <w:keepLines/>
        <w:numPr>
          <w:ilvl w:val="0"/>
          <w:numId w:val="6"/>
        </w:numPr>
        <w:spacing w:after="40"/>
        <w:contextualSpacing/>
        <w:rPr>
          <w:sz w:val="20"/>
          <w:szCs w:val="20"/>
        </w:rPr>
      </w:pPr>
      <w:r w:rsidRPr="00F078BB">
        <w:rPr>
          <w:sz w:val="20"/>
          <w:szCs w:val="20"/>
        </w:rPr>
        <w:t>Plan areas are measured on the upper surface. For Tidal flats this is the area over the flat at high water and does not include the area of the channel.</w:t>
      </w:r>
    </w:p>
    <w:p w14:paraId="574FD903" w14:textId="1ABA5A6E" w:rsidR="00F078BB" w:rsidRPr="00F078BB" w:rsidRDefault="00F078BB">
      <w:pPr>
        <w:numPr>
          <w:ilvl w:val="0"/>
          <w:numId w:val="6"/>
        </w:numPr>
        <w:spacing w:after="40"/>
        <w:contextualSpacing/>
        <w:rPr>
          <w:sz w:val="20"/>
          <w:szCs w:val="20"/>
        </w:rPr>
      </w:pPr>
      <w:r w:rsidRPr="00F078BB">
        <w:rPr>
          <w:sz w:val="20"/>
          <w:szCs w:val="20"/>
        </w:rPr>
        <w:t xml:space="preserve">Length is the along channel length of the </w:t>
      </w:r>
      <w:r w:rsidR="0016086B" w:rsidRPr="00F078BB">
        <w:rPr>
          <w:sz w:val="20"/>
          <w:szCs w:val="20"/>
        </w:rPr>
        <w:t>element.</w:t>
      </w:r>
    </w:p>
    <w:p w14:paraId="2D4534F6" w14:textId="7272CC01" w:rsidR="00F078BB" w:rsidRPr="00F078BB" w:rsidRDefault="00F078BB">
      <w:pPr>
        <w:numPr>
          <w:ilvl w:val="0"/>
          <w:numId w:val="6"/>
        </w:numPr>
        <w:spacing w:after="40"/>
        <w:contextualSpacing/>
        <w:rPr>
          <w:sz w:val="20"/>
          <w:szCs w:val="20"/>
        </w:rPr>
      </w:pPr>
      <w:r w:rsidRPr="00F078BB">
        <w:rPr>
          <w:sz w:val="20"/>
          <w:szCs w:val="20"/>
        </w:rPr>
        <w:t xml:space="preserve">Vertical exchange and Transport coefficient are determined as explained in Townend et al (2016). The Transport coefficient for the </w:t>
      </w:r>
      <w:r w:rsidR="00EF69B4">
        <w:rPr>
          <w:sz w:val="20"/>
          <w:szCs w:val="20"/>
        </w:rPr>
        <w:t xml:space="preserve">Ebb </w:t>
      </w:r>
      <w:r w:rsidRPr="00F078BB">
        <w:rPr>
          <w:sz w:val="20"/>
          <w:szCs w:val="20"/>
        </w:rPr>
        <w:t>Delta is negative because the equilibrium condition of this type of element is in terms of sediment volume, whereas the others are all in terms of water volume.</w:t>
      </w:r>
    </w:p>
    <w:p w14:paraId="530D9848" w14:textId="77777777" w:rsidR="00F078BB" w:rsidRPr="00F078BB" w:rsidRDefault="00F078BB">
      <w:pPr>
        <w:numPr>
          <w:ilvl w:val="0"/>
          <w:numId w:val="6"/>
        </w:numPr>
        <w:spacing w:after="40"/>
        <w:contextualSpacing/>
        <w:rPr>
          <w:sz w:val="20"/>
          <w:szCs w:val="20"/>
        </w:rPr>
      </w:pPr>
      <w:r w:rsidRPr="00F078BB">
        <w:rPr>
          <w:sz w:val="20"/>
          <w:szCs w:val="20"/>
        </w:rPr>
        <w:t>Bed density is a representative density for the bed in each element.</w:t>
      </w:r>
    </w:p>
    <w:p w14:paraId="4B97F6F8" w14:textId="77777777" w:rsidR="00F078BB" w:rsidRPr="00F078BB" w:rsidRDefault="00F078BB">
      <w:pPr>
        <w:numPr>
          <w:ilvl w:val="0"/>
          <w:numId w:val="6"/>
        </w:numPr>
        <w:spacing w:after="40"/>
        <w:contextualSpacing/>
        <w:rPr>
          <w:sz w:val="20"/>
          <w:szCs w:val="20"/>
        </w:rPr>
      </w:pPr>
      <w:r w:rsidRPr="00F078BB">
        <w:rPr>
          <w:sz w:val="20"/>
          <w:szCs w:val="20"/>
        </w:rPr>
        <w:t>Sediment mobility is only used when tidal pumping is included to adjust the along channel concentrations.</w:t>
      </w:r>
    </w:p>
    <w:p w14:paraId="1FEA68C1" w14:textId="77777777" w:rsidR="00F078BB" w:rsidRPr="00F078BB" w:rsidRDefault="00F078BB" w:rsidP="00F078BB"/>
    <w:p w14:paraId="7EC173B9" w14:textId="77777777" w:rsidR="00F078BB" w:rsidRPr="00F078BB" w:rsidRDefault="00F078BB" w:rsidP="00F078BB">
      <w:r w:rsidRPr="00F078BB">
        <w:rPr>
          <w:i/>
          <w:color w:val="7B2520" w:themeColor="accent3" w:themeShade="BF"/>
        </w:rPr>
        <w:t>Setup&gt;Run Parameters&gt;Time Step: Time Step</w:t>
      </w:r>
      <w:r w:rsidRPr="00F078BB">
        <w:t xml:space="preserve"> = 0.5 (years)</w:t>
      </w:r>
    </w:p>
    <w:p w14:paraId="5E818893" w14:textId="57502104" w:rsidR="00F078BB" w:rsidRPr="00F078BB" w:rsidRDefault="00F078BB" w:rsidP="00F078BB">
      <w:r w:rsidRPr="00F078BB">
        <w:rPr>
          <w:i/>
          <w:color w:val="7B2520" w:themeColor="accent3" w:themeShade="BF"/>
        </w:rPr>
        <w:t>Setup&gt;Run Parameters&gt;Time Step: Number of Time Steps</w:t>
      </w:r>
      <w:r w:rsidRPr="00F078BB">
        <w:t xml:space="preserve"> = 640 (</w:t>
      </w:r>
      <w:r w:rsidR="0016086B" w:rsidRPr="00F078BB">
        <w:t>i.e.,</w:t>
      </w:r>
      <w:r w:rsidRPr="00F078BB">
        <w:t xml:space="preserve"> 320 years)</w:t>
      </w:r>
    </w:p>
    <w:p w14:paraId="2A615FB9" w14:textId="2773D735" w:rsidR="00F078BB" w:rsidRPr="00F078BB" w:rsidRDefault="00F078BB" w:rsidP="00F078BB">
      <w:r w:rsidRPr="00F078BB">
        <w:rPr>
          <w:i/>
          <w:color w:val="7B2520" w:themeColor="accent3" w:themeShade="BF"/>
        </w:rPr>
        <w:t xml:space="preserve">Setup&gt;Run Parameters&gt;Time Step: Output Interval </w:t>
      </w:r>
      <w:r w:rsidRPr="00F078BB">
        <w:t>= 2 (</w:t>
      </w:r>
      <w:r w:rsidR="0016086B" w:rsidRPr="00F078BB">
        <w:t>i.e.,</w:t>
      </w:r>
      <w:r w:rsidRPr="00F078BB">
        <w:t xml:space="preserve"> every other time step)</w:t>
      </w:r>
    </w:p>
    <w:p w14:paraId="74A1FA65" w14:textId="77777777" w:rsidR="00F078BB" w:rsidRPr="00F078BB" w:rsidRDefault="00F078BB" w:rsidP="00F078BB">
      <w:r w:rsidRPr="00F078BB">
        <w:rPr>
          <w:i/>
          <w:color w:val="7B2520" w:themeColor="accent3" w:themeShade="BF"/>
        </w:rPr>
        <w:t>Setup&gt;Run Parameters&gt;Time Step: Start Year</w:t>
      </w:r>
      <w:r w:rsidRPr="00F078BB">
        <w:t xml:space="preserve"> = 1703 (default is zero and only needed if doing a historical hindcast. However, any Interventions must be defined relative to the same time frame)</w:t>
      </w:r>
    </w:p>
    <w:p w14:paraId="050FEBC2" w14:textId="098D8F2C" w:rsidR="00F078BB" w:rsidRPr="00F078BB" w:rsidRDefault="00F078BB" w:rsidP="00F078BB">
      <w:r w:rsidRPr="00F078BB">
        <w:rPr>
          <w:i/>
          <w:color w:val="7B2520" w:themeColor="accent3" w:themeShade="BF"/>
        </w:rPr>
        <w:t>Setup&gt;Run Parameters&gt;Equilibrium Coefficients</w:t>
      </w:r>
      <w:r w:rsidRPr="00F078BB">
        <w:t>: select ‘</w:t>
      </w:r>
      <w:r w:rsidR="0016086B" w:rsidRPr="00F078BB">
        <w:t>Default’.</w:t>
      </w:r>
    </w:p>
    <w:p w14:paraId="4ED416B7" w14:textId="4CF3AA9D" w:rsidR="00F078BB" w:rsidRPr="00F078BB" w:rsidRDefault="00F078BB" w:rsidP="00F078BB">
      <w:r w:rsidRPr="00F078BB">
        <w:rPr>
          <w:i/>
          <w:color w:val="7B2520" w:themeColor="accent3" w:themeShade="BF"/>
        </w:rPr>
        <w:t>Setup&gt;Estuary&gt;Dispersion</w:t>
      </w:r>
      <w:r w:rsidRPr="00F078BB">
        <w:t xml:space="preserve">: define the horizontal exchange between elements. A row element defines the ‘supply’ and the column element defines the ‘receptor’ for a flooding tide to define a landward flow path from the most seaward element(s), </w:t>
      </w:r>
      <w:r w:rsidRPr="00F078BB">
        <w:fldChar w:fldCharType="begin"/>
      </w:r>
      <w:r w:rsidRPr="00F078BB">
        <w:instrText xml:space="preserve"> REF _Ref457854498 \h </w:instrText>
      </w:r>
      <w:r w:rsidR="0043030E">
        <w:instrText xml:space="preserve"> \* MERGEFORMAT </w:instrText>
      </w:r>
      <w:r w:rsidRPr="00F078BB">
        <w:fldChar w:fldCharType="separate"/>
      </w:r>
      <w:r w:rsidR="00567DDE" w:rsidRPr="00567DDE">
        <w:t>Figure 6</w:t>
      </w:r>
      <w:r w:rsidRPr="00F078BB">
        <w:fldChar w:fldCharType="end"/>
      </w:r>
      <w:r w:rsidRPr="00F078BB">
        <w:t>. This is used to define the structure of the element network and to calculate the tidal prism in each reach.</w:t>
      </w:r>
    </w:p>
    <w:p w14:paraId="39784EE3" w14:textId="102943CB" w:rsidR="00F078BB" w:rsidRPr="00F078BB" w:rsidRDefault="00EB3348" w:rsidP="00F078BB">
      <w:pPr>
        <w:keepNext/>
        <w:spacing w:after="200" w:line="240" w:lineRule="auto"/>
        <w:rPr>
          <w:i/>
          <w:iCs/>
          <w:color w:val="4D504D" w:themeColor="text2"/>
          <w:sz w:val="18"/>
          <w:szCs w:val="18"/>
        </w:rPr>
      </w:pPr>
      <w:bookmarkStart w:id="36" w:name="_Ref457854498"/>
      <w:r w:rsidRPr="00F078BB">
        <w:rPr>
          <w:noProof/>
        </w:rPr>
        <w:drawing>
          <wp:anchor distT="0" distB="0" distL="114300" distR="114300" simplePos="0" relativeHeight="251719680" behindDoc="0" locked="0" layoutInCell="1" allowOverlap="1" wp14:anchorId="68A53736" wp14:editId="28859CEE">
            <wp:simplePos x="0" y="0"/>
            <wp:positionH relativeFrom="margin">
              <wp:align>left</wp:align>
            </wp:positionH>
            <wp:positionV relativeFrom="paragraph">
              <wp:posOffset>210820</wp:posOffset>
            </wp:positionV>
            <wp:extent cx="3582035" cy="1828800"/>
            <wp:effectExtent l="0" t="0" r="0" b="0"/>
            <wp:wrapSquare wrapText="bothSides"/>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2035" cy="1828800"/>
                    </a:xfrm>
                    <a:prstGeom prst="rect">
                      <a:avLst/>
                    </a:prstGeom>
                  </pic:spPr>
                </pic:pic>
              </a:graphicData>
            </a:graphic>
          </wp:anchor>
        </w:drawing>
      </w:r>
      <w:r w:rsidR="00F078BB" w:rsidRPr="00F078BB">
        <w:rPr>
          <w:i/>
          <w:iCs/>
          <w:color w:val="4D504D" w:themeColor="text2"/>
          <w:sz w:val="18"/>
          <w:szCs w:val="18"/>
        </w:rPr>
        <w:t xml:space="preserve">Figure </w:t>
      </w:r>
      <w:r w:rsidR="00F078BB" w:rsidRPr="00F078BB">
        <w:rPr>
          <w:i/>
          <w:iCs/>
          <w:noProof/>
          <w:color w:val="4D504D" w:themeColor="text2"/>
          <w:sz w:val="18"/>
          <w:szCs w:val="18"/>
        </w:rPr>
        <w:fldChar w:fldCharType="begin"/>
      </w:r>
      <w:r w:rsidR="00F078BB" w:rsidRPr="00F078BB">
        <w:rPr>
          <w:i/>
          <w:iCs/>
          <w:noProof/>
          <w:color w:val="4D504D" w:themeColor="text2"/>
          <w:sz w:val="18"/>
          <w:szCs w:val="18"/>
        </w:rPr>
        <w:instrText xml:space="preserve"> SEQ Figure \* ARABIC </w:instrText>
      </w:r>
      <w:r w:rsidR="00F078BB" w:rsidRPr="00F078BB">
        <w:rPr>
          <w:i/>
          <w:iCs/>
          <w:noProof/>
          <w:color w:val="4D504D" w:themeColor="text2"/>
          <w:sz w:val="18"/>
          <w:szCs w:val="18"/>
        </w:rPr>
        <w:fldChar w:fldCharType="separate"/>
      </w:r>
      <w:r w:rsidR="00567DDE">
        <w:rPr>
          <w:i/>
          <w:iCs/>
          <w:noProof/>
          <w:color w:val="4D504D" w:themeColor="text2"/>
          <w:sz w:val="18"/>
          <w:szCs w:val="18"/>
        </w:rPr>
        <w:t>6</w:t>
      </w:r>
      <w:r w:rsidR="00F078BB" w:rsidRPr="00F078BB">
        <w:rPr>
          <w:i/>
          <w:iCs/>
          <w:noProof/>
          <w:color w:val="4D504D" w:themeColor="text2"/>
          <w:sz w:val="18"/>
          <w:szCs w:val="18"/>
        </w:rPr>
        <w:fldChar w:fldCharType="end"/>
      </w:r>
      <w:bookmarkEnd w:id="36"/>
      <w:r w:rsidR="00F078BB" w:rsidRPr="00F078BB">
        <w:rPr>
          <w:i/>
          <w:iCs/>
          <w:color w:val="4D504D" w:themeColor="text2"/>
          <w:sz w:val="18"/>
          <w:szCs w:val="18"/>
        </w:rPr>
        <w:t xml:space="preserve"> – Add horizontal exchange rates using the Dispersion table UI</w:t>
      </w:r>
    </w:p>
    <w:p w14:paraId="57771D3A" w14:textId="51EA3E3A" w:rsidR="00F078BB" w:rsidRPr="00F078BB" w:rsidRDefault="00F078BB" w:rsidP="00F078BB"/>
    <w:p w14:paraId="0FA90DD8" w14:textId="659E8273" w:rsidR="00F078BB" w:rsidRPr="00F078BB" w:rsidRDefault="00F078BB" w:rsidP="00F078BB">
      <w:r w:rsidRPr="00F078BB">
        <w:t xml:space="preserve">A convenient way to check the Dispersion set-up is to use the </w:t>
      </w:r>
      <w:r w:rsidR="00EF69B4" w:rsidRPr="00EF69B4">
        <w:rPr>
          <w:i/>
          <w:color w:val="565321" w:themeColor="accent2" w:themeShade="80"/>
        </w:rPr>
        <w:t>Tides&gt;</w:t>
      </w:r>
      <w:r w:rsidRPr="00F078BB">
        <w:rPr>
          <w:i/>
          <w:color w:val="565321" w:themeColor="accent2" w:themeShade="80"/>
        </w:rPr>
        <w:t xml:space="preserve">Network </w:t>
      </w:r>
      <w:r w:rsidRPr="00F078BB">
        <w:t>tab to plot the tidal network from Outside (</w:t>
      </w:r>
      <w:r w:rsidR="00EF69B4">
        <w:t>S</w:t>
      </w:r>
      <w:r w:rsidRPr="00F078BB">
        <w:t>ea) to the most landward elements (including any branches)</w:t>
      </w:r>
    </w:p>
    <w:p w14:paraId="6384CDCA" w14:textId="77777777" w:rsidR="00F078BB" w:rsidRPr="00F078BB" w:rsidRDefault="00F078BB" w:rsidP="00F078BB"/>
    <w:p w14:paraId="78D7B2AB" w14:textId="77777777" w:rsidR="00F078BB" w:rsidRPr="00F078BB" w:rsidRDefault="00F078BB" w:rsidP="00F078BB"/>
    <w:p w14:paraId="05EE46BB" w14:textId="77777777" w:rsidR="00F078BB" w:rsidRPr="00F078BB" w:rsidRDefault="00F078BB" w:rsidP="00F078BB"/>
    <w:p w14:paraId="211C2A1C" w14:textId="77777777" w:rsidR="00F078BB" w:rsidRPr="00F078BB" w:rsidRDefault="00F078BB" w:rsidP="00F078BB">
      <w:r w:rsidRPr="00F078BB">
        <w:rPr>
          <w:i/>
          <w:color w:val="7B2520" w:themeColor="accent3" w:themeShade="BF"/>
        </w:rPr>
        <w:t>Setup&gt;Run Parameters&gt;Conditions</w:t>
      </w:r>
      <w:r w:rsidRPr="00F078BB">
        <w:t>: check flag to ‘Scale to initial values’.</w:t>
      </w:r>
    </w:p>
    <w:p w14:paraId="50883429" w14:textId="77777777" w:rsidR="00F078BB" w:rsidRPr="00F078BB" w:rsidRDefault="00F078BB" w:rsidP="00F078BB">
      <w:r w:rsidRPr="00F078BB">
        <w:rPr>
          <w:noProof/>
        </w:rPr>
        <w:lastRenderedPageBreak/>
        <mc:AlternateContent>
          <mc:Choice Requires="wps">
            <w:drawing>
              <wp:anchor distT="0" distB="0" distL="114300" distR="114300" simplePos="0" relativeHeight="251715584" behindDoc="0" locked="0" layoutInCell="1" allowOverlap="1" wp14:anchorId="3C8DADC1" wp14:editId="224F9178">
                <wp:simplePos x="0" y="0"/>
                <wp:positionH relativeFrom="column">
                  <wp:posOffset>4338320</wp:posOffset>
                </wp:positionH>
                <wp:positionV relativeFrom="paragraph">
                  <wp:posOffset>87630</wp:posOffset>
                </wp:positionV>
                <wp:extent cx="1257300" cy="6381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1257300" cy="638175"/>
                        </a:xfrm>
                        <a:prstGeom prst="rect">
                          <a:avLst/>
                        </a:prstGeom>
                        <a:solidFill>
                          <a:prstClr val="white"/>
                        </a:solidFill>
                        <a:ln>
                          <a:noFill/>
                        </a:ln>
                      </wps:spPr>
                      <wps:txbx>
                        <w:txbxContent>
                          <w:p w14:paraId="0E40C183" w14:textId="29612FB9" w:rsidR="00F078BB" w:rsidRPr="00F168D2" w:rsidRDefault="00F078BB" w:rsidP="00F078BB">
                            <w:pPr>
                              <w:pStyle w:val="Caption"/>
                              <w:rPr>
                                <w:noProof/>
                              </w:rPr>
                            </w:pPr>
                            <w:bookmarkStart w:id="37" w:name="_Ref457855784"/>
                            <w:r>
                              <w:t xml:space="preserve">Figure </w:t>
                            </w:r>
                            <w:r>
                              <w:rPr>
                                <w:noProof/>
                              </w:rPr>
                              <w:fldChar w:fldCharType="begin"/>
                            </w:r>
                            <w:r>
                              <w:rPr>
                                <w:noProof/>
                              </w:rPr>
                              <w:instrText xml:space="preserve"> SEQ Figure \* ARABIC </w:instrText>
                            </w:r>
                            <w:r>
                              <w:rPr>
                                <w:noProof/>
                              </w:rPr>
                              <w:fldChar w:fldCharType="separate"/>
                            </w:r>
                            <w:r w:rsidR="00567DDE">
                              <w:rPr>
                                <w:noProof/>
                              </w:rPr>
                              <w:t>7</w:t>
                            </w:r>
                            <w:r>
                              <w:rPr>
                                <w:noProof/>
                              </w:rPr>
                              <w:fldChar w:fldCharType="end"/>
                            </w:r>
                            <w:bookmarkEnd w:id="37"/>
                            <w:r>
                              <w:t>- Define a river input to chosen channel, with flow rate and concentration density of sediment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DADC1" id="Text Box 16" o:spid="_x0000_s1027" type="#_x0000_t202" style="position:absolute;margin-left:341.6pt;margin-top:6.9pt;width:99pt;height:50.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" stroked="f">
                <v:textbox inset="0,0,0,0">
                  <w:txbxContent>
                    <w:p w14:paraId="0E40C183" w14:textId="29612FB9" w:rsidR="00F078BB" w:rsidRPr="00F168D2" w:rsidRDefault="00F078BB" w:rsidP="00F078BB">
                      <w:pPr>
                        <w:pStyle w:val="Caption"/>
                        <w:rPr>
                          <w:noProof/>
                        </w:rPr>
                      </w:pPr>
                      <w:bookmarkStart w:id="38" w:name="_Ref457855784"/>
                      <w:r>
                        <w:t xml:space="preserve">Figure </w:t>
                      </w:r>
                      <w:r>
                        <w:rPr>
                          <w:noProof/>
                        </w:rPr>
                        <w:fldChar w:fldCharType="begin"/>
                      </w:r>
                      <w:r>
                        <w:rPr>
                          <w:noProof/>
                        </w:rPr>
                        <w:instrText xml:space="preserve"> SEQ Figure \* ARABIC </w:instrText>
                      </w:r>
                      <w:r>
                        <w:rPr>
                          <w:noProof/>
                        </w:rPr>
                        <w:fldChar w:fldCharType="separate"/>
                      </w:r>
                      <w:r w:rsidR="00567DDE">
                        <w:rPr>
                          <w:noProof/>
                        </w:rPr>
                        <w:t>7</w:t>
                      </w:r>
                      <w:r>
                        <w:rPr>
                          <w:noProof/>
                        </w:rPr>
                        <w:fldChar w:fldCharType="end"/>
                      </w:r>
                      <w:bookmarkEnd w:id="38"/>
                      <w:r>
                        <w:t>- Define a river input to chosen channel, with flow rate and concentration density of sediment load</w:t>
                      </w:r>
                    </w:p>
                  </w:txbxContent>
                </v:textbox>
                <w10:wrap type="square"/>
              </v:shape>
            </w:pict>
          </mc:Fallback>
        </mc:AlternateContent>
      </w:r>
      <w:r w:rsidRPr="00F078BB">
        <w:t>This is sufficient information for the model to run.</w:t>
      </w:r>
    </w:p>
    <w:p w14:paraId="1445E762" w14:textId="77777777" w:rsidR="00F078BB" w:rsidRPr="00F078BB" w:rsidRDefault="00F078BB" w:rsidP="00F078BB"/>
    <w:p w14:paraId="58CA4FF3" w14:textId="77777777" w:rsidR="00F078BB" w:rsidRPr="00F078BB" w:rsidRDefault="00F078BB" w:rsidP="00F078BB">
      <w:pPr>
        <w:spacing w:after="200" w:line="240" w:lineRule="auto"/>
      </w:pPr>
      <w:r w:rsidRPr="00F078BB">
        <w:rPr>
          <w:b/>
          <w:i/>
        </w:rPr>
        <w:t>Adding a river flow</w:t>
      </w:r>
      <w:r w:rsidRPr="00F078BB">
        <w:t>:</w:t>
      </w:r>
    </w:p>
    <w:p w14:paraId="646A03B4" w14:textId="05DEC6E3" w:rsidR="00F078BB" w:rsidRPr="00F078BB" w:rsidRDefault="00F078BB" w:rsidP="00F078BB">
      <w:pPr>
        <w:spacing w:after="200" w:line="240" w:lineRule="auto"/>
      </w:pPr>
      <w:r w:rsidRPr="00F078BB">
        <w:rPr>
          <w:i/>
          <w:iCs/>
          <w:noProof/>
          <w:color w:val="4D504D" w:themeColor="text2"/>
          <w:sz w:val="18"/>
          <w:szCs w:val="18"/>
        </w:rPr>
        <w:drawing>
          <wp:anchor distT="0" distB="0" distL="114300" distR="114300" simplePos="0" relativeHeight="251714560" behindDoc="0" locked="0" layoutInCell="1" allowOverlap="1" wp14:anchorId="618C5F97" wp14:editId="613C0A22">
            <wp:simplePos x="0" y="0"/>
            <wp:positionH relativeFrom="column">
              <wp:posOffset>4290695</wp:posOffset>
            </wp:positionH>
            <wp:positionV relativeFrom="paragraph">
              <wp:posOffset>104775</wp:posOffset>
            </wp:positionV>
            <wp:extent cx="1257300" cy="1303472"/>
            <wp:effectExtent l="0" t="0" r="0"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7300" cy="1303472"/>
                    </a:xfrm>
                    <a:prstGeom prst="rect">
                      <a:avLst/>
                    </a:prstGeom>
                  </pic:spPr>
                </pic:pic>
              </a:graphicData>
            </a:graphic>
          </wp:anchor>
        </w:drawing>
      </w:r>
      <w:r w:rsidRPr="00F078BB">
        <w:rPr>
          <w:i/>
          <w:color w:val="7B2520" w:themeColor="accent3" w:themeShade="BF"/>
        </w:rPr>
        <w:t>Setup&gt;River</w:t>
      </w:r>
      <w:r w:rsidRPr="00F078BB">
        <w:t xml:space="preserve">: define channel element that river flows into, flow rate and sediment concentration, </w:t>
      </w:r>
      <w:r w:rsidRPr="00F078BB">
        <w:fldChar w:fldCharType="begin"/>
      </w:r>
      <w:r w:rsidRPr="00F078BB">
        <w:instrText xml:space="preserve"> REF _Ref457855784 \h  \* MERGEFORMAT </w:instrText>
      </w:r>
      <w:r w:rsidRPr="00F078BB">
        <w:fldChar w:fldCharType="separate"/>
      </w:r>
      <w:r w:rsidR="00567DDE" w:rsidRPr="00567DDE">
        <w:rPr>
          <w:iCs/>
        </w:rPr>
        <w:t xml:space="preserve">Figure </w:t>
      </w:r>
      <w:r w:rsidR="00567DDE" w:rsidRPr="00567DDE">
        <w:rPr>
          <w:iCs/>
          <w:noProof/>
        </w:rPr>
        <w:t>7</w:t>
      </w:r>
      <w:r w:rsidRPr="00F078BB">
        <w:fldChar w:fldCharType="end"/>
      </w:r>
      <w:r w:rsidRPr="00F078BB">
        <w:t xml:space="preserve">. The sample model uses a constant river discharge and sediment load. It is possible to use a time varying input for the river discharge and sediment load, as explained in Sections </w:t>
      </w:r>
      <w:r w:rsidRPr="00EB3348">
        <w:fldChar w:fldCharType="begin"/>
      </w:r>
      <w:r w:rsidRPr="00EB3348">
        <w:instrText xml:space="preserve"> REF _Ref459627191 \r \h </w:instrText>
      </w:r>
      <w:r w:rsidR="0043030E" w:rsidRPr="00EB3348">
        <w:instrText xml:space="preserve"> \* MERGEFORMAT </w:instrText>
      </w:r>
      <w:r w:rsidRPr="00EB3348">
        <w:fldChar w:fldCharType="separate"/>
      </w:r>
      <w:r w:rsidR="00567DDE">
        <w:t>4.4</w:t>
      </w:r>
      <w:r w:rsidRPr="00EB3348">
        <w:fldChar w:fldCharType="end"/>
      </w:r>
      <w:r w:rsidRPr="00EB3348">
        <w:t xml:space="preserve"> and </w:t>
      </w:r>
      <w:r w:rsidRPr="00EB3348">
        <w:fldChar w:fldCharType="begin"/>
      </w:r>
      <w:r w:rsidRPr="00EB3348">
        <w:instrText xml:space="preserve"> REF _Ref462926867 \r \h </w:instrText>
      </w:r>
      <w:r w:rsidR="0043030E" w:rsidRPr="00EB3348">
        <w:instrText xml:space="preserve"> \* MERGEFORMAT </w:instrText>
      </w:r>
      <w:r w:rsidRPr="00EB3348">
        <w:fldChar w:fldCharType="separate"/>
      </w:r>
      <w:r w:rsidR="00567DDE" w:rsidRPr="00567DDE">
        <w:rPr>
          <w:lang w:val="en-US"/>
        </w:rPr>
        <w:t>5.3.1</w:t>
      </w:r>
      <w:r w:rsidRPr="00EB3348">
        <w:fldChar w:fldCharType="end"/>
      </w:r>
      <w:r w:rsidRPr="00EB3348">
        <w:t>.</w:t>
      </w:r>
    </w:p>
    <w:p w14:paraId="521CF5D8" w14:textId="77777777" w:rsidR="00F078BB" w:rsidRPr="00F078BB" w:rsidRDefault="00F078BB" w:rsidP="00F078BB"/>
    <w:p w14:paraId="3C10370F" w14:textId="77777777" w:rsidR="00F078BB" w:rsidRPr="00F078BB" w:rsidRDefault="00F078BB" w:rsidP="00F078BB"/>
    <w:p w14:paraId="551D2140" w14:textId="77777777" w:rsidR="00F078BB" w:rsidRPr="00F078BB" w:rsidRDefault="00F078BB" w:rsidP="00F078BB"/>
    <w:p w14:paraId="5991762E" w14:textId="0B3D4134" w:rsidR="00F078BB" w:rsidRPr="00F078BB" w:rsidRDefault="00F078BB" w:rsidP="00F078BB">
      <w:pPr>
        <w:spacing w:after="200" w:line="240" w:lineRule="auto"/>
      </w:pPr>
      <w:r w:rsidRPr="00F078BB">
        <w:rPr>
          <w:i/>
          <w:color w:val="7B2520" w:themeColor="accent3" w:themeShade="BF"/>
        </w:rPr>
        <w:t>Setup&gt;Estuary&gt;Advection</w:t>
      </w:r>
      <w:r w:rsidRPr="00F078BB">
        <w:t xml:space="preserve">: define how the river flows through the model. Again, this is specified as from row element - to column element and the total flow into any element must equal the flow out, </w:t>
      </w:r>
      <w:r w:rsidRPr="00F078BB">
        <w:rPr>
          <w:iCs/>
        </w:rPr>
        <w:fldChar w:fldCharType="begin"/>
      </w:r>
      <w:r w:rsidRPr="00F078BB">
        <w:rPr>
          <w:iCs/>
        </w:rPr>
        <w:instrText xml:space="preserve"> REF _Ref457856321 \h  \* MERGEFORMAT </w:instrText>
      </w:r>
      <w:r w:rsidRPr="00F078BB">
        <w:rPr>
          <w:iCs/>
        </w:rPr>
      </w:r>
      <w:r w:rsidRPr="00F078BB">
        <w:rPr>
          <w:iCs/>
        </w:rPr>
        <w:fldChar w:fldCharType="separate"/>
      </w:r>
      <w:r w:rsidR="00567DDE" w:rsidRPr="00567DDE">
        <w:rPr>
          <w:iCs/>
        </w:rPr>
        <w:t>Figure 8</w:t>
      </w:r>
      <w:r w:rsidRPr="00F078BB">
        <w:rPr>
          <w:iCs/>
        </w:rPr>
        <w:fldChar w:fldCharType="end"/>
      </w:r>
      <w:r w:rsidRPr="00F078BB">
        <w:rPr>
          <w:iCs/>
        </w:rPr>
        <w:t>.</w:t>
      </w:r>
    </w:p>
    <w:p w14:paraId="3C6FAC10" w14:textId="5D8DA82E" w:rsidR="00F078BB" w:rsidRPr="00F078BB" w:rsidRDefault="00F078BB" w:rsidP="00F078BB">
      <w:pPr>
        <w:keepNext/>
        <w:spacing w:after="200" w:line="240" w:lineRule="auto"/>
        <w:rPr>
          <w:i/>
          <w:iCs/>
          <w:color w:val="4D504D" w:themeColor="text2"/>
          <w:sz w:val="18"/>
          <w:szCs w:val="18"/>
        </w:rPr>
      </w:pPr>
      <w:bookmarkStart w:id="39" w:name="_Ref457856321"/>
      <w:r w:rsidRPr="00F078BB">
        <w:rPr>
          <w:i/>
          <w:iCs/>
          <w:noProof/>
          <w:color w:val="4D504D" w:themeColor="text2"/>
          <w:sz w:val="18"/>
          <w:szCs w:val="18"/>
        </w:rPr>
        <w:drawing>
          <wp:anchor distT="0" distB="0" distL="114300" distR="114300" simplePos="0" relativeHeight="251718656" behindDoc="0" locked="0" layoutInCell="1" allowOverlap="1" wp14:anchorId="575D91DE" wp14:editId="3BB1D17B">
            <wp:simplePos x="0" y="0"/>
            <wp:positionH relativeFrom="column">
              <wp:posOffset>4445</wp:posOffset>
            </wp:positionH>
            <wp:positionV relativeFrom="paragraph">
              <wp:posOffset>247650</wp:posOffset>
            </wp:positionV>
            <wp:extent cx="3582035" cy="1824587"/>
            <wp:effectExtent l="0" t="0" r="0" b="4445"/>
            <wp:wrapSquare wrapText="bothSides"/>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2035" cy="1824587"/>
                    </a:xfrm>
                    <a:prstGeom prst="rect">
                      <a:avLst/>
                    </a:prstGeom>
                  </pic:spPr>
                </pic:pic>
              </a:graphicData>
            </a:graphic>
          </wp:anchor>
        </w:drawing>
      </w:r>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567DDE">
        <w:rPr>
          <w:i/>
          <w:iCs/>
          <w:noProof/>
          <w:color w:val="4D504D" w:themeColor="text2"/>
          <w:sz w:val="18"/>
          <w:szCs w:val="18"/>
        </w:rPr>
        <w:t>8</w:t>
      </w:r>
      <w:r w:rsidRPr="00F078BB">
        <w:rPr>
          <w:i/>
          <w:iCs/>
          <w:noProof/>
          <w:color w:val="4D504D" w:themeColor="text2"/>
          <w:sz w:val="18"/>
          <w:szCs w:val="18"/>
        </w:rPr>
        <w:fldChar w:fldCharType="end"/>
      </w:r>
      <w:bookmarkEnd w:id="39"/>
      <w:r w:rsidRPr="00F078BB">
        <w:rPr>
          <w:i/>
          <w:iCs/>
          <w:color w:val="4D504D" w:themeColor="text2"/>
          <w:sz w:val="18"/>
          <w:szCs w:val="18"/>
        </w:rPr>
        <w:t xml:space="preserve"> – Add advection flow rates using the Advection Table UI</w:t>
      </w:r>
    </w:p>
    <w:p w14:paraId="2328A420" w14:textId="77777777" w:rsidR="00F078BB" w:rsidRPr="00F078BB" w:rsidRDefault="00F078BB" w:rsidP="00F078BB"/>
    <w:p w14:paraId="692D2FF2" w14:textId="77777777" w:rsidR="00F078BB" w:rsidRPr="00F078BB" w:rsidRDefault="00F078BB" w:rsidP="00F078BB"/>
    <w:p w14:paraId="05954C55" w14:textId="37E41F0C" w:rsidR="00F078BB" w:rsidRPr="00F078BB" w:rsidRDefault="00F078BB" w:rsidP="00F078BB">
      <w:r w:rsidRPr="00F078BB">
        <w:t xml:space="preserve">A convenient way to check the Advection set-up is to use the </w:t>
      </w:r>
      <w:r w:rsidRPr="00F078BB">
        <w:rPr>
          <w:i/>
          <w:color w:val="565321" w:themeColor="accent2" w:themeShade="80"/>
        </w:rPr>
        <w:t>Flow</w:t>
      </w:r>
      <w:r w:rsidR="00795736">
        <w:rPr>
          <w:i/>
          <w:color w:val="565321" w:themeColor="accent2" w:themeShade="80"/>
        </w:rPr>
        <w:t>s&gt;Rivers</w:t>
      </w:r>
      <w:r w:rsidRPr="00F078BB">
        <w:rPr>
          <w:i/>
          <w:color w:val="565321" w:themeColor="accent2" w:themeShade="80"/>
        </w:rPr>
        <w:t xml:space="preserve"> </w:t>
      </w:r>
      <w:r w:rsidRPr="00F078BB">
        <w:t>tab to plot the flow network from Source (</w:t>
      </w:r>
      <w:r w:rsidR="00795736">
        <w:t>R</w:t>
      </w:r>
      <w:r w:rsidRPr="00F078BB">
        <w:t xml:space="preserve">iver or </w:t>
      </w:r>
      <w:r w:rsidR="00795736">
        <w:t>R</w:t>
      </w:r>
      <w:r w:rsidRPr="00F078BB">
        <w:t>ivers) to Outside (</w:t>
      </w:r>
      <w:r w:rsidR="00795736">
        <w:t>S</w:t>
      </w:r>
      <w:r w:rsidRPr="00F078BB">
        <w:t>ea).</w:t>
      </w:r>
    </w:p>
    <w:p w14:paraId="4B9DFE31" w14:textId="77777777" w:rsidR="00F078BB" w:rsidRPr="00F078BB" w:rsidRDefault="00F078BB" w:rsidP="00F078BB"/>
    <w:p w14:paraId="072D892D" w14:textId="77777777" w:rsidR="00F078BB" w:rsidRPr="00F078BB" w:rsidRDefault="00F078BB" w:rsidP="00F078BB"/>
    <w:p w14:paraId="78F441FC" w14:textId="77777777" w:rsidR="00F078BB" w:rsidRPr="00F078BB" w:rsidRDefault="00F078BB" w:rsidP="00F078BB"/>
    <w:p w14:paraId="4D945B0E" w14:textId="77777777" w:rsidR="00F078BB" w:rsidRPr="00F078BB" w:rsidRDefault="00F078BB" w:rsidP="00F078BB"/>
    <w:p w14:paraId="4F760153" w14:textId="64D8E75A" w:rsidR="00F078BB" w:rsidRPr="00F078BB" w:rsidRDefault="00F078BB" w:rsidP="00F078BB">
      <w:pPr>
        <w:spacing w:after="200" w:line="240" w:lineRule="auto"/>
      </w:pPr>
      <w:r w:rsidRPr="00F078BB">
        <w:rPr>
          <w:i/>
          <w:color w:val="7B2520" w:themeColor="accent3" w:themeShade="BF"/>
        </w:rPr>
        <w:t>Setup&gt;Run Parameters&gt;Conditions</w:t>
      </w:r>
      <w:r w:rsidRPr="00F078BB">
        <w:t xml:space="preserve">: </w:t>
      </w:r>
      <w:bookmarkStart w:id="40" w:name="_Hlk88138542"/>
      <w:r w:rsidRPr="00F078BB">
        <w:t xml:space="preserve">check the flag </w:t>
      </w:r>
      <w:r w:rsidR="00167FB5">
        <w:t xml:space="preserve">to ‘Include river advection’ and the flag </w:t>
      </w:r>
      <w:r w:rsidRPr="00F078BB">
        <w:t>for ‘River flow offset’</w:t>
      </w:r>
      <w:bookmarkStart w:id="41" w:name="_Hlk88137857"/>
      <w:r w:rsidRPr="00F078BB">
        <w:t>, if you want the flow to be accounted for in the initial condition.</w:t>
      </w:r>
      <w:bookmarkEnd w:id="40"/>
      <w:bookmarkEnd w:id="41"/>
    </w:p>
    <w:p w14:paraId="7D1DB3CD" w14:textId="77777777" w:rsidR="00F078BB" w:rsidRPr="00F078BB" w:rsidRDefault="00F078BB" w:rsidP="00F078BB"/>
    <w:p w14:paraId="7787B9D4" w14:textId="77777777" w:rsidR="00F078BB" w:rsidRPr="00F078BB" w:rsidRDefault="00F078BB" w:rsidP="00F078BB">
      <w:pPr>
        <w:spacing w:after="200" w:line="240" w:lineRule="auto"/>
      </w:pPr>
      <w:r w:rsidRPr="00F078BB">
        <w:rPr>
          <w:i/>
          <w:iCs/>
          <w:noProof/>
          <w:color w:val="4D504D" w:themeColor="text2"/>
          <w:sz w:val="18"/>
          <w:szCs w:val="18"/>
        </w:rPr>
        <mc:AlternateContent>
          <mc:Choice Requires="wps">
            <w:drawing>
              <wp:anchor distT="0" distB="0" distL="114300" distR="114300" simplePos="0" relativeHeight="251717632" behindDoc="0" locked="0" layoutInCell="1" allowOverlap="1" wp14:anchorId="2FBE41BD" wp14:editId="30ECB246">
                <wp:simplePos x="0" y="0"/>
                <wp:positionH relativeFrom="column">
                  <wp:posOffset>3605530</wp:posOffset>
                </wp:positionH>
                <wp:positionV relativeFrom="paragraph">
                  <wp:posOffset>0</wp:posOffset>
                </wp:positionV>
                <wp:extent cx="2311400"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311400" cy="457200"/>
                        </a:xfrm>
                        <a:prstGeom prst="rect">
                          <a:avLst/>
                        </a:prstGeom>
                        <a:solidFill>
                          <a:prstClr val="white"/>
                        </a:solidFill>
                        <a:ln>
                          <a:noFill/>
                        </a:ln>
                      </wps:spPr>
                      <wps:txbx>
                        <w:txbxContent>
                          <w:p w14:paraId="443EBFA1" w14:textId="063DFAA4" w:rsidR="00F078BB" w:rsidRPr="00A82013" w:rsidRDefault="00F078BB" w:rsidP="00F078BB">
                            <w:pPr>
                              <w:pStyle w:val="Caption"/>
                              <w:rPr>
                                <w:noProof/>
                              </w:rPr>
                            </w:pPr>
                            <w:bookmarkStart w:id="42" w:name="_Ref457855697"/>
                            <w:r>
                              <w:t xml:space="preserve">Figure </w:t>
                            </w:r>
                            <w:r>
                              <w:rPr>
                                <w:noProof/>
                              </w:rPr>
                              <w:fldChar w:fldCharType="begin"/>
                            </w:r>
                            <w:r>
                              <w:rPr>
                                <w:noProof/>
                              </w:rPr>
                              <w:instrText xml:space="preserve"> SEQ Figure \* ARABIC </w:instrText>
                            </w:r>
                            <w:r>
                              <w:rPr>
                                <w:noProof/>
                              </w:rPr>
                              <w:fldChar w:fldCharType="separate"/>
                            </w:r>
                            <w:r w:rsidR="00567DDE">
                              <w:rPr>
                                <w:noProof/>
                              </w:rPr>
                              <w:t>9</w:t>
                            </w:r>
                            <w:r>
                              <w:rPr>
                                <w:noProof/>
                              </w:rPr>
                              <w:fldChar w:fldCharType="end"/>
                            </w:r>
                            <w:bookmarkEnd w:id="42"/>
                            <w:r w:rsidRPr="00F24E68">
                              <w:t xml:space="preserve"> </w:t>
                            </w:r>
                            <w:r>
                              <w:t>- Define interventions by year, volume change and plan area change. Use add row to include additional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BE41BD" id="Text Box 21" o:spid="_x0000_s1028" type="#_x0000_t202" style="position:absolute;margin-left:283.9pt;margin-top:0;width:182pt;height:3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" stroked="f">
                <v:textbox inset="0,0,0,0">
                  <w:txbxContent>
                    <w:p w14:paraId="443EBFA1" w14:textId="063DFAA4" w:rsidR="00F078BB" w:rsidRPr="00A82013" w:rsidRDefault="00F078BB" w:rsidP="00F078BB">
                      <w:pPr>
                        <w:pStyle w:val="Caption"/>
                        <w:rPr>
                          <w:noProof/>
                        </w:rPr>
                      </w:pPr>
                      <w:bookmarkStart w:id="43" w:name="_Ref457855697"/>
                      <w:r>
                        <w:t xml:space="preserve">Figure </w:t>
                      </w:r>
                      <w:r>
                        <w:rPr>
                          <w:noProof/>
                        </w:rPr>
                        <w:fldChar w:fldCharType="begin"/>
                      </w:r>
                      <w:r>
                        <w:rPr>
                          <w:noProof/>
                        </w:rPr>
                        <w:instrText xml:space="preserve"> SEQ Figure \* ARABIC </w:instrText>
                      </w:r>
                      <w:r>
                        <w:rPr>
                          <w:noProof/>
                        </w:rPr>
                        <w:fldChar w:fldCharType="separate"/>
                      </w:r>
                      <w:r w:rsidR="00567DDE">
                        <w:rPr>
                          <w:noProof/>
                        </w:rPr>
                        <w:t>9</w:t>
                      </w:r>
                      <w:r>
                        <w:rPr>
                          <w:noProof/>
                        </w:rPr>
                        <w:fldChar w:fldCharType="end"/>
                      </w:r>
                      <w:bookmarkEnd w:id="43"/>
                      <w:r w:rsidRPr="00F24E68">
                        <w:t xml:space="preserve"> </w:t>
                      </w:r>
                      <w:r>
                        <w:t>- Define interventions by year, volume change and plan area change. Use add row to include additional changes</w:t>
                      </w:r>
                    </w:p>
                  </w:txbxContent>
                </v:textbox>
                <w10:wrap type="square"/>
              </v:shape>
            </w:pict>
          </mc:Fallback>
        </mc:AlternateContent>
      </w:r>
      <w:r w:rsidRPr="00F078BB">
        <w:rPr>
          <w:b/>
          <w:i/>
        </w:rPr>
        <w:t>Adding interventions</w:t>
      </w:r>
      <w:r w:rsidRPr="00F078BB">
        <w:t>:</w:t>
      </w:r>
    </w:p>
    <w:p w14:paraId="2CF0EBAF" w14:textId="7163D4CA" w:rsidR="00F078BB" w:rsidRPr="00F078BB" w:rsidRDefault="00F078BB" w:rsidP="00F078BB">
      <w:pPr>
        <w:spacing w:after="200" w:line="240" w:lineRule="auto"/>
      </w:pPr>
      <w:r w:rsidRPr="00F078BB">
        <w:rPr>
          <w:i/>
          <w:iCs/>
          <w:noProof/>
          <w:color w:val="4D504D" w:themeColor="text2"/>
          <w:sz w:val="18"/>
          <w:szCs w:val="18"/>
        </w:rPr>
        <w:drawing>
          <wp:anchor distT="0" distB="0" distL="114300" distR="114300" simplePos="0" relativeHeight="251716608" behindDoc="0" locked="0" layoutInCell="1" allowOverlap="1" wp14:anchorId="037FED44" wp14:editId="5DBE0844">
            <wp:simplePos x="0" y="0"/>
            <wp:positionH relativeFrom="column">
              <wp:posOffset>3606931</wp:posOffset>
            </wp:positionH>
            <wp:positionV relativeFrom="paragraph">
              <wp:posOffset>167005</wp:posOffset>
            </wp:positionV>
            <wp:extent cx="2311400" cy="1798916"/>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1400" cy="1798916"/>
                    </a:xfrm>
                    <a:prstGeom prst="rect">
                      <a:avLst/>
                    </a:prstGeom>
                  </pic:spPr>
                </pic:pic>
              </a:graphicData>
            </a:graphic>
          </wp:anchor>
        </w:drawing>
      </w:r>
      <w:r w:rsidRPr="00F078BB">
        <w:rPr>
          <w:i/>
          <w:color w:val="7B2520" w:themeColor="accent3" w:themeShade="BF"/>
        </w:rPr>
        <w:t>Setup&gt;Interventions&lt;Add</w:t>
      </w:r>
      <w:r w:rsidRPr="00F078BB">
        <w:t xml:space="preserve">: select element from list table and use the table UI to define the years in which there is a change, </w:t>
      </w:r>
      <w:r w:rsidRPr="00F078BB">
        <w:fldChar w:fldCharType="begin"/>
      </w:r>
      <w:r w:rsidRPr="00F078BB">
        <w:instrText xml:space="preserve"> REF _Ref457855697 \h  \* MERGEFORMAT </w:instrText>
      </w:r>
      <w:r w:rsidRPr="00F078BB">
        <w:fldChar w:fldCharType="separate"/>
      </w:r>
      <w:r w:rsidR="00567DDE">
        <w:t>Figure 9</w:t>
      </w:r>
      <w:r w:rsidRPr="00F078BB">
        <w:fldChar w:fldCharType="end"/>
      </w:r>
      <w:r w:rsidRPr="00F078BB">
        <w:rPr>
          <w:i/>
          <w:iCs/>
          <w:color w:val="4D504D" w:themeColor="text2"/>
          <w:sz w:val="18"/>
          <w:szCs w:val="18"/>
        </w:rPr>
        <w:t>.</w:t>
      </w:r>
      <w:r w:rsidRPr="00F078BB">
        <w:t xml:space="preserve"> Positive is an increase in water volume or surface area. Interventions can also be loaded from a file using </w:t>
      </w:r>
      <w:r w:rsidRPr="00F078BB">
        <w:rPr>
          <w:i/>
          <w:color w:val="7B2520" w:themeColor="accent3" w:themeShade="BF"/>
        </w:rPr>
        <w:t xml:space="preserve">Setup&gt;Interventions&lt;Load, </w:t>
      </w:r>
      <w:r w:rsidRPr="00F078BB">
        <w:t xml:space="preserve">see Section </w:t>
      </w:r>
      <w:r w:rsidRPr="00084DBB">
        <w:fldChar w:fldCharType="begin"/>
      </w:r>
      <w:r w:rsidRPr="00084DBB">
        <w:instrText xml:space="preserve"> REF _Ref520725967 \r \h </w:instrText>
      </w:r>
      <w:r w:rsidR="002734BD" w:rsidRPr="00084DBB">
        <w:instrText xml:space="preserve"> \* MERGEFORMAT </w:instrText>
      </w:r>
      <w:r w:rsidRPr="00084DBB">
        <w:fldChar w:fldCharType="separate"/>
      </w:r>
      <w:r w:rsidR="00567DDE">
        <w:t>5.5.1</w:t>
      </w:r>
      <w:r w:rsidRPr="00084DBB">
        <w:fldChar w:fldCharType="end"/>
      </w:r>
      <w:r w:rsidRPr="00F078BB">
        <w:t xml:space="preserve"> for details.</w:t>
      </w:r>
    </w:p>
    <w:p w14:paraId="318E612E" w14:textId="0D92BA04" w:rsidR="00F078BB" w:rsidRPr="00F078BB" w:rsidRDefault="00F078BB" w:rsidP="00F078BB">
      <w:r w:rsidRPr="00F078BB">
        <w:rPr>
          <w:i/>
          <w:color w:val="7B2520" w:themeColor="accent3" w:themeShade="BF"/>
        </w:rPr>
        <w:t>Setup&gt;Run Parameters&gt;Conditions</w:t>
      </w:r>
      <w:r w:rsidRPr="00F078BB">
        <w:t xml:space="preserve">: check flag to include interventions, </w:t>
      </w:r>
      <w:r w:rsidRPr="00F078BB">
        <w:fldChar w:fldCharType="begin"/>
      </w:r>
      <w:r w:rsidRPr="00F078BB">
        <w:instrText xml:space="preserve"> REF _Ref457856270 \h </w:instrText>
      </w:r>
      <w:r w:rsidRPr="00F078BB">
        <w:fldChar w:fldCharType="separate"/>
      </w:r>
      <w:r w:rsidR="00567DDE" w:rsidRPr="00F078BB">
        <w:rPr>
          <w:i/>
          <w:iCs/>
          <w:color w:val="4D504D" w:themeColor="text2"/>
          <w:sz w:val="18"/>
          <w:szCs w:val="18"/>
        </w:rPr>
        <w:t xml:space="preserve">Figure </w:t>
      </w:r>
      <w:r w:rsidR="00567DDE">
        <w:rPr>
          <w:i/>
          <w:iCs/>
          <w:noProof/>
          <w:color w:val="4D504D" w:themeColor="text2"/>
          <w:sz w:val="18"/>
          <w:szCs w:val="18"/>
        </w:rPr>
        <w:t>10</w:t>
      </w:r>
      <w:r w:rsidRPr="00F078BB">
        <w:fldChar w:fldCharType="end"/>
      </w:r>
      <w:r w:rsidRPr="00F078BB">
        <w:t>. (Note that once interventions have been defined, they can be included or omitted from an individual model by using this flag, but remain saved in the model set-up).</w:t>
      </w:r>
    </w:p>
    <w:p w14:paraId="3E32FBED" w14:textId="50E81AFA" w:rsidR="00F078BB" w:rsidRPr="00F078BB" w:rsidRDefault="00814723" w:rsidP="00F078BB">
      <w:pPr>
        <w:keepNext/>
        <w:spacing w:after="200" w:line="240" w:lineRule="auto"/>
        <w:rPr>
          <w:i/>
          <w:iCs/>
          <w:color w:val="4D504D" w:themeColor="text2"/>
          <w:sz w:val="18"/>
          <w:szCs w:val="18"/>
        </w:rPr>
      </w:pPr>
      <w:bookmarkStart w:id="44" w:name="_Ref457856270"/>
      <w:r>
        <w:rPr>
          <w:noProof/>
        </w:rPr>
        <w:lastRenderedPageBreak/>
        <w:drawing>
          <wp:anchor distT="0" distB="0" distL="114300" distR="114300" simplePos="0" relativeHeight="251789312" behindDoc="0" locked="0" layoutInCell="1" allowOverlap="1" wp14:anchorId="2C71BBD5" wp14:editId="70F087F5">
            <wp:simplePos x="0" y="0"/>
            <wp:positionH relativeFrom="margin">
              <wp:posOffset>4450715</wp:posOffset>
            </wp:positionH>
            <wp:positionV relativeFrom="paragraph">
              <wp:posOffset>0</wp:posOffset>
            </wp:positionV>
            <wp:extent cx="1299210" cy="3445510"/>
            <wp:effectExtent l="0" t="0" r="0" b="254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9210" cy="3445510"/>
                    </a:xfrm>
                    <a:prstGeom prst="rect">
                      <a:avLst/>
                    </a:prstGeom>
                  </pic:spPr>
                </pic:pic>
              </a:graphicData>
            </a:graphic>
            <wp14:sizeRelH relativeFrom="margin">
              <wp14:pctWidth>0</wp14:pctWidth>
            </wp14:sizeRelH>
            <wp14:sizeRelV relativeFrom="margin">
              <wp14:pctHeight>0</wp14:pctHeight>
            </wp14:sizeRelV>
          </wp:anchor>
        </w:drawing>
      </w:r>
      <w:r w:rsidR="00F078BB" w:rsidRPr="00F078BB">
        <w:rPr>
          <w:i/>
          <w:iCs/>
          <w:color w:val="4D504D" w:themeColor="text2"/>
          <w:sz w:val="18"/>
          <w:szCs w:val="18"/>
        </w:rPr>
        <w:t xml:space="preserve">Figure </w:t>
      </w:r>
      <w:r w:rsidR="00F078BB" w:rsidRPr="00F078BB">
        <w:rPr>
          <w:i/>
          <w:iCs/>
          <w:noProof/>
          <w:color w:val="4D504D" w:themeColor="text2"/>
          <w:sz w:val="18"/>
          <w:szCs w:val="18"/>
        </w:rPr>
        <w:fldChar w:fldCharType="begin"/>
      </w:r>
      <w:r w:rsidR="00F078BB" w:rsidRPr="00F078BB">
        <w:rPr>
          <w:i/>
          <w:iCs/>
          <w:noProof/>
          <w:color w:val="4D504D" w:themeColor="text2"/>
          <w:sz w:val="18"/>
          <w:szCs w:val="18"/>
        </w:rPr>
        <w:instrText xml:space="preserve"> SEQ Figure \* ARABIC </w:instrText>
      </w:r>
      <w:r w:rsidR="00F078BB" w:rsidRPr="00F078BB">
        <w:rPr>
          <w:i/>
          <w:iCs/>
          <w:noProof/>
          <w:color w:val="4D504D" w:themeColor="text2"/>
          <w:sz w:val="18"/>
          <w:szCs w:val="18"/>
        </w:rPr>
        <w:fldChar w:fldCharType="separate"/>
      </w:r>
      <w:r w:rsidR="00567DDE">
        <w:rPr>
          <w:i/>
          <w:iCs/>
          <w:noProof/>
          <w:color w:val="4D504D" w:themeColor="text2"/>
          <w:sz w:val="18"/>
          <w:szCs w:val="18"/>
        </w:rPr>
        <w:t>10</w:t>
      </w:r>
      <w:r w:rsidR="00F078BB" w:rsidRPr="00F078BB">
        <w:rPr>
          <w:i/>
          <w:iCs/>
          <w:noProof/>
          <w:color w:val="4D504D" w:themeColor="text2"/>
          <w:sz w:val="18"/>
          <w:szCs w:val="18"/>
        </w:rPr>
        <w:fldChar w:fldCharType="end"/>
      </w:r>
      <w:bookmarkEnd w:id="44"/>
      <w:r w:rsidR="00F078BB" w:rsidRPr="00F078BB">
        <w:rPr>
          <w:i/>
          <w:iCs/>
          <w:color w:val="4D504D" w:themeColor="text2"/>
          <w:sz w:val="18"/>
          <w:szCs w:val="18"/>
        </w:rPr>
        <w:t xml:space="preserve"> – Conditions UI allows conditions and constraints to be included or omitted from model run</w:t>
      </w:r>
    </w:p>
    <w:p w14:paraId="4DB2BD23" w14:textId="2EBCEF19" w:rsidR="002734BD" w:rsidRDefault="002734BD" w:rsidP="00F078BB">
      <w:pPr>
        <w:rPr>
          <w:noProof/>
        </w:rPr>
      </w:pPr>
      <w:r w:rsidRPr="002734BD">
        <w:rPr>
          <w:noProof/>
        </w:rPr>
        <w:t xml:space="preserve"> </w:t>
      </w:r>
    </w:p>
    <w:p w14:paraId="44F7813F" w14:textId="6F63A83F" w:rsidR="00F078BB" w:rsidRDefault="002734BD" w:rsidP="002734BD">
      <w:pPr>
        <w:jc w:val="right"/>
        <w:rPr>
          <w:noProof/>
        </w:rPr>
      </w:pPr>
      <w:r>
        <w:rPr>
          <w:noProof/>
        </w:rPr>
        <w:t>Set values to 1 to include and 0 to exclude.</w:t>
      </w:r>
    </w:p>
    <w:p w14:paraId="13DCEAD9" w14:textId="1D2A4613" w:rsidR="002734BD" w:rsidRDefault="002734BD" w:rsidP="00F078BB">
      <w:pPr>
        <w:rPr>
          <w:noProof/>
        </w:rPr>
      </w:pPr>
    </w:p>
    <w:p w14:paraId="79CF0610" w14:textId="162898BD" w:rsidR="002734BD" w:rsidRDefault="002734BD" w:rsidP="00F078BB">
      <w:pPr>
        <w:rPr>
          <w:noProof/>
        </w:rPr>
      </w:pPr>
    </w:p>
    <w:p w14:paraId="2E784721" w14:textId="574D86DE" w:rsidR="002734BD" w:rsidRDefault="002734BD" w:rsidP="00F078BB">
      <w:pPr>
        <w:rPr>
          <w:noProof/>
        </w:rPr>
      </w:pPr>
    </w:p>
    <w:p w14:paraId="543BD03C" w14:textId="15B0629E" w:rsidR="002734BD" w:rsidRDefault="002734BD" w:rsidP="00F078BB">
      <w:pPr>
        <w:rPr>
          <w:noProof/>
        </w:rPr>
      </w:pPr>
    </w:p>
    <w:p w14:paraId="2AC4128E" w14:textId="3F088C2E" w:rsidR="002734BD" w:rsidRDefault="002734BD" w:rsidP="00F078BB">
      <w:pPr>
        <w:rPr>
          <w:noProof/>
        </w:rPr>
      </w:pPr>
    </w:p>
    <w:p w14:paraId="45F69C33" w14:textId="20D3220D" w:rsidR="002734BD" w:rsidRDefault="002734BD" w:rsidP="00F078BB">
      <w:pPr>
        <w:rPr>
          <w:noProof/>
        </w:rPr>
      </w:pPr>
    </w:p>
    <w:p w14:paraId="5ECE182D" w14:textId="23824CD1" w:rsidR="002734BD" w:rsidRDefault="002734BD" w:rsidP="00F078BB">
      <w:pPr>
        <w:rPr>
          <w:noProof/>
        </w:rPr>
      </w:pPr>
    </w:p>
    <w:p w14:paraId="58C9B8EE" w14:textId="4DC8557B" w:rsidR="002734BD" w:rsidRDefault="002734BD" w:rsidP="00F078BB">
      <w:pPr>
        <w:rPr>
          <w:noProof/>
        </w:rPr>
      </w:pPr>
    </w:p>
    <w:p w14:paraId="1984336A" w14:textId="7FB53A47" w:rsidR="002734BD" w:rsidRDefault="002734BD" w:rsidP="00F078BB">
      <w:pPr>
        <w:rPr>
          <w:noProof/>
        </w:rPr>
      </w:pPr>
    </w:p>
    <w:p w14:paraId="6689AEA6" w14:textId="4AFE160F" w:rsidR="002734BD" w:rsidRDefault="002734BD" w:rsidP="00F078BB">
      <w:pPr>
        <w:rPr>
          <w:noProof/>
        </w:rPr>
      </w:pPr>
    </w:p>
    <w:p w14:paraId="3A5C169B" w14:textId="77777777" w:rsidR="002734BD" w:rsidRDefault="002734BD" w:rsidP="00F078BB"/>
    <w:p w14:paraId="2484B9F1" w14:textId="77777777" w:rsidR="003F507B" w:rsidRPr="00F078BB" w:rsidRDefault="003F507B" w:rsidP="00F078BB"/>
    <w:p w14:paraId="66263908" w14:textId="77777777" w:rsidR="00F078BB" w:rsidRPr="00F078BB" w:rsidRDefault="00F078BB" w:rsidP="003F507B">
      <w:pPr>
        <w:pStyle w:val="Heading2"/>
      </w:pPr>
      <w:bookmarkStart w:id="45" w:name="_Ref53503157"/>
      <w:bookmarkStart w:id="46" w:name="_Toc192914891"/>
      <w:r w:rsidRPr="00F078BB">
        <w:t>Venice model (multiple inlets and saltmarsh)</w:t>
      </w:r>
      <w:bookmarkEnd w:id="45"/>
      <w:bookmarkEnd w:id="46"/>
    </w:p>
    <w:p w14:paraId="6366DE5E" w14:textId="066AF444" w:rsidR="00F078BB" w:rsidRPr="00F078BB" w:rsidRDefault="00F078BB" w:rsidP="00F078BB">
      <w:r w:rsidRPr="00F078BB">
        <w:t xml:space="preserve">The steps to setup the model </w:t>
      </w:r>
      <w:r w:rsidR="002734BD" w:rsidRPr="00F078BB">
        <w:t>follow</w:t>
      </w:r>
      <w:r w:rsidRPr="00F078BB">
        <w:t xml:space="preserve"> those outlined above. The main differences here are the addition of multiple inlets which are defined using the Dispersion and Advection parameters and the inclusion of saltmarsh. The following summarises the settings used in the Venice 9EM model and details the additional steps to setup the model. </w:t>
      </w:r>
    </w:p>
    <w:p w14:paraId="7C6D9CA7" w14:textId="04F54B0B"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0.04 kg/m</w:t>
      </w:r>
      <w:r w:rsidRPr="00F078BB">
        <w:rPr>
          <w:vertAlign w:val="superscript"/>
        </w:rPr>
        <w:t>3</w:t>
      </w:r>
      <w:r w:rsidRPr="00F078BB">
        <w:t xml:space="preserve">. </w:t>
      </w:r>
    </w:p>
    <w:p w14:paraId="1ED8E9DD" w14:textId="2D0BDC88" w:rsidR="00F078BB" w:rsidRPr="00F078BB" w:rsidRDefault="00F078BB" w:rsidP="00F078BB">
      <w:r w:rsidRPr="00F078BB">
        <w:rPr>
          <w:i/>
          <w:color w:val="7B2520" w:themeColor="accent3" w:themeShade="BF"/>
        </w:rPr>
        <w:t>Setup&gt;Estuary&gt; Water Levels: Rate of sea level rise</w:t>
      </w:r>
      <w:r w:rsidRPr="00F078BB">
        <w:t xml:space="preserve"> = 0.0014 m/year</w:t>
      </w:r>
    </w:p>
    <w:p w14:paraId="02909376" w14:textId="016DA575" w:rsidR="00F078BB" w:rsidRPr="00F078BB" w:rsidRDefault="00F078BB" w:rsidP="00F078BB">
      <w:r w:rsidRPr="00F078BB">
        <w:t xml:space="preserve">The element </w:t>
      </w:r>
      <w:r w:rsidR="00214A40">
        <w:t>parameters</w:t>
      </w:r>
      <w:r w:rsidRPr="00F078BB">
        <w:t xml:space="preserve"> are as detailed in </w:t>
      </w:r>
      <w:r w:rsidRPr="00F078BB">
        <w:fldChar w:fldCharType="begin"/>
      </w:r>
      <w:r w:rsidRPr="00F078BB">
        <w:instrText xml:space="preserve"> REF _Ref458860859 \h </w:instrText>
      </w:r>
      <w:r w:rsidR="00084DBB">
        <w:instrText xml:space="preserve"> \* MERGEFORMAT </w:instrText>
      </w:r>
      <w:r w:rsidRPr="00F078BB">
        <w:fldChar w:fldCharType="separate"/>
      </w:r>
      <w:r w:rsidR="00567DDE" w:rsidRPr="00567DDE">
        <w:t>Figure 11</w:t>
      </w:r>
      <w:r w:rsidRPr="00F078BB">
        <w:fldChar w:fldCharType="end"/>
      </w:r>
      <w:r w:rsidRPr="00F078BB">
        <w:t>.</w:t>
      </w:r>
      <w:r w:rsidR="00084DBB">
        <w:t xml:space="preserve"> </w:t>
      </w:r>
      <w:r w:rsidR="00084DBB" w:rsidRPr="00084DBB">
        <w:t xml:space="preserve">The dispersion and advection are shown in </w:t>
      </w:r>
      <w:r w:rsidR="00084DBB" w:rsidRPr="00084DBB">
        <w:fldChar w:fldCharType="begin"/>
      </w:r>
      <w:r w:rsidR="00084DBB" w:rsidRPr="00084DBB">
        <w:instrText xml:space="preserve"> REF _Ref87887996 \h  \* MERGEFORMAT </w:instrText>
      </w:r>
      <w:r w:rsidR="00084DBB" w:rsidRPr="00084DBB">
        <w:fldChar w:fldCharType="separate"/>
      </w:r>
      <w:r w:rsidR="00567DDE" w:rsidRPr="00567DDE">
        <w:t>Figure 3</w:t>
      </w:r>
      <w:r w:rsidR="00084DBB" w:rsidRPr="00084DBB">
        <w:fldChar w:fldCharType="end"/>
      </w:r>
      <w:r w:rsidR="00084DBB" w:rsidRPr="00084DBB">
        <w:t>.</w:t>
      </w:r>
      <w:r w:rsidR="00FC7455">
        <w:t xml:space="preserve"> To include the river flows in the model run </w:t>
      </w:r>
      <w:r w:rsidR="000066CC">
        <w:t xml:space="preserve">use </w:t>
      </w:r>
      <w:r w:rsidR="00FC7455" w:rsidRPr="00F078BB">
        <w:rPr>
          <w:iCs/>
          <w:color w:val="7B2520" w:themeColor="accent3" w:themeShade="BF"/>
        </w:rPr>
        <w:t>Setup&gt;Run Parameters&gt;Conditions</w:t>
      </w:r>
      <w:r w:rsidR="00FC7455" w:rsidRPr="00F078BB">
        <w:rPr>
          <w:i/>
          <w:iCs/>
        </w:rPr>
        <w:t xml:space="preserve">: </w:t>
      </w:r>
      <w:r w:rsidR="000066CC">
        <w:t>to c</w:t>
      </w:r>
      <w:r w:rsidR="00FC7455" w:rsidRPr="00FC7455">
        <w:t>heck the flag to ‘Include river advection’ and the flag for ‘River flow offset’.</w:t>
      </w:r>
    </w:p>
    <w:p w14:paraId="7F75D6FA" w14:textId="70EDA416" w:rsidR="00F078BB" w:rsidRPr="00F078BB" w:rsidRDefault="00F078BB" w:rsidP="003F507B">
      <w:pPr>
        <w:keepNext/>
        <w:spacing w:after="200" w:line="240" w:lineRule="auto"/>
        <w:rPr>
          <w:i/>
          <w:iCs/>
          <w:color w:val="4D504D" w:themeColor="text2"/>
          <w:sz w:val="18"/>
          <w:szCs w:val="18"/>
        </w:rPr>
      </w:pPr>
      <w:bookmarkStart w:id="47" w:name="_Ref458860859"/>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567DDE">
        <w:rPr>
          <w:i/>
          <w:iCs/>
          <w:noProof/>
          <w:color w:val="4D504D" w:themeColor="text2"/>
          <w:sz w:val="18"/>
          <w:szCs w:val="18"/>
        </w:rPr>
        <w:t>11</w:t>
      </w:r>
      <w:r w:rsidRPr="00F078BB">
        <w:rPr>
          <w:i/>
          <w:iCs/>
          <w:noProof/>
          <w:color w:val="4D504D" w:themeColor="text2"/>
          <w:sz w:val="18"/>
          <w:szCs w:val="18"/>
        </w:rPr>
        <w:fldChar w:fldCharType="end"/>
      </w:r>
      <w:bookmarkEnd w:id="47"/>
      <w:r w:rsidRPr="00F078BB">
        <w:rPr>
          <w:i/>
          <w:iCs/>
          <w:color w:val="4D504D" w:themeColor="text2"/>
          <w:sz w:val="18"/>
          <w:szCs w:val="18"/>
        </w:rPr>
        <w:t xml:space="preserve"> – Element definitions for Venice 9EM model</w:t>
      </w:r>
    </w:p>
    <w:p w14:paraId="66C52F1B" w14:textId="77777777" w:rsidR="00F078BB" w:rsidRPr="00F078BB" w:rsidRDefault="00F078BB" w:rsidP="00F078BB">
      <w:r w:rsidRPr="00F078BB">
        <w:rPr>
          <w:noProof/>
        </w:rPr>
        <w:drawing>
          <wp:inline distT="0" distB="0" distL="0" distR="0" wp14:anchorId="55B77B82" wp14:editId="7B0A05DC">
            <wp:extent cx="5759450" cy="1923415"/>
            <wp:effectExtent l="0" t="0" r="0" b="635"/>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29"/>
                    <a:stretch>
                      <a:fillRect/>
                    </a:stretch>
                  </pic:blipFill>
                  <pic:spPr>
                    <a:xfrm>
                      <a:off x="0" y="0"/>
                      <a:ext cx="5759450" cy="1923415"/>
                    </a:xfrm>
                    <a:prstGeom prst="rect">
                      <a:avLst/>
                    </a:prstGeom>
                  </pic:spPr>
                </pic:pic>
              </a:graphicData>
            </a:graphic>
          </wp:inline>
        </w:drawing>
      </w:r>
    </w:p>
    <w:p w14:paraId="35ACFA26" w14:textId="3B2EC530" w:rsidR="00F078BB" w:rsidRDefault="00F078BB" w:rsidP="00F078BB"/>
    <w:p w14:paraId="0CA51E9C" w14:textId="77777777" w:rsidR="00F078BB" w:rsidRPr="00F078BB" w:rsidRDefault="00F078BB" w:rsidP="00F078BB">
      <w:r w:rsidRPr="00F078BB">
        <w:rPr>
          <w:i/>
          <w:color w:val="7B2520" w:themeColor="accent3" w:themeShade="BF"/>
        </w:rPr>
        <w:t>Setup&gt;Tidal Constituents: M2 amplitude</w:t>
      </w:r>
      <w:r w:rsidRPr="00F078BB">
        <w:t xml:space="preserve"> = 0.242 m.</w:t>
      </w:r>
    </w:p>
    <w:p w14:paraId="35940FF4" w14:textId="77777777" w:rsidR="00F078BB" w:rsidRPr="00F078BB" w:rsidRDefault="00F078BB" w:rsidP="00F078BB">
      <w:r w:rsidRPr="00F078BB">
        <w:rPr>
          <w:i/>
          <w:color w:val="7B2520" w:themeColor="accent3" w:themeShade="BF"/>
        </w:rPr>
        <w:t>Setup&gt;Tidal Constituents: S2 amplitude</w:t>
      </w:r>
      <w:r w:rsidRPr="00F078BB">
        <w:t xml:space="preserve"> = 0.143 m.</w:t>
      </w:r>
    </w:p>
    <w:p w14:paraId="48D9C2E7" w14:textId="1115D973" w:rsidR="00F078BB" w:rsidRPr="00F078BB" w:rsidRDefault="00F078BB" w:rsidP="00F078BB">
      <w:r w:rsidRPr="00F078BB">
        <w:rPr>
          <w:i/>
          <w:color w:val="7B2520" w:themeColor="accent3" w:themeShade="BF"/>
        </w:rPr>
        <w:t>Setup&gt;Saltmarsh&gt;Species Parameters</w:t>
      </w:r>
    </w:p>
    <w:p w14:paraId="6516FD25" w14:textId="7E7965EB" w:rsidR="00F078BB" w:rsidRPr="00F078BB" w:rsidRDefault="00010725" w:rsidP="00F078BB">
      <w:r>
        <w:rPr>
          <w:noProof/>
        </w:rPr>
        <w:lastRenderedPageBreak/>
        <w:drawing>
          <wp:anchor distT="0" distB="0" distL="114300" distR="114300" simplePos="0" relativeHeight="251824128" behindDoc="0" locked="0" layoutInCell="1" allowOverlap="1" wp14:anchorId="728458BF" wp14:editId="14E7A662">
            <wp:simplePos x="0" y="0"/>
            <wp:positionH relativeFrom="margin">
              <wp:align>right</wp:align>
            </wp:positionH>
            <wp:positionV relativeFrom="paragraph">
              <wp:posOffset>447675</wp:posOffset>
            </wp:positionV>
            <wp:extent cx="1600200" cy="3648710"/>
            <wp:effectExtent l="0" t="0" r="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3648710"/>
                    </a:xfrm>
                    <a:prstGeom prst="rect">
                      <a:avLst/>
                    </a:prstGeom>
                    <a:noFill/>
                  </pic:spPr>
                </pic:pic>
              </a:graphicData>
            </a:graphic>
            <wp14:sizeRelH relativeFrom="margin">
              <wp14:pctWidth>0</wp14:pctWidth>
            </wp14:sizeRelH>
            <wp14:sizeRelV relativeFrom="margin">
              <wp14:pctHeight>0</wp14:pctHeight>
            </wp14:sizeRelV>
          </wp:anchor>
        </w:drawing>
      </w:r>
      <w:r w:rsidR="004A6E9B" w:rsidRPr="00F078BB">
        <w:rPr>
          <w:noProof/>
        </w:rPr>
        <mc:AlternateContent>
          <mc:Choice Requires="wps">
            <w:drawing>
              <wp:anchor distT="0" distB="0" distL="114300" distR="114300" simplePos="0" relativeHeight="251721728" behindDoc="0" locked="0" layoutInCell="1" allowOverlap="1" wp14:anchorId="055B1AE8" wp14:editId="6920F5F9">
                <wp:simplePos x="0" y="0"/>
                <wp:positionH relativeFrom="margin">
                  <wp:align>right</wp:align>
                </wp:positionH>
                <wp:positionV relativeFrom="paragraph">
                  <wp:posOffset>3175</wp:posOffset>
                </wp:positionV>
                <wp:extent cx="1562735" cy="457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562735" cy="457200"/>
                        </a:xfrm>
                        <a:prstGeom prst="rect">
                          <a:avLst/>
                        </a:prstGeom>
                        <a:solidFill>
                          <a:prstClr val="white"/>
                        </a:solidFill>
                        <a:ln>
                          <a:noFill/>
                        </a:ln>
                      </wps:spPr>
                      <wps:txbx>
                        <w:txbxContent>
                          <w:p w14:paraId="5B812CFE" w14:textId="2476FB7E" w:rsidR="00F078BB" w:rsidRPr="00381D69" w:rsidRDefault="00F078BB" w:rsidP="00F078BB">
                            <w:pPr>
                              <w:pStyle w:val="Caption"/>
                              <w:rPr>
                                <w:noProof/>
                                <w:color w:val="3B95C3" w:themeColor="accent5"/>
                              </w:rPr>
                            </w:pPr>
                            <w:bookmarkStart w:id="48" w:name="_Ref458861507"/>
                            <w:r>
                              <w:rPr>
                                <w:rFonts w:hint="eastAsia"/>
                              </w:rPr>
                              <w:t xml:space="preserve">Figure </w:t>
                            </w:r>
                            <w:r>
                              <w:fldChar w:fldCharType="begin"/>
                            </w:r>
                            <w:r>
                              <w:instrText xml:space="preserve"> </w:instrText>
                            </w:r>
                            <w:r>
                              <w:rPr>
                                <w:rFonts w:hint="eastAsia"/>
                              </w:rPr>
                              <w:instrText>SEQ Figure \* ARABIC</w:instrText>
                            </w:r>
                            <w:r>
                              <w:instrText xml:space="preserve"> </w:instrText>
                            </w:r>
                            <w:r>
                              <w:fldChar w:fldCharType="separate"/>
                            </w:r>
                            <w:r w:rsidR="00567DDE">
                              <w:rPr>
                                <w:noProof/>
                              </w:rPr>
                              <w:t>12</w:t>
                            </w:r>
                            <w:r>
                              <w:fldChar w:fldCharType="end"/>
                            </w:r>
                            <w:bookmarkEnd w:id="48"/>
                            <w:r>
                              <w:t xml:space="preserve"> – Define saltmarsh species and enhanced settling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B1AE8" id="Text Box 29" o:spid="_x0000_s1029" type="#_x0000_t202" style="position:absolute;margin-left:71.85pt;margin-top:.25pt;width:123.05pt;height:36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" stroked="f">
                <v:textbox inset="0,0,0,0">
                  <w:txbxContent>
                    <w:p w14:paraId="5B812CFE" w14:textId="2476FB7E" w:rsidR="00F078BB" w:rsidRPr="00381D69" w:rsidRDefault="00F078BB" w:rsidP="00F078BB">
                      <w:pPr>
                        <w:pStyle w:val="Caption"/>
                        <w:rPr>
                          <w:noProof/>
                          <w:color w:val="3B95C3" w:themeColor="accent5"/>
                        </w:rPr>
                      </w:pPr>
                      <w:bookmarkStart w:id="49" w:name="_Ref458861507"/>
                      <w:r>
                        <w:rPr>
                          <w:rFonts w:hint="eastAsia"/>
                        </w:rPr>
                        <w:t xml:space="preserve">Figure </w:t>
                      </w:r>
                      <w:r>
                        <w:fldChar w:fldCharType="begin"/>
                      </w:r>
                      <w:r>
                        <w:instrText xml:space="preserve"> </w:instrText>
                      </w:r>
                      <w:r>
                        <w:rPr>
                          <w:rFonts w:hint="eastAsia"/>
                        </w:rPr>
                        <w:instrText>SEQ Figure \* ARABIC</w:instrText>
                      </w:r>
                      <w:r>
                        <w:instrText xml:space="preserve"> </w:instrText>
                      </w:r>
                      <w:r>
                        <w:fldChar w:fldCharType="separate"/>
                      </w:r>
                      <w:r w:rsidR="00567DDE">
                        <w:rPr>
                          <w:noProof/>
                        </w:rPr>
                        <w:t>12</w:t>
                      </w:r>
                      <w:r>
                        <w:fldChar w:fldCharType="end"/>
                      </w:r>
                      <w:bookmarkEnd w:id="49"/>
                      <w:r>
                        <w:t xml:space="preserve"> – Define saltmarsh species and enhanced settling parameters</w:t>
                      </w:r>
                    </w:p>
                  </w:txbxContent>
                </v:textbox>
                <w10:wrap type="square" anchorx="margin"/>
              </v:shape>
            </w:pict>
          </mc:Fallback>
        </mc:AlternateContent>
      </w:r>
      <w:r w:rsidR="00F078BB" w:rsidRPr="00F078BB">
        <w:t xml:space="preserve">The user interface to enter the saltmarsh parameters allows the user to enter multiple species values with values separated by a space as illustrated in </w:t>
      </w:r>
      <w:r w:rsidR="00F078BB" w:rsidRPr="00F078BB">
        <w:fldChar w:fldCharType="begin"/>
      </w:r>
      <w:r w:rsidR="00F078BB" w:rsidRPr="00F078BB">
        <w:instrText xml:space="preserve"> REF _Ref458861507 \h </w:instrText>
      </w:r>
      <w:r w:rsidR="00F078BB" w:rsidRPr="00F078BB">
        <w:fldChar w:fldCharType="separate"/>
      </w:r>
      <w:r w:rsidR="00567DDE">
        <w:rPr>
          <w:rFonts w:hint="eastAsia"/>
        </w:rPr>
        <w:t xml:space="preserve">Figure </w:t>
      </w:r>
      <w:r w:rsidR="00567DDE">
        <w:rPr>
          <w:noProof/>
        </w:rPr>
        <w:t>12</w:t>
      </w:r>
      <w:r w:rsidR="00F078BB" w:rsidRPr="00F078BB">
        <w:fldChar w:fldCharType="end"/>
      </w:r>
      <w:r w:rsidR="00F078BB" w:rsidRPr="00F078BB">
        <w:t xml:space="preserve"> (applies to minimum depth, maximum depth, Maximum biomass and Species productivity). Further explanation of the saltmarsh parameters is given in Section </w:t>
      </w:r>
      <w:r w:rsidR="00F078BB" w:rsidRPr="00084DBB">
        <w:fldChar w:fldCharType="begin"/>
      </w:r>
      <w:r w:rsidR="00F078BB" w:rsidRPr="00084DBB">
        <w:instrText xml:space="preserve"> REF _Ref459488644 \r \h </w:instrText>
      </w:r>
      <w:r w:rsidR="00830785" w:rsidRPr="00084DBB">
        <w:instrText xml:space="preserve"> \* MERGEFORMAT </w:instrText>
      </w:r>
      <w:r w:rsidR="00F078BB" w:rsidRPr="00084DBB">
        <w:fldChar w:fldCharType="separate"/>
      </w:r>
      <w:r w:rsidR="00567DDE">
        <w:t>1</w:t>
      </w:r>
      <w:r w:rsidR="00F078BB" w:rsidRPr="00084DBB">
        <w:fldChar w:fldCharType="end"/>
      </w:r>
      <w:r w:rsidR="00F078BB" w:rsidRPr="00F078BB">
        <w:t>.</w:t>
      </w:r>
    </w:p>
    <w:p w14:paraId="3DFA5D7E" w14:textId="59B0AAE3" w:rsidR="00F078BB" w:rsidRPr="00F078BB" w:rsidRDefault="00F078BB" w:rsidP="00F078BB"/>
    <w:p w14:paraId="48E17793" w14:textId="2F73882B" w:rsidR="00F078BB" w:rsidRPr="00F078BB" w:rsidRDefault="00F078BB" w:rsidP="00F078BB"/>
    <w:p w14:paraId="0CB52337" w14:textId="58948516" w:rsidR="00F078BB" w:rsidRPr="00F078BB" w:rsidRDefault="00F078BB" w:rsidP="00F078BB"/>
    <w:p w14:paraId="1C149C2C" w14:textId="034334F9" w:rsidR="00F078BB" w:rsidRPr="00F078BB" w:rsidRDefault="00F078BB" w:rsidP="00F078BB"/>
    <w:p w14:paraId="5DB7F762" w14:textId="1A6D3837" w:rsidR="00F078BB" w:rsidRDefault="00F078BB" w:rsidP="00F078BB"/>
    <w:p w14:paraId="77E75F9E" w14:textId="77777777" w:rsidR="005E1CF3" w:rsidRDefault="005E1CF3" w:rsidP="00F078BB"/>
    <w:p w14:paraId="17C5EB3D" w14:textId="77777777" w:rsidR="005E1CF3" w:rsidRDefault="005E1CF3" w:rsidP="00F078BB"/>
    <w:p w14:paraId="7F189620" w14:textId="77777777" w:rsidR="004A6E9B" w:rsidRDefault="004A6E9B" w:rsidP="00F078BB"/>
    <w:p w14:paraId="6FFC39E5" w14:textId="77777777" w:rsidR="004A6E9B" w:rsidRDefault="004A6E9B" w:rsidP="00F078BB"/>
    <w:p w14:paraId="29F4B383" w14:textId="77777777" w:rsidR="004A6E9B" w:rsidRDefault="004A6E9B" w:rsidP="00F078BB"/>
    <w:p w14:paraId="6AB652B2" w14:textId="77777777" w:rsidR="004A6E9B" w:rsidRPr="00F078BB" w:rsidRDefault="004A6E9B" w:rsidP="00F078BB"/>
    <w:p w14:paraId="759A5BAA" w14:textId="77777777" w:rsidR="00F078BB" w:rsidRPr="00F078BB" w:rsidRDefault="00F078BB" w:rsidP="00F078BB">
      <w:pPr>
        <w:jc w:val="right"/>
      </w:pPr>
    </w:p>
    <w:p w14:paraId="56C923AD" w14:textId="5356607E" w:rsidR="005E1CF3" w:rsidRDefault="005E1CF3" w:rsidP="005E1CF3">
      <w:r>
        <w:t>Marsh edge erosion rate due to wave action</w:t>
      </w:r>
    </w:p>
    <w:p w14:paraId="6258FA15" w14:textId="77777777" w:rsidR="004A6E9B" w:rsidRDefault="004A6E9B" w:rsidP="00F078BB">
      <w:bookmarkStart w:id="50" w:name="_Hlk88138575"/>
    </w:p>
    <w:p w14:paraId="6C6E643A" w14:textId="77777777" w:rsidR="004A6E9B" w:rsidRDefault="004A6E9B" w:rsidP="00F078BB">
      <w:pPr>
        <w:rPr>
          <w:iCs/>
          <w:color w:val="7B2520" w:themeColor="accent3" w:themeShade="BF"/>
        </w:rPr>
      </w:pPr>
    </w:p>
    <w:p w14:paraId="1A347258" w14:textId="6D41AF3F" w:rsidR="00F078BB" w:rsidRPr="00F078BB" w:rsidRDefault="00F078BB" w:rsidP="00F078BB">
      <w:pPr>
        <w:rPr>
          <w:iCs/>
        </w:rPr>
      </w:pPr>
      <w:r w:rsidRPr="00F078BB">
        <w:rPr>
          <w:iCs/>
          <w:color w:val="7B2520" w:themeColor="accent3" w:themeShade="BF"/>
        </w:rPr>
        <w:t>Setup&gt;Run Parameters&gt;Conditions</w:t>
      </w:r>
      <w:r w:rsidRPr="00F078BB">
        <w:rPr>
          <w:i/>
          <w:iCs/>
        </w:rPr>
        <w:t xml:space="preserve">: </w:t>
      </w:r>
      <w:bookmarkEnd w:id="50"/>
      <w:r w:rsidRPr="00F078BB">
        <w:rPr>
          <w:iCs/>
        </w:rPr>
        <w:t xml:space="preserve">check the flag to ‘Include saltmarsh biomass’. If the flag is not checked, the model treats the saltmarsh element like any other element and uses the </w:t>
      </w:r>
      <w:r w:rsidR="00CF15CC" w:rsidRPr="00F078BB">
        <w:rPr>
          <w:iCs/>
        </w:rPr>
        <w:t>prism-based</w:t>
      </w:r>
      <w:r w:rsidRPr="00F078BB">
        <w:rPr>
          <w:iCs/>
        </w:rPr>
        <w:t xml:space="preserve"> relationship to define the equilibrium volumes (see Section </w:t>
      </w:r>
      <w:r w:rsidRPr="00084DBB">
        <w:rPr>
          <w:iCs/>
        </w:rPr>
        <w:fldChar w:fldCharType="begin"/>
      </w:r>
      <w:r w:rsidRPr="00084DBB">
        <w:rPr>
          <w:iCs/>
        </w:rPr>
        <w:instrText xml:space="preserve"> REF _Ref458860700 \r \h </w:instrText>
      </w:r>
      <w:r w:rsidR="00830785" w:rsidRPr="00084DBB">
        <w:rPr>
          <w:iCs/>
        </w:rPr>
        <w:instrText xml:space="preserve"> \* MERGEFORMAT </w:instrText>
      </w:r>
      <w:r w:rsidRPr="00084DBB">
        <w:rPr>
          <w:iCs/>
        </w:rPr>
      </w:r>
      <w:r w:rsidRPr="00084DBB">
        <w:rPr>
          <w:iCs/>
        </w:rPr>
        <w:fldChar w:fldCharType="separate"/>
      </w:r>
      <w:r w:rsidR="00567DDE">
        <w:rPr>
          <w:iCs/>
        </w:rPr>
        <w:t>6.1</w:t>
      </w:r>
      <w:r w:rsidRPr="00084DBB">
        <w:rPr>
          <w:iCs/>
        </w:rPr>
        <w:fldChar w:fldCharType="end"/>
      </w:r>
      <w:r w:rsidRPr="00F078BB">
        <w:rPr>
          <w:iCs/>
        </w:rPr>
        <w:t>).</w:t>
      </w:r>
    </w:p>
    <w:p w14:paraId="6913529D" w14:textId="44B69810" w:rsidR="00F078BB" w:rsidRDefault="00F078BB" w:rsidP="00F078BB">
      <w:r w:rsidRPr="00F078BB">
        <w:rPr>
          <w:i/>
          <w:color w:val="7B2520" w:themeColor="accent3" w:themeShade="BF"/>
        </w:rPr>
        <w:t>Setup&gt;Run Parameters&gt;Equilibrium Coefficients</w:t>
      </w:r>
      <w:r w:rsidRPr="00F078BB">
        <w:t>: select ‘Venice’</w:t>
      </w:r>
      <w:r w:rsidR="003F507B">
        <w:t>.</w:t>
      </w:r>
    </w:p>
    <w:p w14:paraId="7E883C51" w14:textId="0FFC2BB5" w:rsidR="003F507B" w:rsidRPr="00F078BB" w:rsidRDefault="003F507B" w:rsidP="00F078BB"/>
    <w:p w14:paraId="2555372A" w14:textId="362FB85F" w:rsidR="00F078BB" w:rsidRPr="00F078BB" w:rsidRDefault="00F078BB" w:rsidP="003F507B">
      <w:pPr>
        <w:pStyle w:val="Heading2"/>
      </w:pPr>
      <w:bookmarkStart w:id="51" w:name="_Ref459482856"/>
      <w:bookmarkStart w:id="52" w:name="_Toc192914892"/>
      <w:r w:rsidRPr="00F078BB">
        <w:t>Amelander model (mixed sediments</w:t>
      </w:r>
      <w:r w:rsidR="00C54F71">
        <w:t xml:space="preserve"> – experimental code</w:t>
      </w:r>
      <w:r w:rsidRPr="00F078BB">
        <w:t>)</w:t>
      </w:r>
      <w:bookmarkEnd w:id="51"/>
      <w:bookmarkEnd w:id="52"/>
    </w:p>
    <w:p w14:paraId="51320FD6" w14:textId="5298E855" w:rsidR="00F078BB" w:rsidRPr="00F078BB" w:rsidRDefault="00F078BB" w:rsidP="00F078BB">
      <w:r w:rsidRPr="00F078BB">
        <w:t xml:space="preserve">This model is used to explore the influence of introducing variable bed density and mixed (fine and course sediments. The original model was detailed in van Goor </w:t>
      </w:r>
      <w:r w:rsidRPr="00F078BB">
        <w:rPr>
          <w:i/>
        </w:rPr>
        <w:t>et al.</w:t>
      </w:r>
      <w:r w:rsidRPr="00F078BB">
        <w:t xml:space="preserve"> </w:t>
      </w:r>
      <w:r w:rsidRPr="00F078BB">
        <w:fldChar w:fldCharType="begin"/>
      </w:r>
      <w:r w:rsidR="009342C6">
        <w:instrText xml:space="preserve"> ADDIN EN.CITE &lt;EndNote&gt;&lt;Cite ExcludeAuth="1"&gt;&lt;Author&gt;van Goor&lt;/Author&gt;&lt;Year&gt;2003&lt;/Year&gt;&lt;RecNum&gt;1846&lt;/RecNum&gt;&lt;DisplayText&gt;(2003)&lt;/DisplayText&gt;&lt;record&gt;&lt;rec-number&gt;1846&lt;/rec-number&gt;&lt;foreign-keys&gt;&lt;key app="EN" db-id="sv9fdvxxw0ss5geav2oxv0s15saz05p5zzwd" timestamp="1381164751" guid="c2922f99-6715-47ab-a20e-88ebe6f696f1"&gt;1846&lt;/key&gt;&lt;/foreign-keys&gt;&lt;ref-type name="Journal Article"&gt;17&lt;/ref-type&gt;&lt;contributors&gt;&lt;authors&gt;&lt;author&gt;van Goor,M A&lt;/author&gt;&lt;author&gt;Zitman,T J&lt;/author&gt;&lt;author&gt;Wang,Z B&lt;/author&gt;&lt;author&gt;Stive,M J F&lt;/author&gt;&lt;/authors&gt;&lt;/contributors&gt;&lt;titles&gt;&lt;title&gt;Impact of sea-level rise on the morphological equilibrium state of tidal inlets&lt;/title&gt;&lt;secondary-title&gt;Marine Geology&lt;/secondary-title&gt;&lt;/titles&gt;&lt;periodical&gt;&lt;full-title&gt;Marine Geology&lt;/full-title&gt;&lt;/periodical&gt;&lt;pages&gt;211-227&lt;/pages&gt;&lt;volume&gt;202&lt;/volume&gt;&lt;reprint-edition&gt;In File&lt;/reprint-edition&gt;&lt;keywords&gt;&lt;keyword&gt;sea level rise&lt;/keyword&gt;&lt;keyword&gt;inlet&lt;/keyword&gt;&lt;/keywords&gt;&lt;dates&gt;&lt;year&gt;2003&lt;/year&gt;&lt;pub-dates&gt;&lt;date&gt;2003&lt;/date&gt;&lt;/pub-dates&gt;&lt;/dates&gt;&lt;label&gt;516&lt;/label&gt;&lt;urls&gt;&lt;/urls&gt;&lt;electronic-resource-num&gt;https://doi.org/10.1016/s0025-3227(03)00262-7&lt;/electronic-resource-num&gt;&lt;/record&gt;&lt;/Cite&gt;&lt;/EndNote&gt;</w:instrText>
      </w:r>
      <w:r w:rsidRPr="00F078BB">
        <w:fldChar w:fldCharType="separate"/>
      </w:r>
      <w:r w:rsidRPr="00F078BB">
        <w:rPr>
          <w:noProof/>
        </w:rPr>
        <w:t>(2003)</w:t>
      </w:r>
      <w:r w:rsidRPr="00F078BB">
        <w:fldChar w:fldCharType="end"/>
      </w:r>
      <w:r w:rsidRPr="00F078BB">
        <w:t xml:space="preserve">. This model was revisited to consider the influence of fine sediment in Wang </w:t>
      </w:r>
      <w:r w:rsidRPr="00F078BB">
        <w:rPr>
          <w:i/>
        </w:rPr>
        <w:t>et al</w:t>
      </w:r>
      <w:r w:rsidRPr="00F078BB">
        <w:t xml:space="preserve">. </w:t>
      </w:r>
      <w:r w:rsidRPr="00F078BB">
        <w:fldChar w:fldCharType="begin"/>
      </w:r>
      <w:r w:rsidR="009342C6">
        <w:instrText xml:space="preserve"> ADDIN EN.CITE &lt;EndNote&gt;&lt;Cite ExcludeAuth="1"&gt;&lt;Author&gt;Wang&lt;/Author&gt;&lt;Year&gt;2014&lt;/Year&gt;&lt;RecNum&gt;3376&lt;/RecNum&gt;&lt;DisplayText&gt;(2014)&lt;/DisplayText&gt;&lt;record&gt;&lt;rec-number&gt;3376&lt;/rec-number&gt;&lt;foreign-keys&gt;&lt;key app="EN" db-id="sv9fdvxxw0ss5geav2oxv0s15saz05p5zzwd" timestamp="1439210979" guid="61c01417-b69a-431d-a9f6-34fc329a6ee3"&gt;3376&lt;/key&gt;&lt;/foreign-keys&gt;&lt;ref-type name="Conference Paper"&gt;47&lt;/ref-type&gt;&lt;contributors&gt;&lt;authors&gt;&lt;author&gt;Wang, Z B&lt;/author&gt;&lt;author&gt;Townend, I H&lt;/author&gt;&lt;author&gt;Stive, M J E&lt;/author&gt;&lt;/authors&gt;&lt;/contributors&gt;&lt;titles&gt;&lt;title&gt;Modelling of morphological response of tidal basins to sea-level rise revisited&lt;/title&gt;&lt;secondary-title&gt;Proceedings of the 17th Physics of Estuaries and Coastal Seas (PECS) conference&lt;/secondary-title&gt;&lt;/titles&gt;&lt;dates&gt;&lt;year&gt;2014&lt;/year&gt;&lt;pub-dates&gt;&lt;date&gt;19-24 October 2014&lt;/date&gt;&lt;/pub-dates&gt;&lt;/dates&gt;&lt;pub-location&gt;Porto de Galinhas, Pernambuco, Brazil&lt;/pub-location&gt;&lt;urls&gt;&lt;/urls&gt;&lt;/record&gt;&lt;/Cite&gt;&lt;/EndNote&gt;</w:instrText>
      </w:r>
      <w:r w:rsidRPr="00F078BB">
        <w:fldChar w:fldCharType="separate"/>
      </w:r>
      <w:r w:rsidRPr="00F078BB">
        <w:rPr>
          <w:noProof/>
        </w:rPr>
        <w:t>(2014)</w:t>
      </w:r>
      <w:r w:rsidRPr="00F078BB">
        <w:fldChar w:fldCharType="end"/>
      </w:r>
      <w:r w:rsidRPr="00F078BB">
        <w:t xml:space="preserve"> and extended to consider the combined influence of mixed sediment and bed density in Townend </w:t>
      </w:r>
      <w:r w:rsidRPr="00F078BB">
        <w:rPr>
          <w:i/>
        </w:rPr>
        <w:t>et al</w:t>
      </w:r>
      <w:r w:rsidRPr="00F078BB">
        <w:t xml:space="preserve">. </w:t>
      </w:r>
      <w:bookmarkStart w:id="53" w:name="_Hlk88144757"/>
      <w:r w:rsidRPr="00F078BB">
        <w:fldChar w:fldCharType="begin"/>
      </w:r>
      <w:r w:rsidR="0071727D">
        <w:instrText xml:space="preserve"> ADDIN EN.CITE &lt;EndNote&gt;&lt;Cite ExcludeAuth="1"&gt;&lt;Author&gt;Townend&lt;/Author&gt;&lt;Year&gt;2016&lt;/Year&gt;&lt;RecNum&gt;3613&lt;/RecNum&gt;&lt;DisplayText&gt;(2016b)&lt;/DisplayText&gt;&lt;record&gt;&lt;rec-number&gt;3613&lt;/rec-number&gt;&lt;foreign-keys&gt;&lt;key app="EN" db-id="sv9fdvxxw0ss5geav2oxv0s15saz05p5zzwd" timestamp="1461554089" guid="d1ae27b3-0fb4-4c52-a099-dfc0ac644a3b"&gt;3613&lt;/key&gt;&lt;/foreign-keys&gt;&lt;ref-type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2 – Extensions to ASMITA&lt;/title&gt;&lt;secondary-title&gt;China Ocean Engineering&lt;/secondary-title&gt;&lt;/titles&gt;&lt;periodical&gt;&lt;full-title&gt;China Ocean Engineering&lt;/full-title&gt;&lt;/periodical&gt;&lt;pages&gt;651-670&lt;/pages&gt;&lt;volume&gt;30&lt;/volume&gt;&lt;number&gt;5&lt;/number&gt;&lt;dates&gt;&lt;year&gt;2016&lt;/year&gt;&lt;/dates&gt;&lt;urls&gt;&lt;/urls&gt;&lt;electronic-resource-num&gt;https://doi.org/10.1007/s13344-016-0042-6&lt;/electronic-resource-num&gt;&lt;/record&gt;&lt;/Cite&gt;&lt;/EndNote&gt;</w:instrText>
      </w:r>
      <w:r w:rsidRPr="00F078BB">
        <w:fldChar w:fldCharType="separate"/>
      </w:r>
      <w:r w:rsidR="0071727D">
        <w:rPr>
          <w:noProof/>
        </w:rPr>
        <w:t>(2016b)</w:t>
      </w:r>
      <w:r w:rsidRPr="00F078BB">
        <w:fldChar w:fldCharType="end"/>
      </w:r>
      <w:r w:rsidRPr="00F078BB">
        <w:t xml:space="preserve">. </w:t>
      </w:r>
      <w:bookmarkEnd w:id="53"/>
      <w:r w:rsidRPr="00F078BB">
        <w:t xml:space="preserve">The file provided has the parameters setup for case (vi) in Table 2 of Townend </w:t>
      </w:r>
      <w:r w:rsidRPr="00F078BB">
        <w:rPr>
          <w:i/>
        </w:rPr>
        <w:t>et al</w:t>
      </w:r>
      <w:r w:rsidR="00B93FA4">
        <w:rPr>
          <w:i/>
        </w:rPr>
        <w:t xml:space="preserve"> </w:t>
      </w:r>
      <w:r w:rsidR="00B93FA4" w:rsidRPr="00B93FA4">
        <w:rPr>
          <w:iCs/>
        </w:rPr>
        <w:fldChar w:fldCharType="begin"/>
      </w:r>
      <w:r w:rsidR="00B93FA4" w:rsidRPr="00B93FA4">
        <w:rPr>
          <w:iCs/>
        </w:rPr>
        <w:instrText xml:space="preserve"> ADDIN EN.CITE &lt;EndNote&gt;&lt;Cite ExcludeAuth="1"&gt;&lt;Author&gt;Townend&lt;/Author&gt;&lt;Year&gt;2016&lt;/Year&gt;&lt;RecNum&gt;3613&lt;/RecNum&gt;&lt;DisplayText&gt;(2016b)&lt;/DisplayText&gt;&lt;record&gt;&lt;rec-number&gt;3613&lt;/rec-number&gt;&lt;foreign-keys&gt;&lt;key app="EN" db-id="sv9fdvxxw0ss5geav2oxv0s15saz05p5zzwd" timestamp="1461554089" guid="d1ae27b3-0fb4-4c52-a099-dfc0ac644a3b"&gt;3613&lt;/key&gt;&lt;/foreign-keys&gt;&lt;ref-type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2 – Extensions to ASMITA&lt;/title&gt;&lt;secondary-title&gt;China Ocean Engineering&lt;/secondary-title&gt;&lt;/titles&gt;&lt;periodical&gt;&lt;full-title&gt;China Ocean Engineering&lt;/full-title&gt;&lt;/periodical&gt;&lt;pages&gt;651-670&lt;/pages&gt;&lt;volume&gt;30&lt;/volume&gt;&lt;number&gt;5&lt;/number&gt;&lt;dates&gt;&lt;year&gt;2016&lt;/year&gt;&lt;/dates&gt;&lt;urls&gt;&lt;/urls&gt;&lt;electronic-resource-num&gt;https://doi.org/10.1007/s13344-016-0042-6&lt;/electronic-resource-num&gt;&lt;/record&gt;&lt;/Cite&gt;&lt;/EndNote&gt;</w:instrText>
      </w:r>
      <w:r w:rsidR="00B93FA4" w:rsidRPr="00B93FA4">
        <w:rPr>
          <w:iCs/>
        </w:rPr>
        <w:fldChar w:fldCharType="separate"/>
      </w:r>
      <w:r w:rsidR="00B93FA4" w:rsidRPr="00B93FA4">
        <w:rPr>
          <w:iCs/>
        </w:rPr>
        <w:t>(2016b)</w:t>
      </w:r>
      <w:r w:rsidR="00B93FA4" w:rsidRPr="00B93FA4">
        <w:rPr>
          <w:iCs/>
        </w:rPr>
        <w:fldChar w:fldCharType="end"/>
      </w:r>
      <w:r w:rsidR="00B93FA4" w:rsidRPr="00B93FA4">
        <w:rPr>
          <w:i/>
        </w:rPr>
        <w:t>.</w:t>
      </w:r>
    </w:p>
    <w:p w14:paraId="08966CD2" w14:textId="551FFA87"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0.64 kg/m</w:t>
      </w:r>
      <w:r w:rsidRPr="00F078BB">
        <w:rPr>
          <w:vertAlign w:val="superscript"/>
        </w:rPr>
        <w:t>3</w:t>
      </w:r>
      <w:r w:rsidRPr="00F078BB">
        <w:t>.</w:t>
      </w:r>
    </w:p>
    <w:p w14:paraId="0DD9733B" w14:textId="31723EED" w:rsid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Fine Fraction Equilibrium Concentration</w:t>
      </w:r>
      <w:r w:rsidRPr="00F078BB">
        <w:t xml:space="preserve"> = 0.2 kg/m</w:t>
      </w:r>
      <w:r w:rsidRPr="00F078BB">
        <w:rPr>
          <w:vertAlign w:val="superscript"/>
        </w:rPr>
        <w:t>3</w:t>
      </w:r>
      <w:r w:rsidRPr="00F078BB">
        <w:t>.</w:t>
      </w:r>
    </w:p>
    <w:p w14:paraId="06E4E524" w14:textId="4BEF922E" w:rsidR="00F079F3" w:rsidRPr="00F079F3" w:rsidRDefault="00F079F3" w:rsidP="00F078BB">
      <w:pPr>
        <w:rPr>
          <w:sz w:val="16"/>
          <w:szCs w:val="16"/>
        </w:rPr>
      </w:pPr>
    </w:p>
    <w:p w14:paraId="6A266816" w14:textId="38F90F9C" w:rsidR="00F078BB" w:rsidRPr="00F078BB" w:rsidRDefault="00F078BB" w:rsidP="003F507B">
      <w:pPr>
        <w:keepNext/>
        <w:spacing w:after="40" w:line="240" w:lineRule="auto"/>
        <w:rPr>
          <w:i/>
          <w:iCs/>
          <w:color w:val="4D504D" w:themeColor="text2"/>
          <w:sz w:val="18"/>
          <w:szCs w:val="18"/>
        </w:rPr>
      </w:pPr>
      <w:bookmarkStart w:id="54" w:name="_Ref459467012"/>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567DDE">
        <w:rPr>
          <w:i/>
          <w:iCs/>
          <w:noProof/>
          <w:color w:val="4D504D" w:themeColor="text2"/>
          <w:sz w:val="18"/>
          <w:szCs w:val="18"/>
        </w:rPr>
        <w:t>13</w:t>
      </w:r>
      <w:r w:rsidRPr="00F078BB">
        <w:rPr>
          <w:i/>
          <w:iCs/>
          <w:noProof/>
          <w:color w:val="4D504D" w:themeColor="text2"/>
          <w:sz w:val="18"/>
          <w:szCs w:val="18"/>
        </w:rPr>
        <w:fldChar w:fldCharType="end"/>
      </w:r>
      <w:bookmarkEnd w:id="54"/>
      <w:r w:rsidRPr="00F078BB">
        <w:rPr>
          <w:i/>
          <w:iCs/>
          <w:color w:val="4D504D" w:themeColor="text2"/>
          <w:sz w:val="18"/>
          <w:szCs w:val="18"/>
        </w:rPr>
        <w:t>- Element definitions for Amelander 3EM</w:t>
      </w:r>
      <w:r w:rsidR="004D0DAA">
        <w:rPr>
          <w:i/>
          <w:iCs/>
          <w:color w:val="4D504D" w:themeColor="text2"/>
          <w:sz w:val="18"/>
          <w:szCs w:val="18"/>
        </w:rPr>
        <w:t>2S</w:t>
      </w:r>
      <w:r w:rsidRPr="00F078BB">
        <w:rPr>
          <w:i/>
          <w:iCs/>
          <w:color w:val="4D504D" w:themeColor="text2"/>
          <w:sz w:val="18"/>
          <w:szCs w:val="18"/>
        </w:rPr>
        <w:t xml:space="preserve"> model</w:t>
      </w:r>
    </w:p>
    <w:p w14:paraId="5E740309" w14:textId="221E179B" w:rsidR="00F078BB" w:rsidRPr="00F078BB" w:rsidRDefault="00F078BB" w:rsidP="00F078BB">
      <w:r w:rsidRPr="00F078BB">
        <w:rPr>
          <w:noProof/>
        </w:rPr>
        <w:drawing>
          <wp:inline distT="0" distB="0" distL="0" distR="0" wp14:anchorId="29A1EE3C" wp14:editId="77DB6359">
            <wp:extent cx="5759450" cy="84709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5759450" cy="847090"/>
                    </a:xfrm>
                    <a:prstGeom prst="rect">
                      <a:avLst/>
                    </a:prstGeom>
                  </pic:spPr>
                </pic:pic>
              </a:graphicData>
            </a:graphic>
          </wp:inline>
        </w:drawing>
      </w:r>
    </w:p>
    <w:p w14:paraId="23A55174" w14:textId="1736E833" w:rsidR="00F078BB" w:rsidRPr="00F078BB" w:rsidRDefault="008828EF" w:rsidP="00F078BB">
      <w:pPr>
        <w:spacing w:after="120"/>
      </w:pPr>
      <w:r>
        <w:rPr>
          <w:noProof/>
        </w:rPr>
        <w:lastRenderedPageBreak/>
        <w:drawing>
          <wp:anchor distT="0" distB="0" distL="114300" distR="114300" simplePos="0" relativeHeight="251790336" behindDoc="0" locked="0" layoutInCell="1" allowOverlap="1" wp14:anchorId="536AF21B" wp14:editId="3AE6E44B">
            <wp:simplePos x="0" y="0"/>
            <wp:positionH relativeFrom="margin">
              <wp:align>right</wp:align>
            </wp:positionH>
            <wp:positionV relativeFrom="paragraph">
              <wp:posOffset>4997</wp:posOffset>
            </wp:positionV>
            <wp:extent cx="2060575" cy="14325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0575" cy="1432560"/>
                    </a:xfrm>
                    <a:prstGeom prst="rect">
                      <a:avLst/>
                    </a:prstGeom>
                    <a:noFill/>
                  </pic:spPr>
                </pic:pic>
              </a:graphicData>
            </a:graphic>
          </wp:anchor>
        </w:drawing>
      </w:r>
      <w:r w:rsidR="00F078BB" w:rsidRPr="00F078BB">
        <w:t xml:space="preserve">The element </w:t>
      </w:r>
      <w:r w:rsidR="00214A40">
        <w:t>parameters</w:t>
      </w:r>
      <w:r w:rsidR="00F078BB" w:rsidRPr="00F078BB">
        <w:t xml:space="preserve"> are </w:t>
      </w:r>
      <w:r w:rsidR="00830785">
        <w:t>show</w:t>
      </w:r>
      <w:r w:rsidR="00D436E3">
        <w:t>n</w:t>
      </w:r>
      <w:r w:rsidR="00830785">
        <w:t xml:space="preserve"> to the right</w:t>
      </w:r>
      <w:r w:rsidR="00D436E3">
        <w:t>,</w:t>
      </w:r>
      <w:r w:rsidR="00830785">
        <w:t xml:space="preserve"> with</w:t>
      </w:r>
      <w:r w:rsidR="00F078BB" w:rsidRPr="00F078BB">
        <w:t xml:space="preserve"> dispersions </w:t>
      </w:r>
      <w:r w:rsidR="00830785">
        <w:t>of</w:t>
      </w:r>
      <w:r w:rsidR="00F078BB" w:rsidRPr="00F078BB">
        <w:t xml:space="preserve"> 300, 300, 10,000 as the exchanges from Outside to </w:t>
      </w:r>
      <w:r w:rsidR="00830785">
        <w:t xml:space="preserve">Ebb </w:t>
      </w:r>
      <w:r w:rsidR="00F078BB" w:rsidRPr="00F078BB">
        <w:t xml:space="preserve">Delta, </w:t>
      </w:r>
      <w:r w:rsidR="00830785">
        <w:t xml:space="preserve">Ebb </w:t>
      </w:r>
      <w:r w:rsidR="00F078BB" w:rsidRPr="00F078BB">
        <w:t>Delta to Channel and Outside to Tidalflat respectively.</w:t>
      </w:r>
      <w:r w:rsidR="00C54F71">
        <w:t xml:space="preserve"> The small exchange from the Channel to the Tidal Flat ensures that the water volume of the tidal flat is included in the calculation of tidal prism.</w:t>
      </w:r>
      <w:r>
        <w:t xml:space="preserve"> If this value is too large the sediment mass balance will show a small discrepancy.</w:t>
      </w:r>
    </w:p>
    <w:p w14:paraId="1832992C" w14:textId="4FAD0BF5" w:rsidR="00F078BB" w:rsidRPr="00F078BB" w:rsidRDefault="00F078BB" w:rsidP="00F078BB">
      <w:r w:rsidRPr="00F078BB">
        <w:rPr>
          <w:i/>
          <w:color w:val="7B2520" w:themeColor="accent3" w:themeShade="BF"/>
        </w:rPr>
        <w:t>Setup&gt;Estuary&gt; Water Levels&gt;Rate of sea level rise</w:t>
      </w:r>
      <w:r w:rsidRPr="00F078BB">
        <w:t xml:space="preserve"> = 0.006 m/year</w:t>
      </w:r>
    </w:p>
    <w:p w14:paraId="682AF224" w14:textId="4D17F714" w:rsidR="00F078BB" w:rsidRDefault="00F078BB" w:rsidP="00F078BB">
      <w:r w:rsidRPr="00F078BB">
        <w:rPr>
          <w:i/>
          <w:color w:val="7B2520" w:themeColor="accent3" w:themeShade="BF"/>
        </w:rPr>
        <w:t>Setup&gt;Run Parameters&gt;Equilibrium Coefficients</w:t>
      </w:r>
      <w:r w:rsidRPr="00F078BB">
        <w:t>: select ‘Amelander’.</w:t>
      </w:r>
      <w:r w:rsidR="00C54F71" w:rsidRPr="00C54F71">
        <w:rPr>
          <w:noProof/>
        </w:rPr>
        <w:t xml:space="preserve"> </w:t>
      </w:r>
    </w:p>
    <w:p w14:paraId="5F150CBC" w14:textId="1FB5450B" w:rsidR="003F507B" w:rsidRPr="00F078BB" w:rsidRDefault="003F507B" w:rsidP="00F078BB"/>
    <w:p w14:paraId="52984204" w14:textId="008D9E3A" w:rsidR="00F078BB" w:rsidRPr="00F078BB" w:rsidRDefault="00F078BB" w:rsidP="003F507B">
      <w:pPr>
        <w:pStyle w:val="Heading2"/>
      </w:pPr>
      <w:bookmarkStart w:id="55" w:name="_Ref53503173"/>
      <w:bookmarkStart w:id="56" w:name="_Toc192914893"/>
      <w:r w:rsidRPr="00F078BB">
        <w:t>Severn model (tidal pumping)</w:t>
      </w:r>
      <w:bookmarkEnd w:id="55"/>
      <w:bookmarkEnd w:id="56"/>
    </w:p>
    <w:p w14:paraId="362985B8" w14:textId="7FF7808F" w:rsidR="00F078BB" w:rsidRPr="00F078BB" w:rsidRDefault="00F078BB" w:rsidP="00F078BB">
      <w:r w:rsidRPr="00F078BB">
        <w:t xml:space="preserve">This model illustrates the inclusion of tidal pumping. The set-up procedure is similar to that used for the Humber (Section </w:t>
      </w:r>
      <w:r w:rsidRPr="00F078BB">
        <w:fldChar w:fldCharType="begin"/>
      </w:r>
      <w:r w:rsidRPr="00F078BB">
        <w:instrText xml:space="preserve"> REF _Ref461816291 \r \h </w:instrText>
      </w:r>
      <w:r w:rsidRPr="00F078BB">
        <w:fldChar w:fldCharType="separate"/>
      </w:r>
      <w:r w:rsidR="00567DDE">
        <w:t>3.1</w:t>
      </w:r>
      <w:r w:rsidRPr="00F078BB">
        <w:fldChar w:fldCharType="end"/>
      </w:r>
      <w:r w:rsidRPr="00F078BB">
        <w:t xml:space="preserve">). The only addition is to set the condition to include tidal pumping by selecting the ‘Include tidal pumping’ condition in </w:t>
      </w:r>
      <w:r w:rsidRPr="00F078BB">
        <w:rPr>
          <w:i/>
          <w:color w:val="7B2520" w:themeColor="accent3" w:themeShade="BF"/>
        </w:rPr>
        <w:t>Setup&gt;Run Parameters&gt;Conditions</w:t>
      </w:r>
      <w:r w:rsidRPr="00F078BB">
        <w:t xml:space="preserve">. For the use of tidal pumping to be meaningful, the channel needs to be sub-divided into several elements (6 are used in this case). The model also shows the use of multiple tidal flats linked to each channel reach (one for each side of the estuary). This can be useful for illustrating change but the dynamics of the model are the same if a single tidal flat is used for each reach (assuming the </w:t>
      </w:r>
      <w:r w:rsidR="00214A40">
        <w:t>parameters</w:t>
      </w:r>
      <w:r w:rsidRPr="00F078BB">
        <w:t xml:space="preserve"> are the same for each pair of flats). This model also allows the plotting of variations along the channel using the Distance and XYZ tabs in the plot GUI, as illustrated in </w:t>
      </w:r>
      <w:r w:rsidRPr="00F078BB">
        <w:fldChar w:fldCharType="begin"/>
      </w:r>
      <w:r w:rsidRPr="00F078BB">
        <w:instrText xml:space="preserve"> REF _Ref461817432 \h </w:instrText>
      </w:r>
      <w:r w:rsidR="00811930">
        <w:instrText xml:space="preserve"> \* MERGEFORMAT </w:instrText>
      </w:r>
      <w:r w:rsidRPr="00F078BB">
        <w:fldChar w:fldCharType="separate"/>
      </w:r>
      <w:r w:rsidR="00567DDE" w:rsidRPr="00567DDE">
        <w:t>Figure 14</w:t>
      </w:r>
      <w:r w:rsidRPr="00F078BB">
        <w:fldChar w:fldCharType="end"/>
      </w:r>
      <w:r w:rsidRPr="00F078BB">
        <w:t>.</w:t>
      </w:r>
    </w:p>
    <w:p w14:paraId="71FBBDC1" w14:textId="28194A8D" w:rsidR="00F078BB" w:rsidRPr="00F078BB" w:rsidRDefault="00F078BB" w:rsidP="003F507B">
      <w:pPr>
        <w:keepNext/>
        <w:spacing w:after="200" w:line="240" w:lineRule="auto"/>
        <w:rPr>
          <w:i/>
          <w:iCs/>
          <w:color w:val="4D504D" w:themeColor="text2"/>
          <w:sz w:val="18"/>
          <w:szCs w:val="18"/>
        </w:rPr>
      </w:pPr>
      <w:bookmarkStart w:id="57" w:name="_Ref461817432"/>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567DDE">
        <w:rPr>
          <w:i/>
          <w:iCs/>
          <w:noProof/>
          <w:color w:val="4D504D" w:themeColor="text2"/>
          <w:sz w:val="18"/>
          <w:szCs w:val="18"/>
        </w:rPr>
        <w:t>14</w:t>
      </w:r>
      <w:r w:rsidRPr="00F078BB">
        <w:rPr>
          <w:i/>
          <w:iCs/>
          <w:noProof/>
          <w:color w:val="4D504D" w:themeColor="text2"/>
          <w:sz w:val="18"/>
          <w:szCs w:val="18"/>
        </w:rPr>
        <w:fldChar w:fldCharType="end"/>
      </w:r>
      <w:bookmarkEnd w:id="57"/>
      <w:r w:rsidRPr="00F078BB">
        <w:rPr>
          <w:i/>
          <w:iCs/>
          <w:color w:val="4D504D" w:themeColor="text2"/>
          <w:sz w:val="18"/>
          <w:szCs w:val="18"/>
        </w:rPr>
        <w:t xml:space="preserve"> – Plots from Severn model showing along channel variation at a point in time and as space-time surface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809"/>
      </w:tblGrid>
      <w:tr w:rsidR="00F078BB" w:rsidRPr="00F078BB" w14:paraId="4AD4D817" w14:textId="77777777" w:rsidTr="003F49A1">
        <w:tc>
          <w:tcPr>
            <w:tcW w:w="4293" w:type="dxa"/>
          </w:tcPr>
          <w:p w14:paraId="61AB941D" w14:textId="77777777" w:rsidR="00F078BB" w:rsidRPr="00F078BB" w:rsidRDefault="00F078BB" w:rsidP="00F078BB">
            <w:r w:rsidRPr="00F078BB">
              <w:rPr>
                <w:noProof/>
              </w:rPr>
              <w:drawing>
                <wp:inline distT="0" distB="0" distL="0" distR="0" wp14:anchorId="4168A9A1" wp14:editId="67405582">
                  <wp:extent cx="2659824" cy="2351314"/>
                  <wp:effectExtent l="0" t="0" r="762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5570" cy="2356393"/>
                          </a:xfrm>
                          <a:prstGeom prst="rect">
                            <a:avLst/>
                          </a:prstGeom>
                        </pic:spPr>
                      </pic:pic>
                    </a:graphicData>
                  </a:graphic>
                </wp:inline>
              </w:drawing>
            </w:r>
          </w:p>
        </w:tc>
        <w:tc>
          <w:tcPr>
            <w:tcW w:w="4555" w:type="dxa"/>
          </w:tcPr>
          <w:p w14:paraId="0E5E183F" w14:textId="77777777" w:rsidR="00F078BB" w:rsidRPr="00F078BB" w:rsidRDefault="00F078BB" w:rsidP="00F078BB">
            <w:r w:rsidRPr="00F078BB">
              <w:rPr>
                <w:noProof/>
              </w:rPr>
              <w:drawing>
                <wp:inline distT="0" distB="0" distL="0" distR="0" wp14:anchorId="2A1D5C21" wp14:editId="6BCB4A5B">
                  <wp:extent cx="3020695" cy="2350770"/>
                  <wp:effectExtent l="0" t="0" r="8255"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0695" cy="2350770"/>
                          </a:xfrm>
                          <a:prstGeom prst="rect">
                            <a:avLst/>
                          </a:prstGeom>
                        </pic:spPr>
                      </pic:pic>
                    </a:graphicData>
                  </a:graphic>
                </wp:inline>
              </w:drawing>
            </w:r>
          </w:p>
        </w:tc>
      </w:tr>
    </w:tbl>
    <w:p w14:paraId="6272D4D4" w14:textId="77777777" w:rsidR="00F078BB" w:rsidRPr="00F078BB" w:rsidRDefault="00F078BB" w:rsidP="00F078BB"/>
    <w:p w14:paraId="6A5BA720" w14:textId="77777777" w:rsidR="00F078BB" w:rsidRPr="00F078BB" w:rsidRDefault="00F078BB" w:rsidP="003F507B">
      <w:pPr>
        <w:pStyle w:val="Heading2"/>
      </w:pPr>
      <w:bookmarkStart w:id="58" w:name="_Ref53422643"/>
      <w:bookmarkStart w:id="59" w:name="_Toc192914894"/>
      <w:r w:rsidRPr="00F078BB">
        <w:t>Inlet model</w:t>
      </w:r>
      <w:bookmarkEnd w:id="58"/>
      <w:bookmarkEnd w:id="59"/>
    </w:p>
    <w:p w14:paraId="592755DC" w14:textId="0CFBD501" w:rsidR="00F078BB" w:rsidRPr="00F078BB" w:rsidRDefault="00F078BB" w:rsidP="00F078BB">
      <w:pPr>
        <w:spacing w:after="120"/>
        <w:rPr>
          <w:iCs/>
          <w:color w:val="7B2520" w:themeColor="accent3" w:themeShade="BF"/>
          <w:u w:val="single"/>
        </w:rPr>
      </w:pPr>
      <w:r w:rsidRPr="00F078BB">
        <w:rPr>
          <w:iCs/>
        </w:rPr>
        <w:t>This model illustrates possible ways of including littoral drift into the model. Two versions are provided (Inlet 7EM.mat and Inlet7EMts.mat). Whilst  both use the same element configuration, one has constant drift rates defined in the advection matrix (</w:t>
      </w:r>
      <w:r w:rsidRPr="00F078BB">
        <w:rPr>
          <w:i/>
          <w:color w:val="7B2520" w:themeColor="accent3" w:themeShade="BF"/>
        </w:rPr>
        <w:t>Setup&gt;Littoral Drift&gt;Drift advection</w:t>
      </w:r>
      <w:r w:rsidRPr="00F078BB">
        <w:rPr>
          <w:iCs/>
        </w:rPr>
        <w:t>) and the other has a time series prescribed for each element</w:t>
      </w:r>
      <w:bookmarkStart w:id="60" w:name="_Hlk52721468"/>
      <w:r w:rsidRPr="00F078BB">
        <w:rPr>
          <w:iCs/>
        </w:rPr>
        <w:t xml:space="preserve"> (</w:t>
      </w:r>
      <w:r w:rsidRPr="00F078BB">
        <w:rPr>
          <w:i/>
          <w:color w:val="7B2520" w:themeColor="accent3" w:themeShade="BF"/>
        </w:rPr>
        <w:t>Setup&gt;Littoral Drift&gt;Drift timeseries</w:t>
      </w:r>
      <w:r w:rsidRPr="00F078BB">
        <w:rPr>
          <w:iCs/>
        </w:rPr>
        <w:t xml:space="preserve">). </w:t>
      </w:r>
      <w:bookmarkEnd w:id="60"/>
      <w:r w:rsidRPr="00F078BB">
        <w:rPr>
          <w:iCs/>
        </w:rPr>
        <w:t>A simple 3 element model with a</w:t>
      </w:r>
      <w:r w:rsidR="005E7A16">
        <w:rPr>
          <w:iCs/>
        </w:rPr>
        <w:t>n</w:t>
      </w:r>
      <w:r w:rsidRPr="00F078BB">
        <w:rPr>
          <w:iCs/>
        </w:rPr>
        <w:t xml:space="preserve"> </w:t>
      </w:r>
      <w:r w:rsidR="005E7A16">
        <w:rPr>
          <w:iCs/>
        </w:rPr>
        <w:t xml:space="preserve">ebb </w:t>
      </w:r>
      <w:r w:rsidRPr="00F078BB">
        <w:rPr>
          <w:iCs/>
        </w:rPr>
        <w:t xml:space="preserve">delta element can include drift by simply defining a drift source and the drift rate (advection) to and from the delta (see Section </w:t>
      </w:r>
      <w:r w:rsidRPr="00F078BB">
        <w:rPr>
          <w:iCs/>
        </w:rPr>
        <w:fldChar w:fldCharType="begin"/>
      </w:r>
      <w:r w:rsidRPr="00F078BB">
        <w:rPr>
          <w:iCs/>
        </w:rPr>
        <w:instrText xml:space="preserve"> REF _Ref459627191 \r \h </w:instrText>
      </w:r>
      <w:r w:rsidRPr="00F078BB">
        <w:rPr>
          <w:iCs/>
        </w:rPr>
      </w:r>
      <w:r w:rsidRPr="00F078BB">
        <w:rPr>
          <w:iCs/>
        </w:rPr>
        <w:fldChar w:fldCharType="separate"/>
      </w:r>
      <w:r w:rsidR="00567DDE">
        <w:rPr>
          <w:iCs/>
        </w:rPr>
        <w:t>4.4</w:t>
      </w:r>
      <w:r w:rsidRPr="00F078BB">
        <w:rPr>
          <w:iCs/>
        </w:rPr>
        <w:fldChar w:fldCharType="end"/>
      </w:r>
      <w:r w:rsidRPr="00F078BB">
        <w:rPr>
          <w:iCs/>
        </w:rPr>
        <w:t xml:space="preserve">). To illustrate the process a more extensive delta network is defined in the Inlet model with 4 delta elements and delta channel. The delta elements comprise flood and ebb delta and updrift and downdrift delta flat. The estuary dispersion </w:t>
      </w:r>
      <w:r w:rsidR="005E7A16">
        <w:rPr>
          <w:iCs/>
        </w:rPr>
        <w:t>(</w:t>
      </w:r>
      <w:r w:rsidRPr="00F078BB">
        <w:rPr>
          <w:iCs/>
        </w:rPr>
        <w:t>horizontal exchange</w:t>
      </w:r>
      <w:r w:rsidR="005E7A16">
        <w:rPr>
          <w:iCs/>
        </w:rPr>
        <w:t>)</w:t>
      </w:r>
      <w:r w:rsidRPr="00F078BB">
        <w:rPr>
          <w:iCs/>
        </w:rPr>
        <w:t xml:space="preserve"> defines the connectivity for tidal propagation. The delta channel connects to the outside </w:t>
      </w:r>
      <w:r w:rsidRPr="00F078BB">
        <w:rPr>
          <w:iCs/>
        </w:rPr>
        <w:lastRenderedPageBreak/>
        <w:t xml:space="preserve">world and upstream to the first inlet/estuary channel. All the delta elements have a horizontal exchange with the delta channel. This ensures that all delta elements are governed by the same upstream tidal prism, allowing equilibrium volume to be defined in terms of tidal prism, as used for a single delta element. The </w:t>
      </w:r>
      <w:r w:rsidR="00985433">
        <w:rPr>
          <w:iCs/>
        </w:rPr>
        <w:t>Generic</w:t>
      </w:r>
      <w:r w:rsidRPr="00F078BB">
        <w:rPr>
          <w:iCs/>
        </w:rPr>
        <w:t xml:space="preserve"> set of equilibrium conditions include settings for all delta elements drawn from the literature and are loaded </w:t>
      </w:r>
      <w:bookmarkStart w:id="61" w:name="_Hlk88212418"/>
      <w:r w:rsidRPr="00F078BB">
        <w:rPr>
          <w:iCs/>
        </w:rPr>
        <w:t xml:space="preserve">using </w:t>
      </w:r>
      <w:r w:rsidRPr="00F078BB">
        <w:rPr>
          <w:i/>
          <w:color w:val="7B2520" w:themeColor="accent3" w:themeShade="BF"/>
        </w:rPr>
        <w:t>Setup&gt;Run Parameters&gt;</w:t>
      </w:r>
      <w:r w:rsidR="00985433">
        <w:rPr>
          <w:i/>
          <w:color w:val="7B2520" w:themeColor="accent3" w:themeShade="BF"/>
        </w:rPr>
        <w:t xml:space="preserve">Select </w:t>
      </w:r>
      <w:r w:rsidRPr="00F078BB">
        <w:rPr>
          <w:i/>
          <w:color w:val="7B2520" w:themeColor="accent3" w:themeShade="BF"/>
        </w:rPr>
        <w:t>Eq</w:t>
      </w:r>
      <w:r w:rsidR="00985433">
        <w:rPr>
          <w:i/>
          <w:color w:val="7B2520" w:themeColor="accent3" w:themeShade="BF"/>
        </w:rPr>
        <w:t xml:space="preserve">. </w:t>
      </w:r>
      <w:r w:rsidRPr="00F078BB">
        <w:rPr>
          <w:i/>
          <w:color w:val="7B2520" w:themeColor="accent3" w:themeShade="BF"/>
        </w:rPr>
        <w:t>Coefficients</w:t>
      </w:r>
      <w:r w:rsidRPr="00F078BB">
        <w:t xml:space="preserve"> </w:t>
      </w:r>
      <w:bookmarkEnd w:id="61"/>
      <w:r w:rsidRPr="00F078BB">
        <w:t xml:space="preserve">(see Sections </w:t>
      </w:r>
      <w:r w:rsidRPr="00084DBB">
        <w:fldChar w:fldCharType="begin"/>
      </w:r>
      <w:r w:rsidRPr="00084DBB">
        <w:instrText xml:space="preserve"> REF _Ref459627191 \r \h </w:instrText>
      </w:r>
      <w:r w:rsidR="005E7A16" w:rsidRPr="00084DBB">
        <w:instrText xml:space="preserve"> \* MERGEFORMAT </w:instrText>
      </w:r>
      <w:r w:rsidRPr="00084DBB">
        <w:fldChar w:fldCharType="separate"/>
      </w:r>
      <w:r w:rsidR="00567DDE">
        <w:t>4.4</w:t>
      </w:r>
      <w:r w:rsidRPr="00084DBB">
        <w:fldChar w:fldCharType="end"/>
      </w:r>
      <w:r w:rsidRPr="00084DBB">
        <w:t xml:space="preserve"> and</w:t>
      </w:r>
      <w:r w:rsidR="00A61D6D" w:rsidRPr="00084DBB">
        <w:t xml:space="preserve"> </w:t>
      </w:r>
      <w:r w:rsidR="00A61D6D" w:rsidRPr="00084DBB">
        <w:fldChar w:fldCharType="begin"/>
      </w:r>
      <w:r w:rsidR="00A61D6D" w:rsidRPr="00084DBB">
        <w:instrText xml:space="preserve"> REF _Ref83058435 \r \h </w:instrText>
      </w:r>
      <w:r w:rsidR="005E7A16" w:rsidRPr="00084DBB">
        <w:instrText xml:space="preserve"> \* MERGEFORMAT </w:instrText>
      </w:r>
      <w:r w:rsidR="00A61D6D" w:rsidRPr="00084DBB">
        <w:fldChar w:fldCharType="separate"/>
      </w:r>
      <w:r w:rsidR="00567DDE">
        <w:t>5.4</w:t>
      </w:r>
      <w:r w:rsidR="00A61D6D" w:rsidRPr="00084DBB">
        <w:fldChar w:fldCharType="end"/>
      </w:r>
      <w:r w:rsidRPr="00F078BB">
        <w:t xml:space="preserve">). Alternatively, site specific values can be defined and loaded using the specification file </w:t>
      </w:r>
      <w:r w:rsidR="005E7A16">
        <w:t>u</w:t>
      </w:r>
      <w:r w:rsidRPr="00F078BB">
        <w:t>ser</w:t>
      </w:r>
      <w:r w:rsidR="005E7A16">
        <w:t>p</w:t>
      </w:r>
      <w:r w:rsidRPr="00F078BB">
        <w:t>rism</w:t>
      </w:r>
      <w:r w:rsidR="005E7A16">
        <w:t>c</w:t>
      </w:r>
      <w:r w:rsidRPr="00F078BB">
        <w:t xml:space="preserve">oefficients.m (see Section </w:t>
      </w:r>
      <w:r w:rsidRPr="00084DBB">
        <w:fldChar w:fldCharType="begin"/>
      </w:r>
      <w:r w:rsidRPr="00084DBB">
        <w:instrText xml:space="preserve"> REF _Ref458860700 \r \h </w:instrText>
      </w:r>
      <w:r w:rsidR="005E7A16" w:rsidRPr="00084DBB">
        <w:instrText xml:space="preserve"> \* MERGEFORMAT </w:instrText>
      </w:r>
      <w:r w:rsidRPr="00084DBB">
        <w:fldChar w:fldCharType="separate"/>
      </w:r>
      <w:r w:rsidR="00567DDE">
        <w:t>6.1</w:t>
      </w:r>
      <w:r w:rsidRPr="00084DBB">
        <w:fldChar w:fldCharType="end"/>
      </w:r>
      <w:r w:rsidRPr="00F078BB">
        <w:t>)</w:t>
      </w:r>
      <w:r w:rsidR="00985433">
        <w:t xml:space="preserve"> or by editing the selected values</w:t>
      </w:r>
      <w:r w:rsidR="00985433" w:rsidRPr="00985433">
        <w:rPr>
          <w:iCs/>
        </w:rPr>
        <w:t xml:space="preserve"> </w:t>
      </w:r>
      <w:r w:rsidR="00985433" w:rsidRPr="00F078BB">
        <w:rPr>
          <w:iCs/>
        </w:rPr>
        <w:t xml:space="preserve">using </w:t>
      </w:r>
      <w:r w:rsidR="00985433" w:rsidRPr="00F078BB">
        <w:rPr>
          <w:i/>
          <w:color w:val="7B2520" w:themeColor="accent3" w:themeShade="BF"/>
        </w:rPr>
        <w:t>Setup&gt;Run Parameters&gt;</w:t>
      </w:r>
      <w:r w:rsidR="00985433">
        <w:rPr>
          <w:i/>
          <w:color w:val="7B2520" w:themeColor="accent3" w:themeShade="BF"/>
        </w:rPr>
        <w:t xml:space="preserve">Edit </w:t>
      </w:r>
      <w:r w:rsidR="00985433" w:rsidRPr="00F078BB">
        <w:rPr>
          <w:i/>
          <w:color w:val="7B2520" w:themeColor="accent3" w:themeShade="BF"/>
        </w:rPr>
        <w:t>Eq</w:t>
      </w:r>
      <w:r w:rsidR="00985433">
        <w:rPr>
          <w:i/>
          <w:color w:val="7B2520" w:themeColor="accent3" w:themeShade="BF"/>
        </w:rPr>
        <w:t xml:space="preserve">. </w:t>
      </w:r>
      <w:r w:rsidR="00985433" w:rsidRPr="00F078BB">
        <w:rPr>
          <w:i/>
          <w:color w:val="7B2520" w:themeColor="accent3" w:themeShade="BF"/>
        </w:rPr>
        <w:t>Coefficients</w:t>
      </w:r>
      <w:r w:rsidRPr="00F078BB">
        <w:t>. As with other cases the equilibrium defined by any set of coefficients can be scaled to the existing volumes by selecting the ‘</w:t>
      </w:r>
      <w:r w:rsidRPr="00F078BB">
        <w:rPr>
          <w:i/>
          <w:iCs/>
        </w:rPr>
        <w:t>Scale to existing values’</w:t>
      </w:r>
      <w:r w:rsidRPr="00F078BB">
        <w:t xml:space="preserve"> option in </w:t>
      </w:r>
      <w:r w:rsidRPr="00F078BB">
        <w:rPr>
          <w:i/>
          <w:color w:val="7B2520" w:themeColor="accent3" w:themeShade="BF"/>
        </w:rPr>
        <w:t>Setup&gt;Run Parameters&gt;Conditions.</w:t>
      </w:r>
    </w:p>
    <w:p w14:paraId="5515AD97" w14:textId="35B9B3BC" w:rsidR="00F078BB" w:rsidRPr="00F078BB" w:rsidRDefault="00F078BB" w:rsidP="00F078BB">
      <w:pPr>
        <w:keepNext/>
        <w:spacing w:after="0" w:line="240" w:lineRule="auto"/>
        <w:rPr>
          <w:i/>
          <w:iCs/>
          <w:color w:val="4D504D" w:themeColor="text2"/>
          <w:sz w:val="18"/>
          <w:szCs w:val="18"/>
        </w:rPr>
      </w:pPr>
      <w:r w:rsidRPr="00F078BB">
        <w:rPr>
          <w:i/>
          <w:iCs/>
          <w:color w:val="4D504D" w:themeColor="text2"/>
          <w:sz w:val="18"/>
          <w:szCs w:val="18"/>
        </w:rPr>
        <w:t xml:space="preserve">Figure </w:t>
      </w:r>
      <w:r w:rsidRPr="00F078BB">
        <w:rPr>
          <w:i/>
          <w:iCs/>
          <w:color w:val="4D504D" w:themeColor="text2"/>
          <w:sz w:val="18"/>
          <w:szCs w:val="18"/>
        </w:rPr>
        <w:fldChar w:fldCharType="begin"/>
      </w:r>
      <w:r w:rsidRPr="00F078BB">
        <w:rPr>
          <w:i/>
          <w:iCs/>
          <w:color w:val="4D504D" w:themeColor="text2"/>
          <w:sz w:val="18"/>
          <w:szCs w:val="18"/>
        </w:rPr>
        <w:instrText xml:space="preserve"> SEQ Figure \* ARABIC </w:instrText>
      </w:r>
      <w:r w:rsidRPr="00F078BB">
        <w:rPr>
          <w:i/>
          <w:iCs/>
          <w:color w:val="4D504D" w:themeColor="text2"/>
          <w:sz w:val="18"/>
          <w:szCs w:val="18"/>
        </w:rPr>
        <w:fldChar w:fldCharType="separate"/>
      </w:r>
      <w:r w:rsidR="00567DDE">
        <w:rPr>
          <w:i/>
          <w:iCs/>
          <w:noProof/>
          <w:color w:val="4D504D" w:themeColor="text2"/>
          <w:sz w:val="18"/>
          <w:szCs w:val="18"/>
        </w:rPr>
        <w:t>15</w:t>
      </w:r>
      <w:r w:rsidRPr="00F078BB">
        <w:rPr>
          <w:i/>
          <w:iCs/>
          <w:noProof/>
          <w:color w:val="4D504D" w:themeColor="text2"/>
          <w:sz w:val="18"/>
          <w:szCs w:val="18"/>
        </w:rPr>
        <w:fldChar w:fldCharType="end"/>
      </w:r>
      <w:r w:rsidRPr="00F078BB">
        <w:rPr>
          <w:i/>
          <w:iCs/>
          <w:color w:val="4D504D" w:themeColor="text2"/>
          <w:sz w:val="18"/>
          <w:szCs w:val="18"/>
        </w:rPr>
        <w:t xml:space="preserve"> – Network and drift Flow connectivity for the Inlet 7EM model</w:t>
      </w:r>
    </w:p>
    <w:tbl>
      <w:tblPr>
        <w:tblStyle w:val="TableGrid"/>
        <w:tblpPr w:leftFromText="180" w:rightFromText="180" w:vertAnchor="text" w:horzAnchor="margin"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46"/>
      </w:tblGrid>
      <w:tr w:rsidR="00F078BB" w:rsidRPr="00F078BB" w14:paraId="0A69736C" w14:textId="77777777" w:rsidTr="003F49A1">
        <w:tc>
          <w:tcPr>
            <w:tcW w:w="4530" w:type="dxa"/>
          </w:tcPr>
          <w:p w14:paraId="3BB15D70" w14:textId="77777777" w:rsidR="00F078BB" w:rsidRPr="00F078BB" w:rsidRDefault="00F078BB" w:rsidP="00F078BB">
            <w:pPr>
              <w:spacing w:after="120" w:line="259" w:lineRule="auto"/>
              <w:rPr>
                <w:color w:val="7B2520" w:themeColor="accent3" w:themeShade="BF"/>
                <w:u w:val="single"/>
              </w:rPr>
            </w:pPr>
            <w:r w:rsidRPr="00F078BB">
              <w:rPr>
                <w:noProof/>
              </w:rPr>
              <w:drawing>
                <wp:inline distT="0" distB="0" distL="0" distR="0" wp14:anchorId="7717ADAD" wp14:editId="626EB8F0">
                  <wp:extent cx="2843213" cy="2120182"/>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35"/>
                          <a:stretch>
                            <a:fillRect/>
                          </a:stretch>
                        </pic:blipFill>
                        <pic:spPr>
                          <a:xfrm>
                            <a:off x="0" y="0"/>
                            <a:ext cx="2867638" cy="2138396"/>
                          </a:xfrm>
                          <a:prstGeom prst="rect">
                            <a:avLst/>
                          </a:prstGeom>
                        </pic:spPr>
                      </pic:pic>
                    </a:graphicData>
                  </a:graphic>
                </wp:inline>
              </w:drawing>
            </w:r>
          </w:p>
        </w:tc>
        <w:tc>
          <w:tcPr>
            <w:tcW w:w="4530" w:type="dxa"/>
          </w:tcPr>
          <w:p w14:paraId="1E5A5487" w14:textId="77777777" w:rsidR="00F078BB" w:rsidRPr="00F078BB" w:rsidRDefault="00F078BB" w:rsidP="00F078BB">
            <w:pPr>
              <w:spacing w:after="120" w:line="259" w:lineRule="auto"/>
              <w:rPr>
                <w:color w:val="7B2520" w:themeColor="accent3" w:themeShade="BF"/>
                <w:u w:val="single"/>
              </w:rPr>
            </w:pPr>
            <w:r w:rsidRPr="00F078BB">
              <w:rPr>
                <w:noProof/>
              </w:rPr>
              <w:drawing>
                <wp:inline distT="0" distB="0" distL="0" distR="0" wp14:anchorId="4CB9A907" wp14:editId="09964338">
                  <wp:extent cx="2854209" cy="2119630"/>
                  <wp:effectExtent l="0" t="0" r="3810" b="0"/>
                  <wp:docPr id="8" name="Picture 8"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adar chart&#10;&#10;Description automatically generated"/>
                          <pic:cNvPicPr/>
                        </pic:nvPicPr>
                        <pic:blipFill>
                          <a:blip r:embed="rId36"/>
                          <a:stretch>
                            <a:fillRect/>
                          </a:stretch>
                        </pic:blipFill>
                        <pic:spPr>
                          <a:xfrm>
                            <a:off x="0" y="0"/>
                            <a:ext cx="2911475" cy="2162158"/>
                          </a:xfrm>
                          <a:prstGeom prst="rect">
                            <a:avLst/>
                          </a:prstGeom>
                        </pic:spPr>
                      </pic:pic>
                    </a:graphicData>
                  </a:graphic>
                </wp:inline>
              </w:drawing>
            </w:r>
          </w:p>
        </w:tc>
      </w:tr>
    </w:tbl>
    <w:p w14:paraId="0A7DA871" w14:textId="781CC379" w:rsidR="00F078BB" w:rsidRPr="00F078BB" w:rsidRDefault="00F078BB" w:rsidP="00F078BB">
      <w:pPr>
        <w:spacing w:after="120"/>
        <w:rPr>
          <w:iCs/>
          <w:u w:val="single"/>
        </w:rPr>
      </w:pPr>
      <w:r w:rsidRPr="00F078BB">
        <w:rPr>
          <w:iCs/>
        </w:rPr>
        <w:t xml:space="preserve">The advection is defined by first adding a drift input and then defining the pathway through the network using </w:t>
      </w:r>
      <w:r w:rsidRPr="00F078BB">
        <w:rPr>
          <w:i/>
          <w:color w:val="7B2520" w:themeColor="accent3" w:themeShade="BF"/>
        </w:rPr>
        <w:t>Setup&gt; Drift&gt;Drift inputs</w:t>
      </w:r>
      <w:r w:rsidRPr="00F078BB">
        <w:t xml:space="preserve"> and </w:t>
      </w:r>
      <w:r w:rsidRPr="00F078BB">
        <w:rPr>
          <w:i/>
          <w:color w:val="7B2520" w:themeColor="accent3" w:themeShade="BF"/>
        </w:rPr>
        <w:t xml:space="preserve">Setup&gt; Drift&gt;Drift </w:t>
      </w:r>
      <w:r w:rsidR="005E7A16">
        <w:rPr>
          <w:i/>
          <w:color w:val="7B2520" w:themeColor="accent3" w:themeShade="BF"/>
        </w:rPr>
        <w:t>A</w:t>
      </w:r>
      <w:r w:rsidRPr="00F078BB">
        <w:rPr>
          <w:i/>
          <w:color w:val="7B2520" w:themeColor="accent3" w:themeShade="BF"/>
        </w:rPr>
        <w:t>dvection</w:t>
      </w:r>
      <w:r w:rsidRPr="00F078BB">
        <w:t xml:space="preserve">, respectively. For the Inlet model supplied, a circulation cell within the delta is defined so that the pathway is from the upstream delta flat to the ebb delta and on to the downstream delta flat, with a </w:t>
      </w:r>
      <w:bookmarkStart w:id="62" w:name="_Hlk54084994"/>
      <w:r w:rsidRPr="00F078BB">
        <w:t xml:space="preserve">return </w:t>
      </w:r>
      <w:bookmarkEnd w:id="62"/>
      <w:r w:rsidRPr="00F078BB">
        <w:t>pathway taking some of the sediment arriving at the downstream flat to the flood delta and then on to the upstream delta flat (NB: this is for illustrative purposes only).</w:t>
      </w:r>
      <w:r w:rsidRPr="00F078BB">
        <w:rPr>
          <w:iCs/>
          <w:u w:val="single"/>
        </w:rPr>
        <w:t xml:space="preserve"> </w:t>
      </w:r>
      <w:r w:rsidRPr="00F078BB">
        <w:t xml:space="preserve">Once Advection throughout the network has been defined the flow routes can be checked using the </w:t>
      </w:r>
      <w:r w:rsidRPr="005E7A16">
        <w:rPr>
          <w:b/>
          <w:bCs/>
          <w:i/>
          <w:color w:val="565321" w:themeColor="accent2" w:themeShade="80"/>
        </w:rPr>
        <w:t>Flows&gt;Drift</w:t>
      </w:r>
      <w:r w:rsidRPr="005E7A16">
        <w:rPr>
          <w:b/>
          <w:bCs/>
          <w:color w:val="807C32" w:themeColor="accent2" w:themeShade="BF"/>
        </w:rPr>
        <w:t xml:space="preserve"> </w:t>
      </w:r>
      <w:r w:rsidRPr="00F078BB">
        <w:t>tab.</w:t>
      </w:r>
      <w:r w:rsidRPr="00F078BB">
        <w:rPr>
          <w:iCs/>
          <w:u w:val="single"/>
        </w:rPr>
        <w:t xml:space="preserve"> </w:t>
      </w:r>
      <w:r w:rsidRPr="00F078BB">
        <w:rPr>
          <w:iCs/>
        </w:rPr>
        <w:t xml:space="preserve">One or more timeseries of drift rates can be included using the </w:t>
      </w:r>
      <w:r w:rsidRPr="00F078BB">
        <w:rPr>
          <w:i/>
          <w:color w:val="7B2520" w:themeColor="accent3" w:themeShade="BF"/>
        </w:rPr>
        <w:t xml:space="preserve">Setup&gt; Drift&gt;Drift </w:t>
      </w:r>
      <w:r w:rsidR="005E7A16">
        <w:rPr>
          <w:i/>
          <w:color w:val="7B2520" w:themeColor="accent3" w:themeShade="BF"/>
        </w:rPr>
        <w:t>T</w:t>
      </w:r>
      <w:r w:rsidRPr="00F078BB">
        <w:rPr>
          <w:i/>
          <w:color w:val="7B2520" w:themeColor="accent3" w:themeShade="BF"/>
        </w:rPr>
        <w:t>imeseries</w:t>
      </w:r>
      <w:r w:rsidRPr="00F078BB">
        <w:rPr>
          <w:iCs/>
        </w:rPr>
        <w:t xml:space="preserve"> menu option, as explained in Sections </w:t>
      </w:r>
      <w:r w:rsidRPr="00084DBB">
        <w:rPr>
          <w:iCs/>
        </w:rPr>
        <w:fldChar w:fldCharType="begin"/>
      </w:r>
      <w:r w:rsidRPr="00084DBB">
        <w:rPr>
          <w:iCs/>
        </w:rPr>
        <w:instrText xml:space="preserve"> REF _Ref459627191 \r \h  \* MERGEFORMAT </w:instrText>
      </w:r>
      <w:r w:rsidRPr="00084DBB">
        <w:rPr>
          <w:iCs/>
        </w:rPr>
      </w:r>
      <w:r w:rsidRPr="00084DBB">
        <w:rPr>
          <w:iCs/>
        </w:rPr>
        <w:fldChar w:fldCharType="separate"/>
      </w:r>
      <w:r w:rsidR="00567DDE">
        <w:rPr>
          <w:iCs/>
        </w:rPr>
        <w:t>4.4</w:t>
      </w:r>
      <w:r w:rsidRPr="00084DBB">
        <w:rPr>
          <w:iCs/>
        </w:rPr>
        <w:fldChar w:fldCharType="end"/>
      </w:r>
      <w:r w:rsidRPr="00084DBB">
        <w:rPr>
          <w:iCs/>
        </w:rPr>
        <w:t xml:space="preserve"> and </w:t>
      </w:r>
      <w:r w:rsidRPr="00084DBB">
        <w:rPr>
          <w:iCs/>
        </w:rPr>
        <w:fldChar w:fldCharType="begin"/>
      </w:r>
      <w:r w:rsidRPr="00084DBB">
        <w:rPr>
          <w:iCs/>
        </w:rPr>
        <w:instrText xml:space="preserve"> REF _Ref462926888 \r \h </w:instrText>
      </w:r>
      <w:r w:rsidR="005E7A16" w:rsidRPr="00084DBB">
        <w:rPr>
          <w:iCs/>
        </w:rPr>
        <w:instrText xml:space="preserve"> \* MERGEFORMAT </w:instrText>
      </w:r>
      <w:r w:rsidRPr="00084DBB">
        <w:rPr>
          <w:iCs/>
        </w:rPr>
      </w:r>
      <w:r w:rsidRPr="00084DBB">
        <w:rPr>
          <w:iCs/>
        </w:rPr>
        <w:fldChar w:fldCharType="separate"/>
      </w:r>
      <w:r w:rsidR="00567DDE">
        <w:rPr>
          <w:iCs/>
        </w:rPr>
        <w:t>5.3.2</w:t>
      </w:r>
      <w:r w:rsidRPr="00084DBB">
        <w:rPr>
          <w:iCs/>
        </w:rPr>
        <w:fldChar w:fldCharType="end"/>
      </w:r>
      <w:r w:rsidRPr="00084DBB">
        <w:rPr>
          <w:iCs/>
        </w:rPr>
        <w:t>.</w:t>
      </w:r>
      <w:r w:rsidRPr="00F078BB">
        <w:rPr>
          <w:iCs/>
        </w:rPr>
        <w:t xml:space="preserve"> </w:t>
      </w:r>
      <w:bookmarkStart w:id="63" w:name="_Hlk54023027"/>
      <w:r w:rsidRPr="00F078BB">
        <w:rPr>
          <w:iCs/>
        </w:rPr>
        <w:t xml:space="preserve">For these to be included in the run use </w:t>
      </w:r>
      <w:r w:rsidRPr="00F078BB">
        <w:rPr>
          <w:iCs/>
          <w:color w:val="7B2520" w:themeColor="accent3" w:themeShade="BF"/>
        </w:rPr>
        <w:t>Setup&gt;Run Parameters&gt;Conditions</w:t>
      </w:r>
      <w:r w:rsidRPr="00F078BB">
        <w:rPr>
          <w:i/>
          <w:iCs/>
        </w:rPr>
        <w:t xml:space="preserve"> </w:t>
      </w:r>
      <w:r w:rsidRPr="00F078BB">
        <w:rPr>
          <w:iCs/>
        </w:rPr>
        <w:t>to check the</w:t>
      </w:r>
      <w:bookmarkEnd w:id="63"/>
      <w:r w:rsidR="00B37BCC">
        <w:rPr>
          <w:iCs/>
        </w:rPr>
        <w:t xml:space="preserve"> flag</w:t>
      </w:r>
      <w:r w:rsidR="00B37BCC" w:rsidRPr="00B37BCC">
        <w:t xml:space="preserve"> </w:t>
      </w:r>
      <w:r w:rsidR="00B37BCC" w:rsidRPr="00B37BCC">
        <w:rPr>
          <w:iCs/>
        </w:rPr>
        <w:t xml:space="preserve">to ‘Include river advection’ and the </w:t>
      </w:r>
      <w:r w:rsidR="00B37BCC">
        <w:rPr>
          <w:iCs/>
        </w:rPr>
        <w:t>to ‘Include drift rate offset’</w:t>
      </w:r>
      <w:r w:rsidR="00B37BCC" w:rsidRPr="00B37BCC">
        <w:rPr>
          <w:iCs/>
        </w:rPr>
        <w:t>, if you want the flow to be accounted for in the initial condition.</w:t>
      </w:r>
    </w:p>
    <w:p w14:paraId="11B39EFE" w14:textId="77777777" w:rsidR="00F078BB" w:rsidRPr="00F078BB" w:rsidRDefault="00F078BB" w:rsidP="00F078BB">
      <w:pPr>
        <w:spacing w:after="120"/>
      </w:pPr>
      <w:r w:rsidRPr="00F078BB">
        <w:t>It is possible to add a river advection pathway, as used in some of the previous models, in addition to a drift pathway.</w:t>
      </w:r>
    </w:p>
    <w:p w14:paraId="32E722A2" w14:textId="1213D7CA" w:rsidR="00F078BB" w:rsidRPr="00F078BB" w:rsidRDefault="00F078BB" w:rsidP="00F078BB">
      <w:pPr>
        <w:spacing w:after="120" w:line="240" w:lineRule="auto"/>
        <w:rPr>
          <w:i/>
          <w:iCs/>
          <w:color w:val="4D504D" w:themeColor="text2"/>
          <w:sz w:val="18"/>
          <w:szCs w:val="18"/>
        </w:rPr>
      </w:pPr>
      <w:r w:rsidRPr="00F078BB">
        <w:rPr>
          <w:i/>
          <w:iCs/>
          <w:color w:val="4D504D" w:themeColor="text2"/>
          <w:sz w:val="18"/>
          <w:szCs w:val="18"/>
        </w:rPr>
        <w:t xml:space="preserve">Figure </w:t>
      </w:r>
      <w:r w:rsidRPr="00F078BB">
        <w:rPr>
          <w:i/>
          <w:iCs/>
          <w:color w:val="4D504D" w:themeColor="text2"/>
          <w:sz w:val="18"/>
          <w:szCs w:val="18"/>
        </w:rPr>
        <w:fldChar w:fldCharType="begin"/>
      </w:r>
      <w:r w:rsidRPr="00F078BB">
        <w:rPr>
          <w:i/>
          <w:iCs/>
          <w:color w:val="4D504D" w:themeColor="text2"/>
          <w:sz w:val="18"/>
          <w:szCs w:val="18"/>
        </w:rPr>
        <w:instrText xml:space="preserve"> SEQ Figure \* ARABIC </w:instrText>
      </w:r>
      <w:r w:rsidRPr="00F078BB">
        <w:rPr>
          <w:i/>
          <w:iCs/>
          <w:color w:val="4D504D" w:themeColor="text2"/>
          <w:sz w:val="18"/>
          <w:szCs w:val="18"/>
        </w:rPr>
        <w:fldChar w:fldCharType="separate"/>
      </w:r>
      <w:r w:rsidR="00567DDE">
        <w:rPr>
          <w:i/>
          <w:iCs/>
          <w:noProof/>
          <w:color w:val="4D504D" w:themeColor="text2"/>
          <w:sz w:val="18"/>
          <w:szCs w:val="18"/>
        </w:rPr>
        <w:t>16</w:t>
      </w:r>
      <w:r w:rsidRPr="00F078BB">
        <w:rPr>
          <w:i/>
          <w:iCs/>
          <w:noProof/>
          <w:color w:val="4D504D" w:themeColor="text2"/>
          <w:sz w:val="18"/>
          <w:szCs w:val="18"/>
        </w:rPr>
        <w:fldChar w:fldCharType="end"/>
      </w:r>
      <w:r w:rsidRPr="00F078BB">
        <w:rPr>
          <w:i/>
          <w:iCs/>
          <w:color w:val="4D504D" w:themeColor="text2"/>
          <w:sz w:val="18"/>
          <w:szCs w:val="18"/>
        </w:rPr>
        <w:t xml:space="preserve"> – tab to display drift time series loaded. The naming convention is suffixes for from and to node ids, e.g. Qs</w:t>
      </w:r>
      <w:r w:rsidRPr="00F078BB">
        <w:rPr>
          <w:i/>
          <w:iCs/>
          <w:color w:val="4D504D" w:themeColor="text2"/>
          <w:sz w:val="18"/>
          <w:szCs w:val="18"/>
          <w:vertAlign w:val="subscript"/>
        </w:rPr>
        <w:t>64</w:t>
      </w:r>
      <w:r w:rsidRPr="00F078BB">
        <w:rPr>
          <w:i/>
          <w:iCs/>
          <w:color w:val="4D504D" w:themeColor="text2"/>
          <w:sz w:val="18"/>
          <w:szCs w:val="18"/>
        </w:rPr>
        <w:t xml:space="preserve"> is a drift from element 6 to element 4.</w:t>
      </w:r>
    </w:p>
    <w:p w14:paraId="682868B5" w14:textId="77777777" w:rsidR="00F078BB" w:rsidRPr="00F078BB" w:rsidRDefault="00F078BB" w:rsidP="00F078BB">
      <w:pPr>
        <w:spacing w:after="120"/>
        <w:jc w:val="center"/>
      </w:pPr>
      <w:r w:rsidRPr="00F078BB">
        <w:rPr>
          <w:noProof/>
        </w:rPr>
        <w:lastRenderedPageBreak/>
        <w:drawing>
          <wp:inline distT="0" distB="0" distL="0" distR="0" wp14:anchorId="649D6E5E" wp14:editId="603ACD29">
            <wp:extent cx="4298315" cy="2881312"/>
            <wp:effectExtent l="0" t="0" r="6985" b="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37"/>
                    <a:stretch>
                      <a:fillRect/>
                    </a:stretch>
                  </pic:blipFill>
                  <pic:spPr>
                    <a:xfrm>
                      <a:off x="0" y="0"/>
                      <a:ext cx="4310413" cy="2889422"/>
                    </a:xfrm>
                    <a:prstGeom prst="rect">
                      <a:avLst/>
                    </a:prstGeom>
                  </pic:spPr>
                </pic:pic>
              </a:graphicData>
            </a:graphic>
          </wp:inline>
        </w:drawing>
      </w:r>
    </w:p>
    <w:p w14:paraId="5C3991BF" w14:textId="4654A509" w:rsidR="003D40C9" w:rsidRDefault="0061126A" w:rsidP="00F078BB">
      <w:pPr>
        <w:pStyle w:val="Heading1"/>
      </w:pPr>
      <w:bookmarkStart w:id="64" w:name="_Toc192914895"/>
      <w:r>
        <w:t>Application Menus</w:t>
      </w:r>
      <w:bookmarkEnd w:id="64"/>
    </w:p>
    <w:p w14:paraId="5A01C046" w14:textId="4567B395" w:rsidR="007551A5" w:rsidRPr="007551A5" w:rsidRDefault="007551A5" w:rsidP="007551A5">
      <w:bookmarkStart w:id="65" w:name="_Hlk76297352"/>
      <w:bookmarkEnd w:id="65"/>
      <w:r w:rsidRPr="007551A5">
        <w:t xml:space="preserve">The UI comprises a series of </w:t>
      </w:r>
      <w:r w:rsidR="00B37BCC" w:rsidRPr="007551A5">
        <w:t>drop-down</w:t>
      </w:r>
      <w:r w:rsidRPr="007551A5">
        <w:t xml:space="preserve">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7551A5">
        <w:rPr>
          <w:i/>
          <w:color w:val="7B2520" w:themeColor="accent3" w:themeShade="BF"/>
        </w:rPr>
        <w:t>Red italic</w:t>
      </w:r>
      <w:r w:rsidRPr="007551A5">
        <w:rPr>
          <w:color w:val="7B2520" w:themeColor="accent3" w:themeShade="BF"/>
        </w:rPr>
        <w:t xml:space="preserve"> </w:t>
      </w:r>
      <w:r w:rsidRPr="007551A5">
        <w:t xml:space="preserve">refers to drop down menus and text in </w:t>
      </w:r>
      <w:r w:rsidRPr="00171325">
        <w:rPr>
          <w:b/>
          <w:bCs/>
          <w:i/>
          <w:color w:val="565321" w:themeColor="accent2" w:themeShade="80"/>
        </w:rPr>
        <w:t>Green italic</w:t>
      </w:r>
      <w:r w:rsidRPr="007551A5">
        <w:rPr>
          <w:color w:val="565321" w:themeColor="accent2" w:themeShade="80"/>
        </w:rPr>
        <w:t xml:space="preserve"> </w:t>
      </w:r>
      <w:r w:rsidRPr="007551A5">
        <w:t>refers to Tab titles.</w:t>
      </w:r>
    </w:p>
    <w:p w14:paraId="103A1373" w14:textId="77777777" w:rsidR="007551A5" w:rsidRPr="007551A5" w:rsidRDefault="007551A5" w:rsidP="007551A5"/>
    <w:p w14:paraId="1F08EA56" w14:textId="77777777" w:rsidR="007551A5" w:rsidRPr="007551A5" w:rsidRDefault="007551A5" w:rsidP="00C8178D">
      <w:pPr>
        <w:pStyle w:val="Heading2"/>
      </w:pPr>
      <w:bookmarkStart w:id="66" w:name="_Toc462590130"/>
      <w:bookmarkStart w:id="67" w:name="_Toc58851114"/>
      <w:bookmarkStart w:id="68" w:name="_Toc192914896"/>
      <w:r w:rsidRPr="007551A5">
        <w:t>File</w:t>
      </w:r>
      <w:bookmarkEnd w:id="66"/>
      <w:bookmarkEnd w:id="67"/>
      <w:bookmarkEnd w:id="68"/>
    </w:p>
    <w:p w14:paraId="3412AAA0" w14:textId="77777777" w:rsidR="007551A5" w:rsidRPr="007551A5" w:rsidRDefault="007551A5" w:rsidP="007551A5">
      <w:pPr>
        <w:rPr>
          <w:i/>
          <w:color w:val="7B2520" w:themeColor="accent3" w:themeShade="BF"/>
        </w:rPr>
      </w:pPr>
      <w:r w:rsidRPr="007551A5">
        <w:rPr>
          <w:i/>
          <w:color w:val="7B2520" w:themeColor="accent3" w:themeShade="BF"/>
        </w:rPr>
        <w:t>File&gt;New</w:t>
      </w:r>
      <w:r w:rsidRPr="007551A5">
        <w:t xml:space="preserve">: clears any existing model (prompting to save if not already saved) and a popup dialog box prompts for Project name and Date (default is current date). </w:t>
      </w:r>
    </w:p>
    <w:p w14:paraId="4B289D9B" w14:textId="77777777" w:rsidR="007551A5" w:rsidRPr="007551A5" w:rsidRDefault="007551A5" w:rsidP="007551A5">
      <w:r w:rsidRPr="007551A5">
        <w:rPr>
          <w:i/>
          <w:color w:val="7B2520" w:themeColor="accent3" w:themeShade="BF"/>
        </w:rPr>
        <w:t>File&gt;Open</w:t>
      </w:r>
      <w:r w:rsidRPr="007551A5">
        <w:t>: existing models are saved as *.mat files. User selects a model from dialog box.</w:t>
      </w:r>
    </w:p>
    <w:p w14:paraId="70332935" w14:textId="77777777" w:rsidR="007551A5" w:rsidRPr="007551A5" w:rsidRDefault="007551A5" w:rsidP="007551A5">
      <w:r w:rsidRPr="007551A5">
        <w:rPr>
          <w:i/>
          <w:color w:val="7B2520" w:themeColor="accent3" w:themeShade="BF"/>
        </w:rPr>
        <w:t>File&gt;Save</w:t>
      </w:r>
      <w:r w:rsidRPr="007551A5">
        <w:t>: save a file that has already been saved.</w:t>
      </w:r>
    </w:p>
    <w:p w14:paraId="75C0D7A7" w14:textId="77777777" w:rsidR="007551A5" w:rsidRPr="007551A5" w:rsidRDefault="007551A5" w:rsidP="007551A5">
      <w:r w:rsidRPr="007551A5">
        <w:rPr>
          <w:i/>
          <w:color w:val="7B2520" w:themeColor="accent3" w:themeShade="BF"/>
        </w:rPr>
        <w:t>File&gt;Save as</w:t>
      </w:r>
      <w:r w:rsidRPr="007551A5">
        <w:t>: save a file with a new or different name.</w:t>
      </w:r>
    </w:p>
    <w:p w14:paraId="021E1630" w14:textId="77777777" w:rsidR="007551A5" w:rsidRPr="007551A5" w:rsidRDefault="007551A5" w:rsidP="007551A5">
      <w:r w:rsidRPr="007551A5">
        <w:rPr>
          <w:i/>
          <w:color w:val="7B2520" w:themeColor="accent3" w:themeShade="BF"/>
        </w:rPr>
        <w:t>File&gt;Exit</w:t>
      </w:r>
      <w:r w:rsidRPr="007551A5">
        <w:t>: exit the program. The close window button has the same effect.</w:t>
      </w:r>
    </w:p>
    <w:p w14:paraId="5745CDEF" w14:textId="77777777" w:rsidR="007551A5" w:rsidRPr="007551A5" w:rsidRDefault="007551A5" w:rsidP="007551A5"/>
    <w:p w14:paraId="2BFA20E5" w14:textId="77777777" w:rsidR="007551A5" w:rsidRPr="007551A5" w:rsidRDefault="007551A5" w:rsidP="00C8178D">
      <w:pPr>
        <w:pStyle w:val="Heading2"/>
      </w:pPr>
      <w:bookmarkStart w:id="69" w:name="_Toc462590131"/>
      <w:bookmarkStart w:id="70" w:name="_Toc58851115"/>
      <w:bookmarkStart w:id="71" w:name="_Toc192914897"/>
      <w:r w:rsidRPr="007551A5">
        <w:t>Tools</w:t>
      </w:r>
      <w:bookmarkEnd w:id="69"/>
      <w:bookmarkEnd w:id="70"/>
      <w:bookmarkEnd w:id="71"/>
    </w:p>
    <w:p w14:paraId="35CCBE38" w14:textId="77777777" w:rsidR="007551A5" w:rsidRPr="007551A5" w:rsidRDefault="007551A5" w:rsidP="007551A5">
      <w:r w:rsidRPr="007551A5">
        <w:rPr>
          <w:i/>
          <w:color w:val="7B2520" w:themeColor="accent3" w:themeShade="BF"/>
        </w:rPr>
        <w:t>Tools&gt;Refresh</w:t>
      </w:r>
      <w:r w:rsidRPr="007551A5">
        <w:t xml:space="preserve">: updates </w:t>
      </w:r>
      <w:r w:rsidRPr="007551A5">
        <w:rPr>
          <w:i/>
          <w:color w:val="565321" w:themeColor="accent2" w:themeShade="80"/>
        </w:rPr>
        <w:t>Cases</w:t>
      </w:r>
      <w:r w:rsidRPr="007551A5">
        <w:t xml:space="preserve"> tab.</w:t>
      </w:r>
    </w:p>
    <w:p w14:paraId="0AAA39B2" w14:textId="77777777" w:rsidR="007551A5" w:rsidRPr="007551A5" w:rsidRDefault="007551A5" w:rsidP="007551A5">
      <w:r w:rsidRPr="007551A5">
        <w:rPr>
          <w:i/>
          <w:color w:val="7B2520" w:themeColor="accent3" w:themeShade="BF"/>
        </w:rPr>
        <w:t>Tools&gt;Clear all&gt;Project</w:t>
      </w:r>
      <w:r w:rsidRPr="007551A5">
        <w:t>: deletes the current project, including setup parameters and all Cases.</w:t>
      </w:r>
    </w:p>
    <w:p w14:paraId="3F7422DA" w14:textId="77777777" w:rsidR="007551A5" w:rsidRPr="007551A5" w:rsidRDefault="007551A5" w:rsidP="007551A5">
      <w:r w:rsidRPr="007551A5">
        <w:rPr>
          <w:i/>
          <w:color w:val="7B2520" w:themeColor="accent3" w:themeShade="BF"/>
        </w:rPr>
        <w:t>Tools&gt;Clear all&gt;Figures</w:t>
      </w:r>
      <w:r w:rsidRPr="007551A5">
        <w:t>: deletes all results plot figures (useful if a large number of plots have been produced).</w:t>
      </w:r>
    </w:p>
    <w:p w14:paraId="6569E015" w14:textId="380F69D9" w:rsidR="007551A5" w:rsidRPr="007551A5" w:rsidRDefault="007551A5" w:rsidP="007551A5">
      <w:r w:rsidRPr="007551A5">
        <w:rPr>
          <w:i/>
          <w:color w:val="7B2520" w:themeColor="accent3" w:themeShade="BF"/>
        </w:rPr>
        <w:t>Tools&gt;Clear all&gt;Cases</w:t>
      </w:r>
      <w:r w:rsidRPr="007551A5">
        <w:t>: deletes all cases listed on the</w:t>
      </w:r>
      <w:r w:rsidRPr="007551A5">
        <w:rPr>
          <w:i/>
          <w:color w:val="565321" w:themeColor="accent2" w:themeShade="80"/>
        </w:rPr>
        <w:t xml:space="preserve"> Cases</w:t>
      </w:r>
      <w:r w:rsidRPr="007551A5">
        <w:t xml:space="preserve"> tab but does not affect the model setup.</w:t>
      </w:r>
    </w:p>
    <w:p w14:paraId="29C66C22" w14:textId="77777777" w:rsidR="007551A5" w:rsidRPr="007551A5" w:rsidRDefault="007551A5" w:rsidP="007551A5"/>
    <w:p w14:paraId="3C2F1A69" w14:textId="241AB433" w:rsidR="007551A5" w:rsidRPr="007551A5" w:rsidRDefault="007551A5" w:rsidP="00C8178D">
      <w:pPr>
        <w:pStyle w:val="Heading2"/>
      </w:pPr>
      <w:bookmarkStart w:id="72" w:name="_Toc462590132"/>
      <w:bookmarkStart w:id="73" w:name="_Toc58851116"/>
      <w:bookmarkStart w:id="74" w:name="_Toc192914898"/>
      <w:r w:rsidRPr="007551A5">
        <w:t>Project</w:t>
      </w:r>
      <w:bookmarkEnd w:id="72"/>
      <w:bookmarkEnd w:id="73"/>
      <w:bookmarkEnd w:id="74"/>
    </w:p>
    <w:p w14:paraId="7615019D" w14:textId="6A0E1683" w:rsidR="007551A5" w:rsidRPr="007551A5" w:rsidRDefault="007551A5" w:rsidP="007551A5">
      <w:r w:rsidRPr="007551A5">
        <w:rPr>
          <w:i/>
          <w:color w:val="7B2520" w:themeColor="accent3" w:themeShade="BF"/>
        </w:rPr>
        <w:t>Project&gt;Project Info</w:t>
      </w:r>
      <w:r w:rsidRPr="007551A5">
        <w:t>: edit the Project name and Date.</w:t>
      </w:r>
    </w:p>
    <w:p w14:paraId="1EEBCB37" w14:textId="6B673BC6" w:rsidR="007551A5" w:rsidRPr="007551A5" w:rsidRDefault="007551A5" w:rsidP="007551A5">
      <w:r w:rsidRPr="007551A5">
        <w:rPr>
          <w:i/>
          <w:color w:val="7B2520" w:themeColor="accent3" w:themeShade="BF"/>
        </w:rPr>
        <w:t>Project&gt;Cases&gt;Edit Description</w:t>
      </w:r>
      <w:r w:rsidRPr="007551A5">
        <w:t>: select a scenario description to edit.</w:t>
      </w:r>
    </w:p>
    <w:p w14:paraId="7FCA5C23" w14:textId="746313A0" w:rsidR="00AC3022" w:rsidRPr="007659DC" w:rsidRDefault="007551A5" w:rsidP="00AC3022">
      <w:r w:rsidRPr="007551A5">
        <w:rPr>
          <w:i/>
          <w:color w:val="7B2520" w:themeColor="accent3" w:themeShade="BF"/>
        </w:rPr>
        <w:t>Project&gt;Cases&gt;Edit Data Set</w:t>
      </w:r>
      <w:r w:rsidRPr="007551A5">
        <w:t xml:space="preserve">: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w:t>
      </w:r>
      <w:r w:rsidRPr="007551A5">
        <w:lastRenderedPageBreak/>
        <w:t>in making specific edits (</w:t>
      </w:r>
      <w:r w:rsidR="0016086B" w:rsidRPr="007551A5">
        <w:t>e.g.,</w:t>
      </w:r>
      <w:r w:rsidRPr="007551A5">
        <w:t xml:space="preserve"> all values over a threshold or values within a date range).</w:t>
      </w:r>
      <w:r w:rsidR="00AC3022" w:rsidRPr="00AC3022">
        <w:t xml:space="preserve"> </w:t>
      </w:r>
      <w:r w:rsidR="00AC3022" w:rsidRPr="00622DDB">
        <w:t>Using the Copy to Clipboard button also provides a quick way of exporting selected data.</w:t>
      </w:r>
    </w:p>
    <w:p w14:paraId="113DA753" w14:textId="77777777" w:rsidR="00AC3022" w:rsidRPr="007659DC" w:rsidRDefault="00AC3022" w:rsidP="00AC3022">
      <w:r w:rsidRPr="007659DC">
        <w:rPr>
          <w:i/>
          <w:color w:val="7B2520" w:themeColor="accent3" w:themeShade="BF"/>
        </w:rPr>
        <w:t>Project&gt;Cases&gt;Save</w:t>
      </w:r>
      <w:r w:rsidRPr="007659DC">
        <w:t>: select the Case to be saved from the list of Cases</w:t>
      </w:r>
      <w:r>
        <w:t xml:space="preserve">, select whether to </w:t>
      </w:r>
      <w:r w:rsidRPr="007659DC">
        <w:t xml:space="preserve">save the Case as a </w:t>
      </w:r>
      <w:r w:rsidRPr="007659DC">
        <w:rPr>
          <w:i/>
          <w:iCs/>
        </w:rPr>
        <w:t>dstable</w:t>
      </w:r>
      <w:r w:rsidRPr="007659DC">
        <w:t xml:space="preserve"> or a </w:t>
      </w:r>
      <w:r w:rsidRPr="007659DC">
        <w:rPr>
          <w:i/>
          <w:iCs/>
        </w:rPr>
        <w:t>table</w:t>
      </w:r>
      <w:r w:rsidRPr="007659DC">
        <w:t xml:space="preserve"> and name the file. The dataset </w:t>
      </w:r>
      <w:r w:rsidRPr="007659DC">
        <w:rPr>
          <w:i/>
          <w:iCs/>
        </w:rPr>
        <w:t>dstable</w:t>
      </w:r>
      <w:r w:rsidRPr="007659DC">
        <w:t xml:space="preserve"> or </w:t>
      </w:r>
      <w:r w:rsidRPr="007659DC">
        <w:rPr>
          <w:i/>
          <w:iCs/>
        </w:rPr>
        <w:t>table</w:t>
      </w:r>
      <w:r w:rsidRPr="007659DC">
        <w:t xml:space="preserve"> are saved to a mat file. </w:t>
      </w:r>
    </w:p>
    <w:p w14:paraId="56151EF5" w14:textId="0548D154" w:rsidR="007551A5" w:rsidRPr="007551A5" w:rsidRDefault="007551A5" w:rsidP="00AC3022">
      <w:r w:rsidRPr="007551A5">
        <w:rPr>
          <w:i/>
          <w:color w:val="7B2520" w:themeColor="accent3" w:themeShade="BF"/>
        </w:rPr>
        <w:t>Project&gt;Cases&gt;Delete</w:t>
      </w:r>
      <w:r w:rsidRPr="007551A5">
        <w:t>: select the Case(s) to be deleted from the list of Cases and these are deleted (model setup is not changed).</w:t>
      </w:r>
    </w:p>
    <w:p w14:paraId="03518276" w14:textId="30E63CD7" w:rsidR="007551A5" w:rsidRPr="007551A5" w:rsidRDefault="007551A5" w:rsidP="007551A5">
      <w:r w:rsidRPr="007551A5">
        <w:rPr>
          <w:i/>
          <w:color w:val="7B2520" w:themeColor="accent3" w:themeShade="BF"/>
        </w:rPr>
        <w:t>Project&gt;Cases&gt;Reload</w:t>
      </w:r>
      <w:r w:rsidRPr="007551A5">
        <w:t>: select a previous model run and reload the input values as the current input settings.</w:t>
      </w:r>
    </w:p>
    <w:p w14:paraId="69069A18" w14:textId="6D73623D" w:rsidR="007551A5" w:rsidRPr="007551A5" w:rsidRDefault="007551A5" w:rsidP="007551A5">
      <w:r w:rsidRPr="007551A5">
        <w:rPr>
          <w:i/>
          <w:color w:val="7B2520" w:themeColor="accent3" w:themeShade="BF"/>
        </w:rPr>
        <w:t>Project&gt;Cases&gt;View settings</w:t>
      </w:r>
      <w:r w:rsidRPr="007551A5">
        <w:t xml:space="preserve">: </w:t>
      </w:r>
      <w:r w:rsidR="00AC3022" w:rsidRPr="007659DC">
        <w:t>display a table of the model input parameters used for a selected</w:t>
      </w:r>
      <w:r w:rsidR="00AC3022">
        <w:t xml:space="preserve"> Case</w:t>
      </w:r>
      <w:r w:rsidR="00AC3022" w:rsidRPr="007659DC">
        <w:t>.</w:t>
      </w:r>
    </w:p>
    <w:p w14:paraId="3D527186" w14:textId="6344E842" w:rsidR="007551A5" w:rsidRPr="007551A5" w:rsidRDefault="007551A5" w:rsidP="007551A5">
      <w:r w:rsidRPr="007551A5">
        <w:rPr>
          <w:i/>
          <w:color w:val="7B2520" w:themeColor="accent3" w:themeShade="BF"/>
        </w:rPr>
        <w:t>Project&gt; Import/Export&gt;Import</w:t>
      </w:r>
      <w:r w:rsidRPr="007551A5">
        <w:t xml:space="preserve">: load a Case class instance from a Matlab binary ‘mat’ file. Only works for data sets saved using Export. </w:t>
      </w:r>
    </w:p>
    <w:p w14:paraId="1ED9F441" w14:textId="3990D5B4" w:rsidR="007551A5" w:rsidRPr="007551A5" w:rsidRDefault="007551A5" w:rsidP="007551A5">
      <w:r w:rsidRPr="007551A5">
        <w:rPr>
          <w:i/>
          <w:color w:val="7B2520" w:themeColor="accent3" w:themeShade="BF"/>
        </w:rPr>
        <w:t>Project&gt;Import/Export&gt;Export</w:t>
      </w:r>
      <w:r w:rsidRPr="007551A5">
        <w:t>: save a Case class instance to a Matlab binary ‘mat’ file.</w:t>
      </w:r>
    </w:p>
    <w:p w14:paraId="2A7C1B89" w14:textId="024AB27D" w:rsidR="007551A5" w:rsidRDefault="007551A5" w:rsidP="007551A5">
      <w:r w:rsidRPr="007551A5">
        <w:t>These last two functions can be used to move Cases between projects or models.</w:t>
      </w:r>
    </w:p>
    <w:p w14:paraId="3FA9864A" w14:textId="719CF01E" w:rsidR="005A55DC" w:rsidRDefault="005A55DC" w:rsidP="007551A5"/>
    <w:p w14:paraId="7C77BB3B" w14:textId="0F03A30B" w:rsidR="0000555E" w:rsidRPr="0009158C" w:rsidRDefault="005A55DC" w:rsidP="0009158C">
      <w:bookmarkStart w:id="75" w:name="_Hlk88648228"/>
      <w:r w:rsidRPr="003F27C9">
        <w:rPr>
          <w:b/>
          <w:bCs/>
        </w:rPr>
        <w:t>NB</w:t>
      </w:r>
      <w:r>
        <w:t>: to export the data from a Case for use in another application (</w:t>
      </w:r>
      <w:r w:rsidR="0009158C">
        <w:t>e.g.,</w:t>
      </w:r>
      <w:r>
        <w:t xml:space="preserve"> text file, Excel, etc), use the </w:t>
      </w:r>
      <w:r w:rsidRPr="007551A5">
        <w:rPr>
          <w:i/>
          <w:color w:val="7B2520" w:themeColor="accent3" w:themeShade="BF"/>
        </w:rPr>
        <w:t>Project&gt;Cases&gt;Edit Data Set</w:t>
      </w:r>
      <w:r>
        <w:t xml:space="preserve"> option to </w:t>
      </w:r>
      <w:r w:rsidR="0009158C">
        <w:t>select</w:t>
      </w:r>
      <w:r>
        <w:t xml:space="preserve"> and then</w:t>
      </w:r>
      <w:r w:rsidR="00884F43">
        <w:t xml:space="preserve"> use</w:t>
      </w:r>
      <w:r>
        <w:t xml:space="preserve"> the ‘Copy to Clipboard’ button to paste the selection to the clipboard.</w:t>
      </w:r>
      <w:bookmarkStart w:id="76" w:name="_Hlk505163518"/>
      <w:bookmarkStart w:id="77" w:name="_Hlk505342330"/>
      <w:bookmarkEnd w:id="75"/>
    </w:p>
    <w:p w14:paraId="1856BA20" w14:textId="79465A67" w:rsidR="0000555E" w:rsidRPr="0000555E" w:rsidRDefault="00587380" w:rsidP="00C8178D">
      <w:pPr>
        <w:pStyle w:val="Heading2"/>
      </w:pPr>
      <w:bookmarkStart w:id="78" w:name="_Ref459627191"/>
      <w:bookmarkStart w:id="79" w:name="_Toc54961632"/>
      <w:r>
        <w:t xml:space="preserve"> </w:t>
      </w:r>
      <w:bookmarkStart w:id="80" w:name="_Ref139976110"/>
      <w:bookmarkStart w:id="81" w:name="_Toc192914899"/>
      <w:r w:rsidR="0000555E" w:rsidRPr="0000555E">
        <w:t>Setup</w:t>
      </w:r>
      <w:bookmarkEnd w:id="78"/>
      <w:bookmarkEnd w:id="79"/>
      <w:bookmarkEnd w:id="80"/>
      <w:bookmarkEnd w:id="81"/>
    </w:p>
    <w:p w14:paraId="2B628269" w14:textId="168F83FF" w:rsidR="00F51A77" w:rsidRDefault="0000555E" w:rsidP="0000555E">
      <w:r w:rsidRPr="0000555E">
        <w:t>The setup menu provides a series of menus to enable different components of the model to be defined.</w:t>
      </w:r>
      <w:r w:rsidR="00CA38D9">
        <w:t xml:space="preserve"> This includes menus for estuary wide parameters, element properties, saltmarsh properties, river and littoral drift advective inputs, interventions, inclusion of an hydraulic </w:t>
      </w:r>
      <w:r w:rsidR="0009158C">
        <w:t>model, and</w:t>
      </w:r>
      <w:r w:rsidR="00CA38D9">
        <w:t xml:space="preserve"> the run parameters.</w:t>
      </w:r>
    </w:p>
    <w:p w14:paraId="522F227C" w14:textId="03771742" w:rsidR="0000555E" w:rsidRPr="0000555E" w:rsidRDefault="00F51A77" w:rsidP="00F51A77">
      <w:pPr>
        <w:pStyle w:val="Heading3"/>
      </w:pPr>
      <w:bookmarkStart w:id="82" w:name="_Toc192914900"/>
      <w:r>
        <w:t>Estuary</w:t>
      </w:r>
      <w:bookmarkEnd w:id="82"/>
      <w:r w:rsidR="0000555E" w:rsidRPr="0000555E">
        <w:t xml:space="preserve"> </w:t>
      </w:r>
    </w:p>
    <w:p w14:paraId="754AC61C" w14:textId="0EABD30A" w:rsidR="0000555E" w:rsidRPr="0000555E" w:rsidRDefault="0000555E" w:rsidP="0000555E">
      <w:r w:rsidRPr="0000555E">
        <w:rPr>
          <w:i/>
          <w:color w:val="7B2520" w:themeColor="accent3" w:themeShade="BF"/>
        </w:rPr>
        <w:t xml:space="preserve">Setup&gt;Estuary&gt;System </w:t>
      </w:r>
      <w:r w:rsidR="00214A40">
        <w:rPr>
          <w:i/>
          <w:color w:val="7B2520" w:themeColor="accent3" w:themeShade="BF"/>
        </w:rPr>
        <w:t>Parameters</w:t>
      </w:r>
      <w:r w:rsidRPr="0000555E">
        <w:t>:</w:t>
      </w:r>
    </w:p>
    <w:p w14:paraId="509F22EC" w14:textId="4671969D" w:rsidR="0000555E" w:rsidRPr="0000555E" w:rsidRDefault="00171E02" w:rsidP="0000555E">
      <w:r>
        <w:rPr>
          <w:noProof/>
        </w:rPr>
        <w:drawing>
          <wp:anchor distT="0" distB="0" distL="114300" distR="114300" simplePos="0" relativeHeight="251791360" behindDoc="0" locked="0" layoutInCell="1" allowOverlap="1" wp14:anchorId="46267971" wp14:editId="74D007E1">
            <wp:simplePos x="0" y="0"/>
            <wp:positionH relativeFrom="margin">
              <wp:align>left</wp:align>
            </wp:positionH>
            <wp:positionV relativeFrom="paragraph">
              <wp:posOffset>36278</wp:posOffset>
            </wp:positionV>
            <wp:extent cx="1741805" cy="2643505"/>
            <wp:effectExtent l="0" t="0" r="0" b="444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2643505"/>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Define the concentration that is target or global equilibrium concentration. If included, the fine fraction is used for tidalflats, saltmarsh and storage elements and the coarse fraction for all other element types. When only a single fraction is being considered the fine fraction should be the same as the coarse value, empty or 0.</w:t>
      </w:r>
    </w:p>
    <w:p w14:paraId="040B903B" w14:textId="791E7DEC" w:rsidR="0000555E" w:rsidRDefault="0000555E" w:rsidP="0000555E">
      <w:r w:rsidRPr="0000555E">
        <w:t xml:space="preserve">The </w:t>
      </w:r>
      <w:r w:rsidR="00272B5E">
        <w:t xml:space="preserve">width </w:t>
      </w:r>
      <w:r w:rsidRPr="0000555E">
        <w:t xml:space="preserve">e-folding length is the rate of width convergence and is used if tidal pumping </w:t>
      </w:r>
      <w:r w:rsidR="00272B5E">
        <w:t xml:space="preserve">or dynamic hydraulics </w:t>
      </w:r>
      <w:r w:rsidRPr="0000555E">
        <w:t xml:space="preserve">is included. </w:t>
      </w:r>
    </w:p>
    <w:p w14:paraId="2D0780DD" w14:textId="2E092F9D" w:rsidR="00272B5E" w:rsidRPr="0000555E" w:rsidRDefault="00272B5E" w:rsidP="0000555E">
      <w:r w:rsidRPr="0000555E">
        <w:t xml:space="preserve">The </w:t>
      </w:r>
      <w:r>
        <w:t xml:space="preserve">area </w:t>
      </w:r>
      <w:r w:rsidRPr="0000555E">
        <w:t xml:space="preserve">e-folding length is the rate of </w:t>
      </w:r>
      <w:r>
        <w:t>cross-sectional area</w:t>
      </w:r>
      <w:r w:rsidRPr="0000555E">
        <w:t xml:space="preserve"> convergence </w:t>
      </w:r>
      <w:r w:rsidR="00717822" w:rsidRPr="0000555E">
        <w:t xml:space="preserve">and is used if tidal pumping </w:t>
      </w:r>
      <w:r w:rsidR="00717822">
        <w:t xml:space="preserve">or dynamic hydraulics </w:t>
      </w:r>
      <w:r w:rsidR="00717822" w:rsidRPr="0000555E">
        <w:t>is included</w:t>
      </w:r>
      <w:r w:rsidR="00174420">
        <w:rPr>
          <w:rStyle w:val="FootnoteReference"/>
        </w:rPr>
        <w:footnoteReference w:id="1"/>
      </w:r>
      <w:r w:rsidR="00174420">
        <w:t>.</w:t>
      </w:r>
    </w:p>
    <w:p w14:paraId="4AA8C867" w14:textId="5E6669F7" w:rsidR="0000555E" w:rsidRDefault="0000555E" w:rsidP="0000555E">
      <w:r w:rsidRPr="0000555E">
        <w:t xml:space="preserve">Wind speed and the elevation at which the wind is measured </w:t>
      </w:r>
      <w:r w:rsidR="00124EF7">
        <w:t>(not used in current version).</w:t>
      </w:r>
    </w:p>
    <w:p w14:paraId="18ED47D3" w14:textId="3B88C6AE" w:rsidR="0000555E" w:rsidRPr="0000555E" w:rsidRDefault="00350FC6" w:rsidP="0000555E">
      <w:r w:rsidRPr="0000555E">
        <w:rPr>
          <w:noProof/>
        </w:rPr>
        <w:lastRenderedPageBreak/>
        <w:drawing>
          <wp:anchor distT="0" distB="0" distL="114300" distR="114300" simplePos="0" relativeHeight="251754496" behindDoc="1" locked="0" layoutInCell="1" allowOverlap="1" wp14:anchorId="5C989254" wp14:editId="093ADA28">
            <wp:simplePos x="0" y="0"/>
            <wp:positionH relativeFrom="margin">
              <wp:align>right</wp:align>
            </wp:positionH>
            <wp:positionV relativeFrom="paragraph">
              <wp:posOffset>233045</wp:posOffset>
            </wp:positionV>
            <wp:extent cx="1530350" cy="3743325"/>
            <wp:effectExtent l="0" t="0" r="0" b="9525"/>
            <wp:wrapTight wrapText="bothSides">
              <wp:wrapPolygon edited="0">
                <wp:start x="0" y="0"/>
                <wp:lineTo x="0" y="21545"/>
                <wp:lineTo x="21241" y="21545"/>
                <wp:lineTo x="21241"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0350" cy="3743325"/>
                    </a:xfrm>
                    <a:prstGeom prst="rect">
                      <a:avLst/>
                    </a:prstGeom>
                    <a:noFill/>
                  </pic:spPr>
                </pic:pic>
              </a:graphicData>
            </a:graphic>
            <wp14:sizeRelV relativeFrom="margin">
              <wp14:pctHeight>0</wp14:pctHeight>
            </wp14:sizeRelV>
          </wp:anchor>
        </w:drawing>
      </w:r>
      <w:r w:rsidR="00171E02">
        <w:t>If a Flood Delta element is included, this can be treated as a Reach or as a component of a Reach. Set value to 1 to include the flood delta as a reach.</w:t>
      </w:r>
      <w:r w:rsidR="00171E02" w:rsidRPr="00171E02">
        <w:t xml:space="preserve"> Otherwise Reaches are defined by the Channel Elements.</w:t>
      </w:r>
    </w:p>
    <w:p w14:paraId="61E92811" w14:textId="77777777" w:rsidR="0000555E" w:rsidRPr="0000555E" w:rsidRDefault="0000555E" w:rsidP="0000555E">
      <w:r w:rsidRPr="0000555E">
        <w:rPr>
          <w:i/>
          <w:color w:val="7B2520" w:themeColor="accent3" w:themeShade="BF"/>
        </w:rPr>
        <w:t>Setup&gt;Estuary&gt;Water Levels</w:t>
      </w:r>
      <w:r w:rsidRPr="0000555E">
        <w:t>:</w:t>
      </w:r>
    </w:p>
    <w:p w14:paraId="2BFE4B8A" w14:textId="77777777" w:rsidR="0000555E" w:rsidRDefault="0000555E" w:rsidP="0000555E">
      <w:r w:rsidRPr="0000555E">
        <w:t>Tidal range and period are defined at the entrance to estuary, or inlet</w:t>
      </w:r>
      <w:r>
        <w:t>.</w:t>
      </w:r>
    </w:p>
    <w:p w14:paraId="4E3552D9" w14:textId="60DBFA14" w:rsidR="0000555E" w:rsidRPr="0000555E" w:rsidRDefault="0000555E" w:rsidP="0000555E">
      <w:r w:rsidRPr="0000555E">
        <w:t>The LW/HW amplitude ratio accounts for any difference in the amplitude to low water and high water relative to the define</w:t>
      </w:r>
      <w:r w:rsidR="001F6607">
        <w:t>d</w:t>
      </w:r>
      <w:r w:rsidRPr="0000555E">
        <w:t xml:space="preserve"> mean sea level</w:t>
      </w:r>
      <w:r w:rsidRPr="0000555E">
        <w:rPr>
          <w:vertAlign w:val="superscript"/>
        </w:rPr>
        <w:footnoteReference w:id="2"/>
      </w:r>
      <w:r w:rsidRPr="0000555E">
        <w:t>. Used to adjust influence of changes in tidal range.</w:t>
      </w:r>
    </w:p>
    <w:p w14:paraId="6EB83183" w14:textId="77777777" w:rsidR="0000555E" w:rsidRPr="0000555E" w:rsidRDefault="0000555E" w:rsidP="0000555E">
      <w:r w:rsidRPr="0000555E">
        <w:t>The mean sea level at the start of the model run (allows for offsets from zero datum).</w:t>
      </w:r>
    </w:p>
    <w:p w14:paraId="2B5050E6" w14:textId="01A53652" w:rsidR="0000555E" w:rsidRPr="0000555E" w:rsidRDefault="0000555E" w:rsidP="0000555E">
      <w:r w:rsidRPr="0000555E">
        <w:t>Rate of sea level rise as a linear rate (positive or negative).</w:t>
      </w:r>
      <w:r w:rsidR="00DE2500">
        <w:t xml:space="preserve"> This can also be used to define an exponential rate of slr or to call a user function.</w:t>
      </w:r>
      <w:r w:rsidRPr="0000555E">
        <w:t xml:space="preserve"> See Section </w:t>
      </w:r>
      <w:r w:rsidRPr="00C72716">
        <w:fldChar w:fldCharType="begin"/>
      </w:r>
      <w:r w:rsidRPr="00C72716">
        <w:instrText xml:space="preserve"> REF _Ref458867223 \r \h </w:instrText>
      </w:r>
      <w:r w:rsidR="00666B5A" w:rsidRPr="00C72716">
        <w:instrText xml:space="preserve"> \* MERGEFORMAT </w:instrText>
      </w:r>
      <w:r w:rsidRPr="00C72716">
        <w:fldChar w:fldCharType="separate"/>
      </w:r>
      <w:r w:rsidR="00567DDE">
        <w:t>6.2</w:t>
      </w:r>
      <w:r w:rsidRPr="00C72716">
        <w:fldChar w:fldCharType="end"/>
      </w:r>
      <w:r w:rsidRPr="0000555E">
        <w:t xml:space="preserve"> for</w:t>
      </w:r>
      <w:r w:rsidR="00F120D3">
        <w:t xml:space="preserve"> the details of how to use these options</w:t>
      </w:r>
      <w:r w:rsidRPr="0000555E">
        <w:t>.</w:t>
      </w:r>
    </w:p>
    <w:p w14:paraId="433C4705" w14:textId="0DE7CBFF" w:rsidR="0000555E" w:rsidRPr="0000555E" w:rsidRDefault="0000555E" w:rsidP="0000555E">
      <w:r w:rsidRPr="0000555E">
        <w:t xml:space="preserve">Number of cycles to be included that vary the tidal range as a function of time. The number of entries for amplitude, period and phase </w:t>
      </w:r>
      <w:r w:rsidR="0009158C" w:rsidRPr="0000555E">
        <w:t>must</w:t>
      </w:r>
      <w:r w:rsidRPr="0000555E">
        <w:t xml:space="preserve"> agree with the number of cycles specified.  The phase defines a shift in the cycle to align with the Julian calendar. This is only or relevance if the model is being used to hindcast change and compare volume changes with observed changes </w:t>
      </w:r>
      <w:r w:rsidRPr="0000555E">
        <w:fldChar w:fldCharType="begin"/>
      </w:r>
      <w:r w:rsidR="0071727D">
        <w:instrText xml:space="preserve"> ADDIN EN.CITE &lt;EndNote&gt;&lt;Cite&gt;&lt;Author&gt;Townend&lt;/Author&gt;&lt;Year&gt;2007&lt;/Year&gt;&lt;RecNum&gt;2046&lt;/RecNum&gt;&lt;Prefix&gt;e.g. &lt;/Prefix&gt;&lt;DisplayText&gt;(e.g. Townend et al., 2007)&lt;/DisplayText&gt;&lt;record&gt;&lt;rec-number&gt;2046&lt;/rec-number&gt;&lt;foreign-keys&gt;&lt;key app="EN" db-id="sv9fdvxxw0ss5geav2oxv0s15saz05p5zzwd" timestamp="1381164885" guid="036c09fc-a4b4-4ac8-ae89-16df3de5535b"&gt;2046&lt;/key&gt;&lt;/foreign-keys&gt;&lt;ref-type name="Journal Article"&gt;17&lt;/ref-type&gt;&lt;contributors&gt;&lt;authors&gt;&lt;author&gt;Townend,I H&lt;/author&gt;&lt;author&gt;Wang,Z B&lt;/author&gt;&lt;author&gt;Rees,J G&lt;/author&gt;&lt;/authors&gt;&lt;/contributors&gt;&lt;titles&gt;&lt;title&gt;Millennial to annual volume changes in the Humber Estuary&lt;/title&gt;&lt;secondary-title&gt;Proc.R.Soc.A&lt;/secondary-title&gt;&lt;/titles&gt;&lt;periodical&gt;&lt;full-title&gt;Proc.R.Soc.A&lt;/full-title&gt;&lt;/periodical&gt;&lt;pages&gt;837-854&lt;/pages&gt;&lt;volume&gt;463&lt;/volume&gt;&lt;reprint-edition&gt;In File&lt;/reprint-edition&gt;&lt;keywords&gt;&lt;keyword&gt;change&lt;/keyword&gt;&lt;keyword&gt;estuary&lt;/keyword&gt;&lt;/keywords&gt;&lt;dates&gt;&lt;year&gt;2007&lt;/year&gt;&lt;pub-dates&gt;&lt;date&gt;2007&lt;/date&gt;&lt;/pub-dates&gt;&lt;/dates&gt;&lt;label&gt;229&lt;/label&gt;&lt;urls&gt;&lt;related-urls&gt;&lt;url&gt;&lt;style face="underline" font="default" size="100%"&gt;D:\Work\My Papers\Published\Proc. R. Soc. A-2007-Townend-837-54.pdf&lt;/style&gt;&lt;/url&gt;&lt;/related-urls&gt;&lt;/urls&gt;&lt;electronic-resource-num&gt;https://doi.org/10.1098/rspa.2006.1798&lt;/electronic-resource-num&gt;&lt;remote-database-provider&gt;doi:10.1098/rspa.2006.1798 published online on 2 Jan 2007&lt;/remote-database-provider&gt;&lt;/record&gt;&lt;/Cite&gt;&lt;/EndNote&gt;</w:instrText>
      </w:r>
      <w:r w:rsidRPr="0000555E">
        <w:fldChar w:fldCharType="separate"/>
      </w:r>
      <w:r w:rsidRPr="0000555E">
        <w:rPr>
          <w:noProof/>
        </w:rPr>
        <w:t>(e.g. Townend et al., 2007)</w:t>
      </w:r>
      <w:r w:rsidRPr="0000555E">
        <w:fldChar w:fldCharType="end"/>
      </w:r>
      <w:r w:rsidRPr="0000555E">
        <w:t>.</w:t>
      </w:r>
    </w:p>
    <w:p w14:paraId="4DD33289" w14:textId="72F0C3E5" w:rsidR="00214A40" w:rsidRPr="0000555E" w:rsidRDefault="00272B5E" w:rsidP="00214A40">
      <w:r>
        <w:t>The Water Level UI has a second page for entering certain tidal constituents which are used if Saltmarsh or Tidal Pumping are included.</w:t>
      </w:r>
    </w:p>
    <w:p w14:paraId="7A8350E5" w14:textId="77777777" w:rsidR="00EC7976" w:rsidRDefault="00BE05BF" w:rsidP="00214A40">
      <w:r w:rsidRPr="00BE05BF">
        <w:rPr>
          <w:noProof/>
        </w:rPr>
        <w:drawing>
          <wp:anchor distT="0" distB="0" distL="114300" distR="114300" simplePos="0" relativeHeight="251768832" behindDoc="0" locked="0" layoutInCell="1" allowOverlap="1" wp14:anchorId="2FA992F7" wp14:editId="4CA5A041">
            <wp:simplePos x="0" y="0"/>
            <wp:positionH relativeFrom="column">
              <wp:posOffset>-621</wp:posOffset>
            </wp:positionH>
            <wp:positionV relativeFrom="paragraph">
              <wp:posOffset>2121</wp:posOffset>
            </wp:positionV>
            <wp:extent cx="1574494" cy="2339502"/>
            <wp:effectExtent l="0" t="0" r="6985" b="381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4494" cy="2339502"/>
                    </a:xfrm>
                    <a:prstGeom prst="rect">
                      <a:avLst/>
                    </a:prstGeom>
                  </pic:spPr>
                </pic:pic>
              </a:graphicData>
            </a:graphic>
          </wp:anchor>
        </w:drawing>
      </w:r>
    </w:p>
    <w:p w14:paraId="52824833" w14:textId="77777777" w:rsidR="00EC7976" w:rsidRDefault="00EC7976" w:rsidP="00214A40"/>
    <w:p w14:paraId="3A469922" w14:textId="1AC35435" w:rsidR="00214A40" w:rsidRPr="0000555E" w:rsidRDefault="00214A40" w:rsidP="00214A40">
      <w:r w:rsidRPr="0000555E">
        <w:t>The model currently assumes a semi-diurnal tide and the M2</w:t>
      </w:r>
      <w:r w:rsidR="00272B5E">
        <w:t xml:space="preserve">, </w:t>
      </w:r>
      <w:r w:rsidRPr="0000555E">
        <w:t>S2</w:t>
      </w:r>
      <w:r w:rsidR="00272B5E">
        <w:t xml:space="preserve"> and O1</w:t>
      </w:r>
      <w:r w:rsidRPr="0000555E">
        <w:t xml:space="preserve"> amplitudes are used to estimate the concentration over the marsh and the submergence time if Saltmarshes are included in the model. </w:t>
      </w:r>
    </w:p>
    <w:p w14:paraId="416D89F7" w14:textId="77777777" w:rsidR="00214A40" w:rsidRPr="0000555E" w:rsidRDefault="00214A40" w:rsidP="00214A40">
      <w:r w:rsidRPr="0000555E">
        <w:t>The M4 amplitude and phase are used to estimate the influence of the over-tide in the tidal pumping component.</w:t>
      </w:r>
    </w:p>
    <w:p w14:paraId="22528FB1" w14:textId="77777777" w:rsidR="00214A40" w:rsidRPr="0000555E" w:rsidRDefault="00214A40" w:rsidP="00214A40"/>
    <w:p w14:paraId="2803855B" w14:textId="199815F7" w:rsidR="00214A40" w:rsidRDefault="00214A40" w:rsidP="00214A40"/>
    <w:p w14:paraId="7A8F5C40" w14:textId="68D2F3F1" w:rsidR="00BE05BF" w:rsidRDefault="00BE05BF" w:rsidP="00214A40"/>
    <w:p w14:paraId="7FE54594" w14:textId="77777777" w:rsidR="00BE05BF" w:rsidRPr="0000555E" w:rsidRDefault="00BE05BF" w:rsidP="00214A40"/>
    <w:p w14:paraId="3AA25787" w14:textId="77777777" w:rsidR="00214A40" w:rsidRPr="0000555E" w:rsidRDefault="00214A40" w:rsidP="0000555E"/>
    <w:p w14:paraId="36ADFCA9" w14:textId="77777777" w:rsidR="0000555E" w:rsidRPr="0000555E" w:rsidRDefault="0000555E" w:rsidP="0000555E">
      <w:pPr>
        <w:keepNext/>
      </w:pPr>
      <w:r w:rsidRPr="0000555E">
        <w:rPr>
          <w:i/>
          <w:color w:val="7B2520" w:themeColor="accent3" w:themeShade="BF"/>
        </w:rPr>
        <w:lastRenderedPageBreak/>
        <w:t>Setup&gt;Estuary&gt;Dispersion</w:t>
      </w:r>
      <w:r w:rsidRPr="0000555E">
        <w:t>:</w:t>
      </w:r>
    </w:p>
    <w:p w14:paraId="2C2350C7" w14:textId="78483678" w:rsidR="00EC7976" w:rsidRDefault="0000555E" w:rsidP="0000555E">
      <w:r w:rsidRPr="0000555E">
        <w:rPr>
          <w:noProof/>
        </w:rPr>
        <w:drawing>
          <wp:anchor distT="0" distB="0" distL="114300" distR="114300" simplePos="0" relativeHeight="251741184" behindDoc="0" locked="0" layoutInCell="1" allowOverlap="1" wp14:anchorId="00FCB62E" wp14:editId="014951B4">
            <wp:simplePos x="0" y="0"/>
            <wp:positionH relativeFrom="column">
              <wp:posOffset>-81280</wp:posOffset>
            </wp:positionH>
            <wp:positionV relativeFrom="paragraph">
              <wp:posOffset>53340</wp:posOffset>
            </wp:positionV>
            <wp:extent cx="3080385" cy="1866900"/>
            <wp:effectExtent l="0" t="0" r="5715" b="0"/>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0385" cy="1866900"/>
                    </a:xfrm>
                    <a:prstGeom prst="rect">
                      <a:avLst/>
                    </a:prstGeom>
                  </pic:spPr>
                </pic:pic>
              </a:graphicData>
            </a:graphic>
            <wp14:sizeRelH relativeFrom="margin">
              <wp14:pctWidth>0</wp14:pctWidth>
            </wp14:sizeRelH>
            <wp14:sizeRelV relativeFrom="margin">
              <wp14:pctHeight>0</wp14:pctHeight>
            </wp14:sizeRelV>
          </wp:anchor>
        </w:drawing>
      </w:r>
      <w:r w:rsidRPr="0000555E">
        <w:t>Define the horizontal exchange between elements (m/s). Exchanges proceed from the most seaward element(s) in a landwards direction. Values are entered in the cell which is from a row element going to a column element (</w:t>
      </w:r>
      <w:r w:rsidR="00B82408" w:rsidRPr="0000555E">
        <w:t>e.g.,</w:t>
      </w:r>
      <w:r w:rsidRPr="0000555E">
        <w:t xml:space="preserve"> from row Delta to column Channel). These are used to determine the network connectivity and the resultant network can be viewed on the </w:t>
      </w:r>
      <w:r w:rsidR="00BE05BF">
        <w:rPr>
          <w:b/>
          <w:bCs/>
          <w:i/>
          <w:color w:val="565321" w:themeColor="accent2" w:themeShade="80"/>
        </w:rPr>
        <w:t>Tides&gt;N</w:t>
      </w:r>
      <w:r w:rsidRPr="00BE05BF">
        <w:rPr>
          <w:b/>
          <w:bCs/>
          <w:i/>
          <w:color w:val="565321" w:themeColor="accent2" w:themeShade="80"/>
        </w:rPr>
        <w:t>etwork</w:t>
      </w:r>
      <w:r w:rsidRPr="0000555E">
        <w:t xml:space="preserve"> tab. For detail of how to estimate appropriate values for the horizontal exchange see Wang </w:t>
      </w:r>
      <w:r w:rsidRPr="0000555E">
        <w:rPr>
          <w:i/>
        </w:rPr>
        <w:t>et al</w:t>
      </w:r>
      <w:r w:rsidRPr="0000555E">
        <w:t xml:space="preserve">. </w:t>
      </w:r>
      <w:r w:rsidRPr="0000555E">
        <w:fldChar w:fldCharType="begin"/>
      </w:r>
      <w:r w:rsidR="0035169A">
        <w:instrText xml:space="preserve"> ADDIN EN.CITE &lt;EndNote&gt;&lt;Cite ExcludeAuth="1"&gt;&lt;Author&gt;Wang&lt;/Author&gt;&lt;Year&gt;2008&lt;/Year&gt;&lt;RecNum&gt;2055&lt;/RecNum&gt;&lt;DisplayText&gt;(2008)&lt;/DisplayText&gt;&lt;record&gt;&lt;rec-number&gt;2055&lt;/rec-number&gt;&lt;foreign-keys&gt;&lt;key app="EN" db-id="sv9fdvxxw0ss5geav2oxv0s15saz05p5zzwd" timestamp="1381164885" guid="6d3c9f81-5d84-447d-8310-f2c740375d00"&gt;2055&lt;/key&gt;&lt;/foreign-keys&gt;&lt;ref-type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lagoons&lt;/title&gt;&lt;secondary-title&gt;River, Coastal and Estuarine Morphodynamics&lt;/secondary-title&gt;&lt;/titles&gt;&lt;pages&gt;103-111&lt;/pages&gt;&lt;volume&gt;1&lt;/volume&gt;&lt;reprint-edition&gt;In File&lt;/reprint-edition&gt;&lt;keywords&gt;&lt;keyword&gt;estuary&lt;/keyword&gt;&lt;/keywords&gt;&lt;dates&gt;&lt;year&gt;2008&lt;/year&gt;&lt;pub-dates&gt;&lt;date&gt;2008&lt;/date&gt;&lt;/pub-dates&gt;&lt;/dates&gt;&lt;pub-location&gt;Utrecht&lt;/pub-location&gt;&lt;publisher&gt;Taylor &amp;amp; Francis&lt;/publisher&gt;&lt;label&gt;248&lt;/label&gt;&lt;urls&gt;&lt;/urls&gt;&lt;custom1&gt;London&lt;/custom1&gt;&lt;custom2&gt;2007&lt;/custom2&gt;&lt;electronic-resource-num&gt;https://doi.org/10.1201/noe0415453639-c14&lt;/electronic-resource-num&gt;&lt;/record&gt;&lt;/Cite&gt;&lt;/EndNote&gt;</w:instrText>
      </w:r>
      <w:r w:rsidRPr="0000555E">
        <w:fldChar w:fldCharType="separate"/>
      </w:r>
      <w:r w:rsidRPr="0000555E">
        <w:rPr>
          <w:noProof/>
        </w:rPr>
        <w:t>(2008)</w:t>
      </w:r>
      <w:r w:rsidRPr="0000555E">
        <w:fldChar w:fldCharType="end"/>
      </w:r>
      <w:r w:rsidRPr="0000555E">
        <w:t xml:space="preserve">  or Townend </w:t>
      </w:r>
      <w:r w:rsidRPr="0000555E">
        <w:rPr>
          <w:i/>
        </w:rPr>
        <w:t>et al</w:t>
      </w:r>
      <w:r w:rsidRPr="0000555E">
        <w:t xml:space="preserve">. </w:t>
      </w:r>
      <w:r w:rsidRPr="0000555E">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7F606967" w14:textId="6C4ABE67" w:rsidR="00F51A77" w:rsidRPr="0000555E" w:rsidRDefault="00F51A77" w:rsidP="00F51A77">
      <w:pPr>
        <w:keepNext/>
      </w:pPr>
      <w:r w:rsidRPr="0000555E">
        <w:rPr>
          <w:i/>
          <w:color w:val="7B2520" w:themeColor="accent3" w:themeShade="BF"/>
        </w:rPr>
        <w:t>Setup&gt;Estuary&gt;</w:t>
      </w:r>
      <w:r>
        <w:rPr>
          <w:i/>
          <w:color w:val="7B2520" w:themeColor="accent3" w:themeShade="BF"/>
        </w:rPr>
        <w:t xml:space="preserve">Dynamic </w:t>
      </w:r>
      <w:r w:rsidR="00CB014D">
        <w:rPr>
          <w:i/>
          <w:color w:val="7B2520" w:themeColor="accent3" w:themeShade="BF"/>
        </w:rPr>
        <w:t>E</w:t>
      </w:r>
      <w:r>
        <w:rPr>
          <w:i/>
          <w:color w:val="7B2520" w:themeColor="accent3" w:themeShade="BF"/>
        </w:rPr>
        <w:t>xchange</w:t>
      </w:r>
      <w:r w:rsidR="00CB014D">
        <w:rPr>
          <w:i/>
          <w:color w:val="7B2520" w:themeColor="accent3" w:themeShade="BF"/>
        </w:rPr>
        <w:t>s</w:t>
      </w:r>
      <w:r w:rsidRPr="0000555E">
        <w:t>:</w:t>
      </w:r>
    </w:p>
    <w:p w14:paraId="0F22FB6C" w14:textId="73A1A67B" w:rsidR="006A56B6" w:rsidRDefault="003C5D97" w:rsidP="0000555E">
      <w:r w:rsidRPr="003C5D97">
        <w:rPr>
          <w:noProof/>
        </w:rPr>
        <w:drawing>
          <wp:anchor distT="0" distB="0" distL="114300" distR="114300" simplePos="0" relativeHeight="251811840" behindDoc="0" locked="0" layoutInCell="1" allowOverlap="1" wp14:anchorId="337F0A6F" wp14:editId="33E6875F">
            <wp:simplePos x="0" y="0"/>
            <wp:positionH relativeFrom="margin">
              <wp:align>right</wp:align>
            </wp:positionH>
            <wp:positionV relativeFrom="paragraph">
              <wp:posOffset>603885</wp:posOffset>
            </wp:positionV>
            <wp:extent cx="2514600" cy="1254760"/>
            <wp:effectExtent l="0" t="0" r="0" b="2540"/>
            <wp:wrapSquare wrapText="bothSides"/>
            <wp:docPr id="786345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5557"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14600" cy="1254760"/>
                    </a:xfrm>
                    <a:prstGeom prst="rect">
                      <a:avLst/>
                    </a:prstGeom>
                  </pic:spPr>
                </pic:pic>
              </a:graphicData>
            </a:graphic>
            <wp14:sizeRelH relativeFrom="margin">
              <wp14:pctWidth>0</wp14:pctWidth>
            </wp14:sizeRelH>
            <wp14:sizeRelV relativeFrom="margin">
              <wp14:pctHeight>0</wp14:pctHeight>
            </wp14:sizeRelV>
          </wp:anchor>
        </w:drawing>
      </w:r>
      <w:r w:rsidR="006A56B6">
        <w:t>Defining one or more values in the dispersion matrix (above) with a value of NaN, invokes the use of Dynamic Exchanges. For this to work</w:t>
      </w:r>
      <w:r w:rsidR="00B90BB1">
        <w:t>,</w:t>
      </w:r>
      <w:r w:rsidR="006A56B6">
        <w:t xml:space="preserve"> at least one dynamic exchange must be defined using this menu option. The UI is initialised with values of ‘0’ for both year and </w:t>
      </w:r>
      <w:r>
        <w:t xml:space="preserve">vertical </w:t>
      </w:r>
      <w:r w:rsidR="006A56B6">
        <w:t>exchange rate</w:t>
      </w:r>
      <w:r>
        <w:t xml:space="preserve"> and 1e-6 for the horizontal exchange</w:t>
      </w:r>
      <w:r w:rsidR="006A56B6">
        <w:t xml:space="preserve">. </w:t>
      </w:r>
      <w:r w:rsidR="006A56B6" w:rsidRPr="00B82408">
        <w:rPr>
          <w:u w:val="single"/>
        </w:rPr>
        <w:t>As a minimum</w:t>
      </w:r>
      <w:r w:rsidR="006A56B6">
        <w:t xml:space="preserve">, set the </w:t>
      </w:r>
      <w:r w:rsidR="00B82408">
        <w:t>Y</w:t>
      </w:r>
      <w:r w:rsidR="006A56B6">
        <w:t xml:space="preserve">ear in row 1 to the start year of the model run and the </w:t>
      </w:r>
      <w:r w:rsidR="00B82408">
        <w:t>E</w:t>
      </w:r>
      <w:r w:rsidR="006A56B6">
        <w:t>xchange</w:t>
      </w:r>
      <w:r>
        <w:t>s</w:t>
      </w:r>
      <w:r w:rsidR="006A56B6">
        <w:t xml:space="preserve"> to the initial value required. With just one row defined from the start year, the model will run as if </w:t>
      </w:r>
      <w:r>
        <w:t>the horizontal</w:t>
      </w:r>
      <w:r w:rsidR="006A56B6">
        <w:t xml:space="preserve"> value had been defined in the dispersion matrix</w:t>
      </w:r>
      <w:r>
        <w:t xml:space="preserve"> and using the vertical exchange defined for the element</w:t>
      </w:r>
      <w:r w:rsidR="006A56B6">
        <w:t xml:space="preserve">. By adding, additional rows the dispersion matrix </w:t>
      </w:r>
      <w:r>
        <w:t>and transient vertical exchanges are</w:t>
      </w:r>
      <w:r w:rsidR="006A56B6">
        <w:t xml:space="preserve"> updated with </w:t>
      </w:r>
      <w:r>
        <w:t xml:space="preserve">the </w:t>
      </w:r>
      <w:r w:rsidR="006A56B6">
        <w:t>new exchange rates</w:t>
      </w:r>
      <w:r>
        <w:t xml:space="preserve">, </w:t>
      </w:r>
      <w:r w:rsidR="006A56B6">
        <w:t>as the run progresses</w:t>
      </w:r>
      <w:r w:rsidR="007C32AE">
        <w:t>,</w:t>
      </w:r>
      <w:r w:rsidR="006A56B6">
        <w:t xml:space="preserve"> based on</w:t>
      </w:r>
      <w:r w:rsidR="007C32AE">
        <w:t xml:space="preserve"> </w:t>
      </w:r>
      <w:r w:rsidR="00B90BB1">
        <w:t xml:space="preserve">the </w:t>
      </w:r>
      <w:r w:rsidR="007C32AE">
        <w:t>define</w:t>
      </w:r>
      <w:r w:rsidR="00B90BB1">
        <w:t>d</w:t>
      </w:r>
      <w:r w:rsidR="007C32AE">
        <w:t xml:space="preserve"> change year</w:t>
      </w:r>
      <w:r>
        <w:t>. T</w:t>
      </w:r>
      <w:r w:rsidR="007C32AE">
        <w:t>he new value</w:t>
      </w:r>
      <w:r>
        <w:t>s are</w:t>
      </w:r>
      <w:r w:rsidR="007C32AE">
        <w:t xml:space="preserve"> then used until the next change.</w:t>
      </w:r>
    </w:p>
    <w:p w14:paraId="51C239A7" w14:textId="33771219" w:rsidR="00F51A77" w:rsidRDefault="006A56B6" w:rsidP="0000555E">
      <w:r>
        <w:t xml:space="preserve">Using </w:t>
      </w:r>
      <w:r w:rsidR="003C5D97">
        <w:t>these settings in</w:t>
      </w:r>
      <w:r>
        <w:t xml:space="preserve"> conjunction with Interventions, provides the option to activate elements during the run (see Section </w:t>
      </w:r>
      <w:r>
        <w:fldChar w:fldCharType="begin"/>
      </w:r>
      <w:r>
        <w:instrText xml:space="preserve"> REF _Ref139985006 \r \h </w:instrText>
      </w:r>
      <w:r>
        <w:fldChar w:fldCharType="separate"/>
      </w:r>
      <w:r w:rsidR="00567DDE">
        <w:t>5.5.3</w:t>
      </w:r>
      <w:r>
        <w:fldChar w:fldCharType="end"/>
      </w:r>
      <w:r>
        <w:t xml:space="preserve"> for further information about using this setting to represent the inclusion of managed realignments and storage schemes).</w:t>
      </w:r>
      <w:r w:rsidR="007C32AE">
        <w:t xml:space="preserve">  For example, setting an initially small value </w:t>
      </w:r>
      <w:r w:rsidR="003C5D97">
        <w:t xml:space="preserve">for the horizontal exchange </w:t>
      </w:r>
      <w:r w:rsidR="007C32AE">
        <w:t>limits the ability of the linked elements to interact and subsequently increasing the value then emulates increasing the rate of exchange between elements.</w:t>
      </w:r>
      <w:r w:rsidR="003C5D97">
        <w:t xml:space="preserve"> Similarly altering the vertical exchanges, adjusts the rate of erosion or deposition possible within an element. Setting the vertical exchange to 0 has the effect of inhibiting any subsequent change in volume and, if saltmarsh bio-productivity is active, </w:t>
      </w:r>
      <w:r w:rsidR="005C1A46">
        <w:t>there is no further change in biomass volume until the vertical exchange becomes non-zero.</w:t>
      </w:r>
      <w:r w:rsidR="003C5D97">
        <w:t xml:space="preserve"> </w:t>
      </w:r>
    </w:p>
    <w:p w14:paraId="69DB7D2E" w14:textId="4920ED89" w:rsidR="00E8192F" w:rsidRDefault="00F51A77" w:rsidP="00E8192F">
      <w:r w:rsidRPr="0000555E">
        <w:rPr>
          <w:i/>
          <w:color w:val="7B2520" w:themeColor="accent3" w:themeShade="BF"/>
        </w:rPr>
        <w:t>Setup&gt;Estuary&gt;</w:t>
      </w:r>
      <w:r w:rsidRPr="00F51A77">
        <w:t xml:space="preserve"> </w:t>
      </w:r>
      <w:r w:rsidRPr="00F51A77">
        <w:rPr>
          <w:i/>
          <w:color w:val="7B2520" w:themeColor="accent3" w:themeShade="BF"/>
        </w:rPr>
        <w:t>Model Constants</w:t>
      </w:r>
      <w:r w:rsidRPr="0000555E">
        <w:t>:</w:t>
      </w:r>
      <w:r w:rsidRPr="00F51A77">
        <w:t xml:space="preserve"> various constants are defined for use in models, such as the acceleration due to gravity, viscosity and density of sea water, and density of sediment. Generally, the default values are appropriate (9.81, 1.36e-6, 1025, 2650 respectively) but these can be adjusted and saved with the project if required.</w:t>
      </w:r>
    </w:p>
    <w:p w14:paraId="0B0C7DA6" w14:textId="3AAC9A57" w:rsidR="00F51A77" w:rsidRDefault="00F51A77" w:rsidP="00E8192F">
      <w:pPr>
        <w:pStyle w:val="Heading3"/>
      </w:pPr>
      <w:bookmarkStart w:id="83" w:name="_Ref160726789"/>
      <w:bookmarkStart w:id="84" w:name="_Toc192914901"/>
      <w:r>
        <w:lastRenderedPageBreak/>
        <w:t>Element</w:t>
      </w:r>
      <w:bookmarkEnd w:id="83"/>
      <w:bookmarkEnd w:id="84"/>
    </w:p>
    <w:p w14:paraId="146CA9DA" w14:textId="77777777" w:rsidR="00CA38D9" w:rsidRPr="0000555E" w:rsidRDefault="00CA38D9" w:rsidP="00E8192F">
      <w:pPr>
        <w:keepNext/>
      </w:pPr>
      <w:r w:rsidRPr="0000555E">
        <w:rPr>
          <w:i/>
          <w:color w:val="7B2520" w:themeColor="accent3" w:themeShade="BF"/>
        </w:rPr>
        <w:t>Setup&gt;Element&gt;Define Elements</w:t>
      </w:r>
      <w:r w:rsidRPr="0000555E">
        <w:t>:</w:t>
      </w:r>
    </w:p>
    <w:p w14:paraId="27BCC10D" w14:textId="77777777" w:rsidR="00CA38D9" w:rsidRPr="0000555E" w:rsidRDefault="00CA38D9" w:rsidP="00CA38D9">
      <w:pPr>
        <w:rPr>
          <w:noProof/>
        </w:rPr>
      </w:pPr>
      <w:r w:rsidRPr="0000555E">
        <w:rPr>
          <w:noProof/>
        </w:rPr>
        <w:drawing>
          <wp:anchor distT="0" distB="0" distL="114300" distR="114300" simplePos="0" relativeHeight="251796480" behindDoc="0" locked="0" layoutInCell="1" allowOverlap="1" wp14:anchorId="258E005B" wp14:editId="393D5742">
            <wp:simplePos x="0" y="0"/>
            <wp:positionH relativeFrom="column">
              <wp:posOffset>29845</wp:posOffset>
            </wp:positionH>
            <wp:positionV relativeFrom="paragraph">
              <wp:posOffset>44450</wp:posOffset>
            </wp:positionV>
            <wp:extent cx="1187132" cy="1850076"/>
            <wp:effectExtent l="0" t="0" r="0" b="0"/>
            <wp:wrapSquare wrapText="bothSides"/>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87132" cy="1850076"/>
                    </a:xfrm>
                    <a:prstGeom prst="rect">
                      <a:avLst/>
                    </a:prstGeom>
                  </pic:spPr>
                </pic:pic>
              </a:graphicData>
            </a:graphic>
          </wp:anchor>
        </w:drawing>
      </w:r>
      <w:r w:rsidRPr="0000555E">
        <w:rPr>
          <w:noProof/>
        </w:rPr>
        <w:t>When setting up a new model a listing of the different types of element allows the user to define the number of each type element to include in the model (elements can subsequently be added or deleted). Once a set of elements have been defined the user is prompted to edit the default names for each element, change the element type and choose to make the element non-erodible (for cases where the element can infill with sediment but if cannot erode.</w:t>
      </w:r>
    </w:p>
    <w:p w14:paraId="0F46DF30" w14:textId="77777777" w:rsidR="00CA38D9" w:rsidRPr="0000555E" w:rsidRDefault="00CA38D9" w:rsidP="00CA38D9">
      <w:r w:rsidRPr="0000555E">
        <w:rPr>
          <w:noProof/>
        </w:rPr>
        <w:drawing>
          <wp:anchor distT="0" distB="0" distL="114300" distR="114300" simplePos="0" relativeHeight="251795456" behindDoc="0" locked="0" layoutInCell="1" allowOverlap="1" wp14:anchorId="32C30B9A" wp14:editId="19039379">
            <wp:simplePos x="0" y="0"/>
            <wp:positionH relativeFrom="margin">
              <wp:align>right</wp:align>
            </wp:positionH>
            <wp:positionV relativeFrom="paragraph">
              <wp:posOffset>6350</wp:posOffset>
            </wp:positionV>
            <wp:extent cx="2192020" cy="1839595"/>
            <wp:effectExtent l="0" t="0" r="0" b="8255"/>
            <wp:wrapSquare wrapText="bothSides"/>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2020" cy="1839595"/>
                    </a:xfrm>
                    <a:prstGeom prst="rect">
                      <a:avLst/>
                    </a:prstGeom>
                  </pic:spPr>
                </pic:pic>
              </a:graphicData>
            </a:graphic>
          </wp:anchor>
        </w:drawing>
      </w:r>
      <w:r w:rsidRPr="0000555E">
        <w:rPr>
          <w:noProof/>
        </w:rPr>
        <w:t xml:space="preserve">After the initial setup, the user is taken straight to the Element Names dialog to edit the available list of elements. To add or delete elements use the dialogs from the main menu </w:t>
      </w:r>
      <w:r w:rsidRPr="0000555E">
        <w:rPr>
          <w:i/>
          <w:color w:val="7B2520" w:themeColor="accent3" w:themeShade="BF"/>
        </w:rPr>
        <w:t>Setup&gt;Element&gt;Add</w:t>
      </w:r>
      <w:r w:rsidRPr="0000555E">
        <w:t xml:space="preserve"> and </w:t>
      </w:r>
      <w:r w:rsidRPr="0000555E">
        <w:rPr>
          <w:i/>
          <w:color w:val="7B2520" w:themeColor="accent3" w:themeShade="BF"/>
        </w:rPr>
        <w:t>Setup&gt;Element&gt;Delete</w:t>
      </w:r>
      <w:r w:rsidRPr="0000555E">
        <w:t>.</w:t>
      </w:r>
    </w:p>
    <w:p w14:paraId="2CECECE6" w14:textId="227AECD8" w:rsidR="00CA38D9" w:rsidRPr="0000555E" w:rsidRDefault="00CA38D9" w:rsidP="00CA38D9">
      <w:pPr>
        <w:rPr>
          <w:noProof/>
        </w:rPr>
      </w:pPr>
      <w:r w:rsidRPr="0000555E">
        <w:t>The definition</w:t>
      </w:r>
      <w:r>
        <w:t>s</w:t>
      </w:r>
      <w:r w:rsidRPr="0000555E">
        <w:t xml:space="preserve"> of the Types of </w:t>
      </w:r>
      <w:r>
        <w:t>E</w:t>
      </w:r>
      <w:r w:rsidRPr="0000555E">
        <w:t xml:space="preserve">lement currently available are given in Section </w:t>
      </w:r>
      <w:r w:rsidRPr="00171325">
        <w:fldChar w:fldCharType="begin"/>
      </w:r>
      <w:r w:rsidRPr="00171325">
        <w:instrText xml:space="preserve"> REF _Ref459488676 \r \h  \* MERGEFORMAT </w:instrText>
      </w:r>
      <w:r w:rsidRPr="00171325">
        <w:fldChar w:fldCharType="separate"/>
      </w:r>
      <w:r w:rsidR="00567DDE">
        <w:t>5.1</w:t>
      </w:r>
      <w:r w:rsidRPr="00171325">
        <w:fldChar w:fldCharType="end"/>
      </w:r>
      <w:r w:rsidRPr="0000555E">
        <w:t>.</w:t>
      </w:r>
    </w:p>
    <w:p w14:paraId="2B68FB6D" w14:textId="77777777" w:rsidR="006A56B6" w:rsidRPr="0000555E" w:rsidRDefault="006A56B6" w:rsidP="00CA38D9">
      <w:pPr>
        <w:rPr>
          <w:noProof/>
        </w:rPr>
      </w:pPr>
    </w:p>
    <w:p w14:paraId="052D68A9" w14:textId="77777777" w:rsidR="00CA38D9" w:rsidRPr="0000555E" w:rsidRDefault="00CA38D9" w:rsidP="00CA38D9">
      <w:r w:rsidRPr="0000555E">
        <w:rPr>
          <w:i/>
          <w:color w:val="7B2520" w:themeColor="accent3" w:themeShade="BF"/>
        </w:rPr>
        <w:t xml:space="preserve">Setup&gt;Element&gt;Element </w:t>
      </w:r>
      <w:r>
        <w:rPr>
          <w:i/>
          <w:color w:val="7B2520" w:themeColor="accent3" w:themeShade="BF"/>
        </w:rPr>
        <w:t>Parameters</w:t>
      </w:r>
      <w:r w:rsidRPr="0000555E">
        <w:t>:</w:t>
      </w:r>
    </w:p>
    <w:p w14:paraId="3A14BCD0" w14:textId="77777777" w:rsidR="00CA38D9" w:rsidRPr="0000555E" w:rsidRDefault="00CA38D9" w:rsidP="00CA38D9">
      <w:r w:rsidRPr="0000555E">
        <w:t xml:space="preserve">Definition of elements is on a continuous loop. Select Cancel from the element list box to finish defining element </w:t>
      </w:r>
      <w:r>
        <w:t>parameters</w:t>
      </w:r>
      <w:r w:rsidRPr="0000555E">
        <w:t>.</w:t>
      </w:r>
    </w:p>
    <w:p w14:paraId="489C51DA" w14:textId="77777777" w:rsidR="00CA38D9" w:rsidRPr="0000555E" w:rsidRDefault="00CA38D9" w:rsidP="00CA38D9">
      <w:pPr>
        <w:spacing w:after="0"/>
      </w:pPr>
      <w:r w:rsidRPr="0000555E">
        <w:rPr>
          <w:noProof/>
        </w:rPr>
        <w:drawing>
          <wp:anchor distT="0" distB="0" distL="114300" distR="114300" simplePos="0" relativeHeight="251797504" behindDoc="1" locked="0" layoutInCell="1" allowOverlap="1" wp14:anchorId="59332903" wp14:editId="1AB945B6">
            <wp:simplePos x="0" y="0"/>
            <wp:positionH relativeFrom="margin">
              <wp:posOffset>42862</wp:posOffset>
            </wp:positionH>
            <wp:positionV relativeFrom="paragraph">
              <wp:posOffset>3175</wp:posOffset>
            </wp:positionV>
            <wp:extent cx="1393190" cy="3171825"/>
            <wp:effectExtent l="0" t="0" r="0" b="9525"/>
            <wp:wrapTight wrapText="bothSides">
              <wp:wrapPolygon edited="0">
                <wp:start x="0" y="0"/>
                <wp:lineTo x="0" y="21535"/>
                <wp:lineTo x="21265" y="21535"/>
                <wp:lineTo x="21265" y="0"/>
                <wp:lineTo x="0" y="0"/>
              </wp:wrapPolygon>
            </wp:wrapTight>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93190" cy="3171825"/>
                    </a:xfrm>
                    <a:prstGeom prst="rect">
                      <a:avLst/>
                    </a:prstGeom>
                  </pic:spPr>
                </pic:pic>
              </a:graphicData>
            </a:graphic>
            <wp14:sizeRelH relativeFrom="margin">
              <wp14:pctWidth>0</wp14:pctWidth>
            </wp14:sizeRelH>
            <wp14:sizeRelV relativeFrom="margin">
              <wp14:pctHeight>0</wp14:pctHeight>
            </wp14:sizeRelV>
          </wp:anchor>
        </w:drawing>
      </w:r>
      <w:r w:rsidRPr="0000555E">
        <w:t>Volume and surface area are defined for each element. The length is the distance along the flow axis (usually from seaward limit to landward limit).</w:t>
      </w:r>
    </w:p>
    <w:p w14:paraId="2FFCED51" w14:textId="50B75C7C" w:rsidR="00CA38D9" w:rsidRPr="0000555E" w:rsidRDefault="00CA38D9" w:rsidP="00CA38D9">
      <w:r w:rsidRPr="0000555E">
        <w:t xml:space="preserve">The vertical exchange (m/s) is similar to a fall velocity. </w:t>
      </w:r>
    </w:p>
    <w:p w14:paraId="1528FD18" w14:textId="77777777" w:rsidR="00CA38D9" w:rsidRPr="0000555E" w:rsidRDefault="00CA38D9" w:rsidP="00CA38D9">
      <w:r w:rsidRPr="0000555E">
        <w:t>The transport coefficient represents the scaling of the dominant mode of transport (i.e. velocity to some power)</w:t>
      </w:r>
      <w:r w:rsidRPr="0000555E">
        <w:rPr>
          <w:vertAlign w:val="superscript"/>
        </w:rPr>
        <w:footnoteReference w:id="3"/>
      </w:r>
      <w:r w:rsidRPr="0000555E">
        <w:t xml:space="preserve">. Note where sediment volumes are being used instead of water volumes the value should be </w:t>
      </w:r>
      <w:r w:rsidRPr="0000555E">
        <w:rPr>
          <w:b/>
        </w:rPr>
        <w:t>negative</w:t>
      </w:r>
      <w:r w:rsidRPr="0000555E">
        <w:t>.</w:t>
      </w:r>
    </w:p>
    <w:p w14:paraId="60822BD4" w14:textId="5A69888E" w:rsidR="00CA38D9" w:rsidRPr="0000555E" w:rsidRDefault="00CA38D9" w:rsidP="00CA38D9">
      <w:r w:rsidRPr="0000555E">
        <w:t xml:space="preserve">The basis for setting the Vertical exchange and the Transport coefficient is discussed in Wang </w:t>
      </w:r>
      <w:r w:rsidRPr="0000555E">
        <w:rPr>
          <w:i/>
        </w:rPr>
        <w:t>et al</w:t>
      </w:r>
      <w:r w:rsidRPr="0000555E">
        <w:t xml:space="preserve">. </w:t>
      </w:r>
      <w:r w:rsidRPr="0000555E">
        <w:fldChar w:fldCharType="begin"/>
      </w:r>
      <w:r w:rsidR="0035169A">
        <w:instrText xml:space="preserve"> ADDIN EN.CITE &lt;EndNote&gt;&lt;Cite ExcludeAuth="1"&gt;&lt;Author&gt;Wang&lt;/Author&gt;&lt;Year&gt;2008&lt;/Year&gt;&lt;RecNum&gt;2055&lt;/RecNum&gt;&lt;DisplayText&gt;(2008)&lt;/DisplayText&gt;&lt;record&gt;&lt;rec-number&gt;2055&lt;/rec-number&gt;&lt;foreign-keys&gt;&lt;key app="EN" db-id="sv9fdvxxw0ss5geav2oxv0s15saz05p5zzwd" timestamp="1381164885" guid="6d3c9f81-5d84-447d-8310-f2c740375d00"&gt;2055&lt;/key&gt;&lt;/foreign-keys&gt;&lt;ref-type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lagoons&lt;/title&gt;&lt;secondary-title&gt;River, Coastal and Estuarine Morphodynamics&lt;/secondary-title&gt;&lt;/titles&gt;&lt;pages&gt;103-111&lt;/pages&gt;&lt;volume&gt;1&lt;/volume&gt;&lt;reprint-edition&gt;In File&lt;/reprint-edition&gt;&lt;keywords&gt;&lt;keyword&gt;estuary&lt;/keyword&gt;&lt;/keywords&gt;&lt;dates&gt;&lt;year&gt;2008&lt;/year&gt;&lt;pub-dates&gt;&lt;date&gt;2008&lt;/date&gt;&lt;/pub-dates&gt;&lt;/dates&gt;&lt;pub-location&gt;Utrecht&lt;/pub-location&gt;&lt;publisher&gt;Taylor &amp;amp; Francis&lt;/publisher&gt;&lt;label&gt;248&lt;/label&gt;&lt;urls&gt;&lt;/urls&gt;&lt;custom1&gt;London&lt;/custom1&gt;&lt;custom2&gt;2007&lt;/custom2&gt;&lt;electronic-resource-num&gt;https://doi.org/10.1201/noe0415453639-c14&lt;/electronic-resource-num&gt;&lt;/record&gt;&lt;/Cite&gt;&lt;/EndNote&gt;</w:instrText>
      </w:r>
      <w:r w:rsidRPr="0000555E">
        <w:fldChar w:fldCharType="separate"/>
      </w:r>
      <w:r w:rsidRPr="0000555E">
        <w:rPr>
          <w:noProof/>
        </w:rPr>
        <w:t>(2008)</w:t>
      </w:r>
      <w:r w:rsidRPr="0000555E">
        <w:fldChar w:fldCharType="end"/>
      </w:r>
      <w:r w:rsidRPr="0000555E">
        <w:t xml:space="preserve">  or Townend </w:t>
      </w:r>
      <w:r w:rsidRPr="0000555E">
        <w:rPr>
          <w:i/>
        </w:rPr>
        <w:t>et al</w:t>
      </w:r>
      <w:r w:rsidRPr="0000555E">
        <w:t xml:space="preserve">. </w:t>
      </w:r>
      <w:r w:rsidRPr="0000555E">
        <w:fldChar w:fldCharType="begin"/>
      </w:r>
      <w:r>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7CD84100" w14:textId="08E599EE" w:rsidR="00CA38D9" w:rsidRPr="0000555E" w:rsidRDefault="00CA38D9" w:rsidP="00CA38D9">
      <w:r w:rsidRPr="0000555E">
        <w:t>The wet or bulk density of the bed of the element.</w:t>
      </w:r>
    </w:p>
    <w:p w14:paraId="0F4286CD" w14:textId="77777777" w:rsidR="00CA38D9" w:rsidRPr="0000555E" w:rsidRDefault="00CA38D9" w:rsidP="00CA38D9">
      <w:r w:rsidRPr="0000555E">
        <w:t>The sediment mobility is only relevant if tidal pumping is included and is used to adjust the relative influence of elements in the along estuary channel concentration gradient.</w:t>
      </w:r>
    </w:p>
    <w:p w14:paraId="063A2C3C" w14:textId="428F2FCB" w:rsidR="00CA38D9" w:rsidRPr="0000555E" w:rsidRDefault="00CA38D9" w:rsidP="00CA38D9">
      <w:r w:rsidRPr="0000555E">
        <w:t xml:space="preserve">The tidal damping allows along channel changes in tidal amplitude to be included. This defines the change in amplitude relative to the value at the mouth. This mainly influences the calculation of the tidal prism, which in turn determines the equilibrium volumes. NB </w:t>
      </w:r>
      <w:r w:rsidRPr="0000555E">
        <w:rPr>
          <w:i/>
          <w:iCs/>
        </w:rPr>
        <w:t xml:space="preserve">only values for elements </w:t>
      </w:r>
      <w:r>
        <w:rPr>
          <w:i/>
          <w:iCs/>
        </w:rPr>
        <w:t xml:space="preserve">that define reaches </w:t>
      </w:r>
      <w:r w:rsidRPr="0000555E">
        <w:rPr>
          <w:i/>
          <w:iCs/>
        </w:rPr>
        <w:t>are used</w:t>
      </w:r>
      <w:r>
        <w:t xml:space="preserve"> (eg Channel).</w:t>
      </w:r>
    </w:p>
    <w:p w14:paraId="00BFB166" w14:textId="7A808395" w:rsidR="00CA38D9" w:rsidRPr="0000555E" w:rsidRDefault="00CA38D9" w:rsidP="00CA38D9">
      <w:pPr>
        <w:keepNext/>
      </w:pPr>
      <w:r w:rsidRPr="0000555E">
        <w:rPr>
          <w:i/>
          <w:color w:val="7B2520" w:themeColor="accent3" w:themeShade="BF"/>
        </w:rPr>
        <w:t xml:space="preserve">Setup&gt;Element&gt;Load </w:t>
      </w:r>
      <w:r>
        <w:rPr>
          <w:i/>
          <w:color w:val="7B2520" w:themeColor="accent3" w:themeShade="BF"/>
        </w:rPr>
        <w:t>Parameters</w:t>
      </w:r>
      <w:r w:rsidRPr="0000555E">
        <w:t>:</w:t>
      </w:r>
    </w:p>
    <w:p w14:paraId="550540FD" w14:textId="144272A8" w:rsidR="00CA38D9" w:rsidRPr="0000555E" w:rsidRDefault="00CA38D9" w:rsidP="00CA38D9">
      <w:r w:rsidRPr="0000555E">
        <w:t xml:space="preserve">Rather than enter data one element at a time, using the GUI shown above, this option allows the </w:t>
      </w:r>
      <w:r>
        <w:t>parameters</w:t>
      </w:r>
      <w:r w:rsidRPr="0000555E">
        <w:t xml:space="preserve"> to be loaded from a file. This can be an advantage for models with many elements. Element are defined in the usual way using </w:t>
      </w:r>
      <w:r w:rsidRPr="0000555E">
        <w:rPr>
          <w:i/>
          <w:color w:val="7B2520" w:themeColor="accent3" w:themeShade="BF"/>
        </w:rPr>
        <w:t>Setup&gt;Element&gt;Define Elements</w:t>
      </w:r>
      <w:r w:rsidRPr="0000555E">
        <w:t xml:space="preserve">, and then the property </w:t>
      </w:r>
      <w:r w:rsidRPr="0000555E">
        <w:lastRenderedPageBreak/>
        <w:t xml:space="preserve">data from the file is loaded. This must be in the order in which elements are defined. See Section </w:t>
      </w:r>
      <w:r w:rsidRPr="0000555E">
        <w:fldChar w:fldCharType="begin"/>
      </w:r>
      <w:r w:rsidRPr="0000555E">
        <w:instrText xml:space="preserve"> REF _Ref463199840 \r \h </w:instrText>
      </w:r>
      <w:r w:rsidRPr="0000555E">
        <w:fldChar w:fldCharType="separate"/>
      </w:r>
      <w:r w:rsidR="00567DDE">
        <w:t>5.1.1</w:t>
      </w:r>
      <w:r w:rsidRPr="0000555E">
        <w:fldChar w:fldCharType="end"/>
      </w:r>
      <w:r w:rsidRPr="0000555E">
        <w:t xml:space="preserve"> for details of the file format.</w:t>
      </w:r>
    </w:p>
    <w:p w14:paraId="459B06D3" w14:textId="25D50723" w:rsidR="00CA38D9" w:rsidRPr="0000555E" w:rsidRDefault="00CA38D9" w:rsidP="00CA38D9">
      <w:r w:rsidRPr="0000555E">
        <w:rPr>
          <w:i/>
          <w:color w:val="7B2520" w:themeColor="accent3" w:themeShade="BF"/>
        </w:rPr>
        <w:t>Setup&gt;Element&gt;Add</w:t>
      </w:r>
      <w:r w:rsidRPr="0000555E">
        <w:t xml:space="preserve">: select element type from list. The Define Element dialog box is then displayed allowing the user to edit the element name and whether it is erodible or not. Element </w:t>
      </w:r>
      <w:r>
        <w:t>parameters</w:t>
      </w:r>
      <w:r w:rsidRPr="0000555E">
        <w:t xml:space="preserve"> and any Dispersion or Advection then need to be added using the individual dialog boxes for these components.</w:t>
      </w:r>
    </w:p>
    <w:p w14:paraId="5FD03CE1" w14:textId="551E6BEA" w:rsidR="005E1CF3" w:rsidRDefault="00CA38D9" w:rsidP="00CA38D9">
      <w:r w:rsidRPr="0000555E">
        <w:rPr>
          <w:i/>
          <w:color w:val="7B2520" w:themeColor="accent3" w:themeShade="BF"/>
        </w:rPr>
        <w:t>Setup&gt;Element&gt;Delete</w:t>
      </w:r>
      <w:r w:rsidRPr="0000555E">
        <w:t>: select element to be deleted from the list of model elements.</w:t>
      </w:r>
    </w:p>
    <w:p w14:paraId="50CE793E" w14:textId="77777777" w:rsidR="005E1CF3" w:rsidRDefault="005E1CF3" w:rsidP="00CA38D9"/>
    <w:p w14:paraId="1EE9BF79" w14:textId="5B4158E9" w:rsidR="00CA38D9" w:rsidRPr="0000555E" w:rsidRDefault="00CA38D9" w:rsidP="005E1CF3">
      <w:pPr>
        <w:pStyle w:val="Heading3"/>
      </w:pPr>
      <w:bookmarkStart w:id="85" w:name="_Toc192914902"/>
      <w:r>
        <w:t>Saltmarsh</w:t>
      </w:r>
      <w:bookmarkEnd w:id="85"/>
    </w:p>
    <w:p w14:paraId="08634D57" w14:textId="05F54D26" w:rsidR="00CA38D9" w:rsidRPr="0000555E" w:rsidRDefault="00CB4C89" w:rsidP="005E1CF3">
      <w:pPr>
        <w:keepNext/>
      </w:pPr>
      <w:r>
        <w:rPr>
          <w:noProof/>
        </w:rPr>
        <w:drawing>
          <wp:anchor distT="0" distB="0" distL="114300" distR="114300" simplePos="0" relativeHeight="251825152" behindDoc="0" locked="0" layoutInCell="1" allowOverlap="1" wp14:anchorId="69B76B9B" wp14:editId="2E9D56CA">
            <wp:simplePos x="0" y="0"/>
            <wp:positionH relativeFrom="margin">
              <wp:align>left</wp:align>
            </wp:positionH>
            <wp:positionV relativeFrom="paragraph">
              <wp:posOffset>226695</wp:posOffset>
            </wp:positionV>
            <wp:extent cx="1601470" cy="3657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8D9" w:rsidRPr="0000555E">
        <w:rPr>
          <w:i/>
          <w:color w:val="7B2520" w:themeColor="accent3" w:themeShade="BF"/>
        </w:rPr>
        <w:t xml:space="preserve">Setup&gt;Saltmarsh&gt;Species </w:t>
      </w:r>
      <w:r w:rsidR="00CA38D9">
        <w:rPr>
          <w:i/>
          <w:color w:val="7B2520" w:themeColor="accent3" w:themeShade="BF"/>
        </w:rPr>
        <w:t>P</w:t>
      </w:r>
      <w:r w:rsidR="00CA38D9" w:rsidRPr="0000555E">
        <w:rPr>
          <w:i/>
          <w:color w:val="7B2520" w:themeColor="accent3" w:themeShade="BF"/>
        </w:rPr>
        <w:t>arameters</w:t>
      </w:r>
      <w:r w:rsidR="00CA38D9" w:rsidRPr="0000555E">
        <w:t>:</w:t>
      </w:r>
    </w:p>
    <w:p w14:paraId="649AC7EA" w14:textId="5A08280C" w:rsidR="00CA38D9" w:rsidRPr="0000555E" w:rsidRDefault="00CA38D9" w:rsidP="00CA38D9"/>
    <w:p w14:paraId="20F43686" w14:textId="1DA23582" w:rsidR="00CA38D9" w:rsidRPr="0000555E" w:rsidRDefault="00CA38D9" w:rsidP="00CA38D9"/>
    <w:p w14:paraId="53DC7657" w14:textId="0C8FC3A7" w:rsidR="00CA38D9" w:rsidRPr="0000555E" w:rsidRDefault="00CA38D9" w:rsidP="00CA38D9">
      <w:r w:rsidRPr="0000555E">
        <w:t>Any number of saltmarsh species can be entered and a check is made to ensure that the number of values entered for minimum depth, maximum depth maximum biomass and species productivity is consistent with the number of species specified.</w:t>
      </w:r>
    </w:p>
    <w:p w14:paraId="4BB4C245" w14:textId="40FD6272" w:rsidR="00CA38D9" w:rsidRPr="0000555E" w:rsidRDefault="00CA38D9" w:rsidP="00CA38D9"/>
    <w:p w14:paraId="708DA2A9" w14:textId="26ADBE47" w:rsidR="00CA38D9" w:rsidRPr="0000555E" w:rsidRDefault="00CA38D9" w:rsidP="00CA38D9"/>
    <w:p w14:paraId="04A6262F" w14:textId="17370600" w:rsidR="00CA38D9" w:rsidRPr="0000555E" w:rsidRDefault="00CA38D9" w:rsidP="00CA38D9"/>
    <w:p w14:paraId="104926F0" w14:textId="77777777" w:rsidR="00CB4C89" w:rsidRDefault="00CB4C89" w:rsidP="00CA38D9"/>
    <w:p w14:paraId="5919E89A" w14:textId="77777777" w:rsidR="00CB4C89" w:rsidRDefault="00CB4C89" w:rsidP="00CA38D9"/>
    <w:p w14:paraId="7BA8DECE" w14:textId="77777777" w:rsidR="00CB4C89" w:rsidRDefault="00CB4C89" w:rsidP="00CA38D9"/>
    <w:p w14:paraId="7513850E" w14:textId="51FD40B9" w:rsidR="00CA38D9" w:rsidRPr="0000555E" w:rsidRDefault="00CA38D9" w:rsidP="00CA38D9">
      <w:r w:rsidRPr="0000555E">
        <w:t>Coefficients for biomass dependent enhanced settling rate</w:t>
      </w:r>
    </w:p>
    <w:p w14:paraId="5D1B8DB3" w14:textId="77777777" w:rsidR="00CB4C89" w:rsidRDefault="00CB4C89" w:rsidP="00CA38D9"/>
    <w:p w14:paraId="049A5C21" w14:textId="77777777" w:rsidR="00CB4C89" w:rsidRDefault="00CB4C89" w:rsidP="00CA38D9"/>
    <w:p w14:paraId="0FCA8DD2" w14:textId="2EDFC513" w:rsidR="00CA38D9" w:rsidRDefault="005E1CF3" w:rsidP="00CA38D9">
      <w:r>
        <w:t>Marsh</w:t>
      </w:r>
      <w:r w:rsidR="00CA38D9" w:rsidRPr="0000555E">
        <w:t xml:space="preserve"> edge erosion rates due to wave action</w:t>
      </w:r>
    </w:p>
    <w:p w14:paraId="46C4CCA9" w14:textId="77777777" w:rsidR="00CB4C89" w:rsidRDefault="00CB4C89" w:rsidP="00CA38D9">
      <w:pPr>
        <w:rPr>
          <w:i/>
          <w:color w:val="7B2520" w:themeColor="accent3" w:themeShade="BF"/>
        </w:rPr>
      </w:pPr>
      <w:bookmarkStart w:id="86" w:name="_Hlk87890837"/>
    </w:p>
    <w:p w14:paraId="319A1648" w14:textId="77777777" w:rsidR="00CB4C89" w:rsidRDefault="00CB4C89" w:rsidP="00CA38D9">
      <w:pPr>
        <w:rPr>
          <w:i/>
          <w:color w:val="7B2520" w:themeColor="accent3" w:themeShade="BF"/>
        </w:rPr>
      </w:pPr>
    </w:p>
    <w:p w14:paraId="5755F14E" w14:textId="06EC4830" w:rsidR="00CA38D9" w:rsidRPr="0000555E" w:rsidRDefault="00CA38D9" w:rsidP="00CA38D9">
      <w:r w:rsidRPr="0000555E">
        <w:rPr>
          <w:i/>
          <w:color w:val="7B2520" w:themeColor="accent3" w:themeShade="BF"/>
        </w:rPr>
        <w:t xml:space="preserve">Setup&gt;Saltmarsh&gt;Equilibrium </w:t>
      </w:r>
      <w:bookmarkEnd w:id="86"/>
      <w:r>
        <w:rPr>
          <w:i/>
          <w:color w:val="7B2520" w:themeColor="accent3" w:themeShade="BF"/>
        </w:rPr>
        <w:t>M</w:t>
      </w:r>
      <w:r w:rsidRPr="0000555E">
        <w:rPr>
          <w:i/>
          <w:color w:val="7B2520" w:themeColor="accent3" w:themeShade="BF"/>
        </w:rPr>
        <w:t xml:space="preserve">arsh </w:t>
      </w:r>
      <w:r>
        <w:rPr>
          <w:i/>
          <w:color w:val="7B2520" w:themeColor="accent3" w:themeShade="BF"/>
        </w:rPr>
        <w:t>D</w:t>
      </w:r>
      <w:r w:rsidRPr="0000555E">
        <w:rPr>
          <w:i/>
          <w:color w:val="7B2520" w:themeColor="accent3" w:themeShade="BF"/>
        </w:rPr>
        <w:t>epth</w:t>
      </w:r>
      <w:r w:rsidRPr="0000555E">
        <w:t>:</w:t>
      </w:r>
    </w:p>
    <w:p w14:paraId="1717317A" w14:textId="686F254F" w:rsidR="00CA38D9" w:rsidRPr="0000555E" w:rsidRDefault="00CA38D9" w:rsidP="00CA38D9">
      <w:r w:rsidRPr="0000555E">
        <w:rPr>
          <w:noProof/>
        </w:rPr>
        <w:drawing>
          <wp:anchor distT="0" distB="0" distL="114300" distR="114300" simplePos="0" relativeHeight="251801600" behindDoc="0" locked="0" layoutInCell="1" allowOverlap="1" wp14:anchorId="7A2AF236" wp14:editId="0A632809">
            <wp:simplePos x="0" y="0"/>
            <wp:positionH relativeFrom="column">
              <wp:posOffset>-33293</wp:posOffset>
            </wp:positionH>
            <wp:positionV relativeFrom="paragraph">
              <wp:posOffset>406128</wp:posOffset>
            </wp:positionV>
            <wp:extent cx="1703615" cy="761277"/>
            <wp:effectExtent l="0" t="0" r="0" b="1270"/>
            <wp:wrapSquare wrapText="bothSides"/>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3615" cy="761277"/>
                    </a:xfrm>
                    <a:prstGeom prst="rect">
                      <a:avLst/>
                    </a:prstGeom>
                  </pic:spPr>
                </pic:pic>
              </a:graphicData>
            </a:graphic>
          </wp:anchor>
        </w:drawing>
      </w:r>
      <w:r w:rsidRPr="0000555E">
        <w:t>This utility allows the user to explore the response of the marsh depth to the defined saltmarsh parameters and to see how this response varies by adjusting the biomass production rates for each of the species included. On selecting this option, a dialog box presents the currently defined values of the biomass production rates and the user has the option to change these. [</w:t>
      </w:r>
      <w:r w:rsidRPr="0000555E">
        <w:rPr>
          <w:i/>
        </w:rPr>
        <w:t>This does not alter the values saved in the model</w:t>
      </w:r>
      <w:r w:rsidRPr="0000555E">
        <w:t>.]  Three plots are then presented in a single figure.</w:t>
      </w:r>
    </w:p>
    <w:p w14:paraId="6FD1DDA0" w14:textId="3AED7BE7" w:rsidR="00CA38D9" w:rsidRPr="0000555E" w:rsidRDefault="00CA38D9" w:rsidP="00CA38D9"/>
    <w:p w14:paraId="613027D4" w14:textId="31EFCABD" w:rsidR="00CA38D9" w:rsidRPr="0000555E" w:rsidRDefault="00CA38D9" w:rsidP="00CA38D9"/>
    <w:p w14:paraId="08F5F0F6" w14:textId="0B95945A" w:rsidR="003F1E4F" w:rsidRDefault="005F6D59" w:rsidP="00CA38D9">
      <w:r w:rsidRPr="005F6D59">
        <w:rPr>
          <w:noProof/>
        </w:rPr>
        <w:lastRenderedPageBreak/>
        <w:drawing>
          <wp:anchor distT="0" distB="0" distL="114300" distR="114300" simplePos="0" relativeHeight="251817984" behindDoc="0" locked="0" layoutInCell="1" allowOverlap="1" wp14:anchorId="2495D4E1" wp14:editId="4E3CB7C7">
            <wp:simplePos x="0" y="0"/>
            <wp:positionH relativeFrom="margin">
              <wp:align>right</wp:align>
            </wp:positionH>
            <wp:positionV relativeFrom="paragraph">
              <wp:posOffset>3175</wp:posOffset>
            </wp:positionV>
            <wp:extent cx="3667760" cy="3460750"/>
            <wp:effectExtent l="0" t="0" r="889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67760" cy="3460750"/>
                    </a:xfrm>
                    <a:prstGeom prst="rect">
                      <a:avLst/>
                    </a:prstGeom>
                  </pic:spPr>
                </pic:pic>
              </a:graphicData>
            </a:graphic>
            <wp14:sizeRelH relativeFrom="margin">
              <wp14:pctWidth>0</wp14:pctWidth>
            </wp14:sizeRelH>
            <wp14:sizeRelV relativeFrom="margin">
              <wp14:pctHeight>0</wp14:pctHeight>
            </wp14:sizeRelV>
          </wp:anchor>
        </w:drawing>
      </w:r>
      <w:r w:rsidR="00CA38D9" w:rsidRPr="0000555E">
        <w:t>These show the average concentration</w:t>
      </w:r>
      <w:r w:rsidR="007A0999">
        <w:t xml:space="preserve"> and</w:t>
      </w:r>
      <w:r w:rsidR="00CA38D9" w:rsidRPr="0000555E">
        <w:t xml:space="preserve"> the proportion of time submerged for the intertidal </w:t>
      </w:r>
      <w:r w:rsidR="007A0999" w:rsidRPr="0000555E">
        <w:t>flat</w:t>
      </w:r>
      <w:r w:rsidR="00CA38D9" w:rsidRPr="0000555E">
        <w:t xml:space="preserve"> (top left) and </w:t>
      </w:r>
      <w:r w:rsidR="007A0999">
        <w:t xml:space="preserve">for </w:t>
      </w:r>
      <w:r w:rsidR="00CA38D9" w:rsidRPr="0000555E">
        <w:t>the marsh surface (bottom left). The plot to the right shows how the equilibrium depth</w:t>
      </w:r>
      <w:r w:rsidR="007A0999">
        <w:t xml:space="preserve"> (blue solid line)</w:t>
      </w:r>
      <w:r w:rsidR="00CA38D9" w:rsidRPr="0000555E">
        <w:t xml:space="preserve"> and the equilibrium production of the marsh</w:t>
      </w:r>
      <w:r w:rsidR="007A0999">
        <w:t xml:space="preserve"> (orange dash-dot line)</w:t>
      </w:r>
      <w:r w:rsidR="00CA38D9" w:rsidRPr="0000555E">
        <w:t xml:space="preserve"> vary as a function of sea level rise. The dashed </w:t>
      </w:r>
      <w:r w:rsidR="007A0999">
        <w:t xml:space="preserve">and dotted </w:t>
      </w:r>
      <w:r w:rsidR="00CA38D9" w:rsidRPr="0000555E">
        <w:t>lines highlight the values for the rate of sea level rise defined in the model.</w:t>
      </w:r>
      <w:r w:rsidR="003F1E4F">
        <w:t xml:space="preserve"> The ‘Data’ button in the top right of the plot panel, generates a table that shows the saltmarsh parameters used to create the plot. </w:t>
      </w:r>
    </w:p>
    <w:p w14:paraId="57BD51DA" w14:textId="55DA3A37" w:rsidR="00CA38D9" w:rsidRDefault="00CA38D9" w:rsidP="00CA38D9">
      <w:r w:rsidRPr="0000555E">
        <w:t xml:space="preserve"> For further discussion of the saltmarsh model and the bio-morphological response, see Townend </w:t>
      </w:r>
      <w:r w:rsidRPr="0000555E">
        <w:rPr>
          <w:i/>
        </w:rPr>
        <w:t>et al</w:t>
      </w:r>
      <w:r w:rsidRPr="0000555E">
        <w:t xml:space="preserve">.  </w:t>
      </w:r>
      <w:r w:rsidRPr="0000555E">
        <w:fldChar w:fldCharType="begin"/>
      </w:r>
      <w:r w:rsidR="0035169A">
        <w:instrText xml:space="preserve"> ADDIN EN.CITE &lt;EndNote&gt;&lt;Cite ExcludeAuth="1"&gt;&lt;Author&gt;Townend&lt;/Author&gt;&lt;Year&gt;2010&lt;/Year&gt;&lt;RecNum&gt;2041&lt;/RecNum&gt;&lt;DisplayText&gt;(2010)&lt;/DisplayText&gt;&lt;record&gt;&lt;rec-number&gt;2041&lt;/rec-number&gt;&lt;foreign-keys&gt;&lt;key app="EN" db-id="sv9fdvxxw0ss5geav2oxv0s15saz05p5zzwd" timestamp="1381164885" guid="23355810-7148-471f-ae1e-f43801e5202b"&gt;2041&lt;/key&gt;&lt;/foreign-keys&gt;&lt;ref-type name="Conference Proceedings"&gt;10&lt;/ref-type&gt;&lt;contributors&gt;&lt;authors&gt;&lt;author&gt;Townend,I H&lt;/author&gt;&lt;author&gt;Rossington,S K&lt;/author&gt;&lt;author&gt;Knaapen,M A F&lt;/author&gt;&lt;author&gt;Richardson,S&lt;/author&gt;&lt;/authors&gt;&lt;secondary-authors&gt;&lt;author&gt;Mckee Smith,J&lt;/author&gt;&lt;/secondary-authors&gt;&lt;/contributors&gt;&lt;titles&gt;&lt;title&gt;The dynamics of intertidal mudflat and saltmarshes within estuaries&lt;/title&gt;&lt;secondary-title&gt;Proceedings of the International Conference on Coastal Engineering&lt;/secondary-title&gt;&lt;/titles&gt;&lt;pages&gt;1-10&lt;/pages&gt;&lt;reprint-edition&gt;In File&lt;/reprint-edition&gt;&lt;keywords&gt;&lt;keyword&gt;estuary&lt;/keyword&gt;&lt;keyword&gt;engineering&lt;/keyword&gt;&lt;/keywords&gt;&lt;dates&gt;&lt;year&gt;2010&lt;/year&gt;&lt;pub-dates&gt;&lt;date&gt;7/4/2010&lt;/date&gt;&lt;/pub-dates&gt;&lt;/dates&gt;&lt;pub-location&gt;Shanghai&lt;/pub-location&gt;&lt;publisher&gt;Coastal Engineering Research Council&lt;/publisher&gt;&lt;label&gt;267&lt;/label&gt;&lt;urls&gt;&lt;/urls&gt;&lt;custom1&gt;New York&lt;/custom1&gt;&lt;custom2&gt;2010&lt;/custom2&gt;&lt;/record&gt;&lt;/Cite&gt;&lt;/EndNote&gt;</w:instrText>
      </w:r>
      <w:r w:rsidRPr="0000555E">
        <w:fldChar w:fldCharType="separate"/>
      </w:r>
      <w:r w:rsidRPr="0000555E">
        <w:rPr>
          <w:noProof/>
        </w:rPr>
        <w:t>(2010)</w:t>
      </w:r>
      <w:r w:rsidRPr="0000555E">
        <w:fldChar w:fldCharType="end"/>
      </w:r>
      <w:r w:rsidRPr="0000555E">
        <w:t>.</w:t>
      </w:r>
    </w:p>
    <w:p w14:paraId="1FC82FAE" w14:textId="51317C5A" w:rsidR="003F1E4F" w:rsidRDefault="003F1E4F" w:rsidP="00CA38D9"/>
    <w:p w14:paraId="14FA0F1C" w14:textId="28A282A8" w:rsidR="00CA38D9" w:rsidRDefault="00CA38D9" w:rsidP="00CA38D9">
      <w:pPr>
        <w:rPr>
          <w:iCs/>
        </w:rPr>
      </w:pPr>
      <w:bookmarkStart w:id="87" w:name="_Hlk146473344"/>
      <w:r w:rsidRPr="0000555E">
        <w:rPr>
          <w:i/>
          <w:color w:val="7B2520" w:themeColor="accent3" w:themeShade="BF"/>
        </w:rPr>
        <w:t>Setup&gt;Saltmarsh&gt;</w:t>
      </w:r>
      <w:r>
        <w:rPr>
          <w:i/>
          <w:color w:val="7B2520" w:themeColor="accent3" w:themeShade="BF"/>
        </w:rPr>
        <w:t>Biomass Distribution</w:t>
      </w:r>
      <w:r w:rsidRPr="00C32D90">
        <w:rPr>
          <w:iCs/>
        </w:rPr>
        <w:t xml:space="preserve">: </w:t>
      </w:r>
      <w:bookmarkEnd w:id="87"/>
      <w:r>
        <w:rPr>
          <w:iCs/>
        </w:rPr>
        <w:t xml:space="preserve">plots the variation in </w:t>
      </w:r>
      <w:r w:rsidRPr="008D361B">
        <w:rPr>
          <w:iCs/>
        </w:rPr>
        <w:t>biomass</w:t>
      </w:r>
      <w:r>
        <w:rPr>
          <w:iCs/>
        </w:rPr>
        <w:t xml:space="preserve"> </w:t>
      </w:r>
      <w:r w:rsidRPr="008D361B">
        <w:rPr>
          <w:iCs/>
        </w:rPr>
        <w:t>production of each species is distributed relative to tidal flat elevation</w:t>
      </w:r>
      <w:r>
        <w:rPr>
          <w:iCs/>
        </w:rPr>
        <w:t xml:space="preserve"> (also displays on the </w:t>
      </w:r>
      <w:r w:rsidRPr="00203FF7">
        <w:rPr>
          <w:b/>
          <w:bCs/>
          <w:i/>
          <w:color w:val="565321" w:themeColor="accent2" w:themeShade="80"/>
        </w:rPr>
        <w:t>Settings&gt;Saltmarsh</w:t>
      </w:r>
      <w:r>
        <w:rPr>
          <w:iCs/>
        </w:rPr>
        <w:t xml:space="preserve"> tab).</w:t>
      </w:r>
    </w:p>
    <w:p w14:paraId="3B9FBAF0" w14:textId="75BA044F" w:rsidR="00EA52BE" w:rsidRDefault="00EA52BE" w:rsidP="00CA38D9">
      <w:pPr>
        <w:rPr>
          <w:iCs/>
        </w:rPr>
      </w:pPr>
    </w:p>
    <w:p w14:paraId="0F5DE647" w14:textId="30959985" w:rsidR="00EA52BE" w:rsidRDefault="00B72B66" w:rsidP="00CA38D9">
      <w:pPr>
        <w:rPr>
          <w:iCs/>
        </w:rPr>
      </w:pPr>
      <w:r w:rsidRPr="00B72B66">
        <w:rPr>
          <w:noProof/>
        </w:rPr>
        <w:drawing>
          <wp:anchor distT="0" distB="0" distL="114300" distR="114300" simplePos="0" relativeHeight="251819008" behindDoc="0" locked="0" layoutInCell="1" allowOverlap="1" wp14:anchorId="0525CC7A" wp14:editId="4E2A77A4">
            <wp:simplePos x="0" y="0"/>
            <wp:positionH relativeFrom="margin">
              <wp:align>right</wp:align>
            </wp:positionH>
            <wp:positionV relativeFrom="paragraph">
              <wp:posOffset>6350</wp:posOffset>
            </wp:positionV>
            <wp:extent cx="3063875" cy="2736850"/>
            <wp:effectExtent l="0" t="0" r="317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63875" cy="2736850"/>
                    </a:xfrm>
                    <a:prstGeom prst="rect">
                      <a:avLst/>
                    </a:prstGeom>
                  </pic:spPr>
                </pic:pic>
              </a:graphicData>
            </a:graphic>
            <wp14:sizeRelH relativeFrom="margin">
              <wp14:pctWidth>0</wp14:pctWidth>
            </wp14:sizeRelH>
            <wp14:sizeRelV relativeFrom="margin">
              <wp14:pctHeight>0</wp14:pctHeight>
            </wp14:sizeRelV>
          </wp:anchor>
        </w:drawing>
      </w:r>
      <w:r w:rsidR="00EA52BE" w:rsidRPr="0000555E">
        <w:rPr>
          <w:i/>
          <w:color w:val="7B2520" w:themeColor="accent3" w:themeShade="BF"/>
        </w:rPr>
        <w:t>Setup&gt;Saltmarsh&gt;</w:t>
      </w:r>
      <w:r w:rsidR="00EA52BE">
        <w:rPr>
          <w:i/>
          <w:color w:val="7B2520" w:themeColor="accent3" w:themeShade="BF"/>
        </w:rPr>
        <w:t>Sensitivity Plot</w:t>
      </w:r>
      <w:r w:rsidR="00EA52BE" w:rsidRPr="00C32D90">
        <w:rPr>
          <w:iCs/>
        </w:rPr>
        <w:t>:</w:t>
      </w:r>
      <w:r w:rsidR="00EA52BE">
        <w:rPr>
          <w:iCs/>
        </w:rPr>
        <w:t xml:space="preserve"> plots the variation of equilibrium depth as a function of sediment load, qm, and rate of sea level rise, dlsr. Plot also includes a point for the initial conditions currently set in the model (uses the mean saltmarsh </w:t>
      </w:r>
      <w:r>
        <w:rPr>
          <w:iCs/>
        </w:rPr>
        <w:t xml:space="preserve">values </w:t>
      </w:r>
      <w:r w:rsidR="00EA52BE">
        <w:rPr>
          <w:iCs/>
        </w:rPr>
        <w:t>o</w:t>
      </w:r>
      <w:r>
        <w:rPr>
          <w:iCs/>
        </w:rPr>
        <w:t>f</w:t>
      </w:r>
      <w:r w:rsidR="00EA52BE">
        <w:rPr>
          <w:iCs/>
        </w:rPr>
        <w:t xml:space="preserve"> </w:t>
      </w:r>
      <w:r>
        <w:rPr>
          <w:iCs/>
        </w:rPr>
        <w:t xml:space="preserve">the </w:t>
      </w:r>
      <w:r w:rsidR="00EA52BE">
        <w:rPr>
          <w:iCs/>
        </w:rPr>
        <w:t>vertical rate of exchange</w:t>
      </w:r>
      <w:r>
        <w:rPr>
          <w:iCs/>
        </w:rPr>
        <w:t>, ws</w:t>
      </w:r>
      <w:r w:rsidR="00EA52BE">
        <w:rPr>
          <w:iCs/>
        </w:rPr>
        <w:t>,</w:t>
      </w:r>
      <w:r>
        <w:rPr>
          <w:iCs/>
        </w:rPr>
        <w:t xml:space="preserve"> the </w:t>
      </w:r>
      <w:r w:rsidR="00EA52BE">
        <w:rPr>
          <w:iCs/>
        </w:rPr>
        <w:t>saltmarsh settings and the global equilibrium concentration, cE.</w:t>
      </w:r>
    </w:p>
    <w:p w14:paraId="3EA1A8AC" w14:textId="1EC21741" w:rsidR="00EA52BE" w:rsidRPr="0000555E" w:rsidRDefault="00EA52BE" w:rsidP="00CA38D9"/>
    <w:p w14:paraId="582262C3" w14:textId="77777777" w:rsidR="00CA38D9" w:rsidRDefault="00CA38D9" w:rsidP="00CA38D9">
      <w:pPr>
        <w:rPr>
          <w:iCs/>
        </w:rPr>
      </w:pPr>
      <w:r w:rsidRPr="0000555E">
        <w:rPr>
          <w:i/>
          <w:color w:val="7B2520" w:themeColor="accent3" w:themeShade="BF"/>
        </w:rPr>
        <w:t>Setup&gt;Saltmarsh&gt;</w:t>
      </w:r>
      <w:r>
        <w:rPr>
          <w:i/>
          <w:color w:val="7B2520" w:themeColor="accent3" w:themeShade="BF"/>
        </w:rPr>
        <w:t>Marsh-flat Animation</w:t>
      </w:r>
      <w:r w:rsidRPr="00C32D90">
        <w:rPr>
          <w:iCs/>
        </w:rPr>
        <w:t>:</w:t>
      </w:r>
      <w:r>
        <w:rPr>
          <w:iCs/>
        </w:rPr>
        <w:t xml:space="preserve"> animation of</w:t>
      </w:r>
      <w:r w:rsidRPr="00203FF7">
        <w:rPr>
          <w:iCs/>
        </w:rPr>
        <w:t xml:space="preserve"> the variation in marsh</w:t>
      </w:r>
      <w:r>
        <w:rPr>
          <w:iCs/>
        </w:rPr>
        <w:t xml:space="preserve"> </w:t>
      </w:r>
      <w:r w:rsidRPr="00203FF7">
        <w:rPr>
          <w:iCs/>
        </w:rPr>
        <w:t>elevation over time starting from a bare tidal flat based on the current</w:t>
      </w:r>
      <w:r>
        <w:rPr>
          <w:iCs/>
        </w:rPr>
        <w:t xml:space="preserve"> </w:t>
      </w:r>
      <w:r w:rsidRPr="00203FF7">
        <w:rPr>
          <w:iCs/>
        </w:rPr>
        <w:t>saltmarsh and water level settings</w:t>
      </w:r>
      <w:r>
        <w:rPr>
          <w:iCs/>
        </w:rPr>
        <w:t>’</w:t>
      </w:r>
    </w:p>
    <w:p w14:paraId="303A8A6A" w14:textId="77777777" w:rsidR="00F51A77" w:rsidRDefault="00F51A77" w:rsidP="00F51A77"/>
    <w:p w14:paraId="43D7D32D" w14:textId="7C516090" w:rsidR="00F51A77" w:rsidRPr="00F51A77" w:rsidRDefault="00F51A77" w:rsidP="00F51A77">
      <w:pPr>
        <w:pStyle w:val="Heading3"/>
      </w:pPr>
      <w:bookmarkStart w:id="88" w:name="_Toc192914903"/>
      <w:r>
        <w:lastRenderedPageBreak/>
        <w:t>River advection</w:t>
      </w:r>
      <w:bookmarkEnd w:id="88"/>
    </w:p>
    <w:p w14:paraId="1A81A737" w14:textId="77777777" w:rsidR="00CA38D9" w:rsidRPr="0000555E" w:rsidRDefault="00CA38D9" w:rsidP="00CA38D9">
      <w:r w:rsidRPr="0000555E">
        <w:rPr>
          <w:noProof/>
        </w:rPr>
        <w:drawing>
          <wp:anchor distT="0" distB="0" distL="114300" distR="114300" simplePos="0" relativeHeight="251803648" behindDoc="0" locked="0" layoutInCell="1" allowOverlap="1" wp14:anchorId="40F0872B" wp14:editId="667E6299">
            <wp:simplePos x="0" y="0"/>
            <wp:positionH relativeFrom="column">
              <wp:posOffset>4181204</wp:posOffset>
            </wp:positionH>
            <wp:positionV relativeFrom="paragraph">
              <wp:posOffset>420189</wp:posOffset>
            </wp:positionV>
            <wp:extent cx="1531620" cy="1452880"/>
            <wp:effectExtent l="0" t="0" r="0" b="0"/>
            <wp:wrapSquare wrapText="bothSides"/>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31620" cy="1452880"/>
                    </a:xfrm>
                    <a:prstGeom prst="rect">
                      <a:avLst/>
                    </a:prstGeom>
                  </pic:spPr>
                </pic:pic>
              </a:graphicData>
            </a:graphic>
          </wp:anchor>
        </w:drawing>
      </w:r>
      <w:r w:rsidRPr="0000555E">
        <w:rPr>
          <w:i/>
          <w:color w:val="7B2520" w:themeColor="accent3" w:themeShade="BF"/>
        </w:rPr>
        <w:t>Setup&gt;Rivers&gt;River inputs</w:t>
      </w:r>
      <w:r w:rsidRPr="0000555E">
        <w:t xml:space="preserve">: This component can only be added once some channel elements have been setup in the model. If no rivers are defined, the dialog box requires the Channel id number, along with the flow rate and the concentration density of the rivers sediment load. If one or more rivers have already been added, a list box prompts the user to select from a list of channels with river inputs or to Add a river. </w:t>
      </w:r>
    </w:p>
    <w:p w14:paraId="7AF89689" w14:textId="77777777" w:rsidR="00CA38D9" w:rsidRPr="0000555E" w:rsidRDefault="00CA38D9" w:rsidP="00CA38D9">
      <w:r w:rsidRPr="0000555E">
        <w:t xml:space="preserve">To remove an input, use </w:t>
      </w:r>
      <w:r w:rsidRPr="0000555E">
        <w:rPr>
          <w:i/>
          <w:color w:val="7B2520" w:themeColor="accent3" w:themeShade="BF"/>
        </w:rPr>
        <w:t>Setup&gt;Rivers&gt;Delete input</w:t>
      </w:r>
      <w:r w:rsidRPr="0000555E">
        <w:t xml:space="preserve"> and select the source to be deleted from the list of channels with river inputs.</w:t>
      </w:r>
    </w:p>
    <w:p w14:paraId="648D8E26" w14:textId="2F6BF5CA" w:rsidR="0009158C" w:rsidRDefault="00CA38D9" w:rsidP="00CA38D9">
      <w:r w:rsidRPr="0000555E">
        <w:t xml:space="preserve">River flows can also be defined in the </w:t>
      </w:r>
      <w:r w:rsidRPr="0000555E">
        <w:rPr>
          <w:i/>
          <w:color w:val="7B2520" w:themeColor="accent3" w:themeShade="BF"/>
        </w:rPr>
        <w:t>Setup&gt;Rivers&gt;River advection</w:t>
      </w:r>
      <w:r w:rsidRPr="0000555E">
        <w:t xml:space="preserve"> table but it is still necessary to add the Sediment concentration using the </w:t>
      </w:r>
      <w:r w:rsidRPr="0000555E">
        <w:rPr>
          <w:i/>
          <w:color w:val="7B2520" w:themeColor="accent3" w:themeShade="BF"/>
        </w:rPr>
        <w:t>Setup&gt;Rivers&gt;River inputs</w:t>
      </w:r>
      <w:r w:rsidRPr="0000555E">
        <w:t xml:space="preserve"> dialog box.</w:t>
      </w:r>
    </w:p>
    <w:p w14:paraId="2FA9414E" w14:textId="6D600E4D" w:rsidR="0009158C" w:rsidRPr="0000555E" w:rsidRDefault="0009158C" w:rsidP="0009158C">
      <w:r w:rsidRPr="0000555E">
        <w:rPr>
          <w:i/>
          <w:color w:val="7B2520" w:themeColor="accent3" w:themeShade="BF"/>
        </w:rPr>
        <w:t>Setup&gt;Rivers&gt;River advection</w:t>
      </w:r>
      <w:r w:rsidRPr="0000555E">
        <w:t>:</w:t>
      </w:r>
    </w:p>
    <w:p w14:paraId="0B3B0FA7" w14:textId="30AF70D8" w:rsidR="0009158C" w:rsidRPr="0000555E" w:rsidRDefault="0009158C" w:rsidP="0009158C">
      <w:r w:rsidRPr="0000555E">
        <w:rPr>
          <w:noProof/>
        </w:rPr>
        <w:drawing>
          <wp:anchor distT="0" distB="0" distL="114300" distR="114300" simplePos="0" relativeHeight="251810816" behindDoc="0" locked="0" layoutInCell="1" allowOverlap="1" wp14:anchorId="1F6CC7E3" wp14:editId="46308350">
            <wp:simplePos x="0" y="0"/>
            <wp:positionH relativeFrom="margin">
              <wp:align>right</wp:align>
            </wp:positionH>
            <wp:positionV relativeFrom="paragraph">
              <wp:posOffset>-77583</wp:posOffset>
            </wp:positionV>
            <wp:extent cx="2852420" cy="1645920"/>
            <wp:effectExtent l="0" t="0" r="5080" b="0"/>
            <wp:wrapSquare wrapText="bothSides"/>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52420" cy="1645920"/>
                    </a:xfrm>
                    <a:prstGeom prst="rect">
                      <a:avLst/>
                    </a:prstGeom>
                  </pic:spPr>
                </pic:pic>
              </a:graphicData>
            </a:graphic>
            <wp14:sizeRelH relativeFrom="margin">
              <wp14:pctWidth>0</wp14:pctWidth>
            </wp14:sizeRelH>
          </wp:anchor>
        </w:drawing>
      </w:r>
      <w:r w:rsidRPr="0000555E">
        <w:t>Define the advective flows through the channel network (m</w:t>
      </w:r>
      <w:r w:rsidRPr="0000555E">
        <w:rPr>
          <w:vertAlign w:val="superscript"/>
        </w:rPr>
        <w:t>3</w:t>
      </w:r>
      <w:r w:rsidRPr="0000555E">
        <w:t xml:space="preserve">/s). For river flows, these are defined from the River source to the Outside (the open coast). Values are entered in the cell which is from a row element going to a column element (e.g., from Delta to Outside). There should be a mass balance in and out of any element and along the flow path(s) from Source(s) to the Outside. </w:t>
      </w:r>
    </w:p>
    <w:p w14:paraId="73D423A0" w14:textId="77777777" w:rsidR="0009158C" w:rsidRPr="0000555E" w:rsidRDefault="0009158C" w:rsidP="0009158C">
      <w:r w:rsidRPr="0000555E">
        <w:t xml:space="preserve">The sediment concentrations associated with the river inputs are defined in </w:t>
      </w:r>
      <w:r w:rsidRPr="0000555E">
        <w:rPr>
          <w:i/>
          <w:color w:val="7B2520" w:themeColor="accent3" w:themeShade="BF"/>
        </w:rPr>
        <w:t>Setup&gt;Rivers&gt;River inputs</w:t>
      </w:r>
      <w:r w:rsidRPr="0000555E">
        <w:t xml:space="preserve">. If a new river flow is added in the Advection table, a River object is added and the user is prompted to use the </w:t>
      </w:r>
      <w:r w:rsidRPr="0000555E">
        <w:rPr>
          <w:i/>
          <w:color w:val="7B2520" w:themeColor="accent3" w:themeShade="BF"/>
        </w:rPr>
        <w:t>Setup&gt;Rivers&gt;River inputs</w:t>
      </w:r>
      <w:r w:rsidRPr="0000555E">
        <w:t xml:space="preserve"> component to add the sediment concentration.</w:t>
      </w:r>
    </w:p>
    <w:p w14:paraId="5F86A1B8" w14:textId="5588E6A9" w:rsidR="0009158C" w:rsidRPr="0000555E" w:rsidRDefault="0009158C" w:rsidP="00CA38D9">
      <w:r w:rsidRPr="0000555E">
        <w:t xml:space="preserve">A river input with a sediment load that is not equal to the coarse grain equilibrium concentration will act as a perturbation to the model (a forced change). To avoid this there is an option to include the advective flows in the </w:t>
      </w:r>
      <w:r w:rsidRPr="00F51A77">
        <w:rPr>
          <w:i/>
          <w:color w:val="7B2520" w:themeColor="accent3" w:themeShade="BF"/>
        </w:rPr>
        <w:t>Setup&gt;Run Parameters&gt;Conditions</w:t>
      </w:r>
      <w:r w:rsidRPr="0000555E">
        <w:rPr>
          <w:i/>
          <w:iCs/>
        </w:rPr>
        <w:t xml:space="preserve">: </w:t>
      </w:r>
      <w:r w:rsidRPr="0000555E">
        <w:rPr>
          <w:iCs/>
        </w:rPr>
        <w:t>by setting the ‘River flow offset’ check box. The details of this are explained i</w:t>
      </w:r>
      <w:r>
        <w:rPr>
          <w:iCs/>
        </w:rPr>
        <w:t>n the</w:t>
      </w:r>
      <w:r w:rsidRPr="0000555E">
        <w:rPr>
          <w:iCs/>
        </w:rPr>
        <w:t xml:space="preserve"> discussion on advective flows in </w:t>
      </w:r>
      <w:r w:rsidRPr="0000555E">
        <w:t xml:space="preserve">Townend </w:t>
      </w:r>
      <w:r w:rsidRPr="0000555E">
        <w:rPr>
          <w:i/>
        </w:rPr>
        <w:t>et al</w:t>
      </w:r>
      <w:r w:rsidRPr="0000555E">
        <w:t xml:space="preserve">. </w:t>
      </w:r>
      <w:r w:rsidRPr="0000555E">
        <w:fldChar w:fldCharType="begin"/>
      </w:r>
      <w:r>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6B1A1873" w14:textId="77777777" w:rsidR="00CA38D9" w:rsidRPr="0000555E" w:rsidRDefault="00CA38D9" w:rsidP="00CA38D9">
      <w:r w:rsidRPr="0000555E">
        <w:t xml:space="preserve">Once Advection throughout the network has been defined the flow routes can be checked using the </w:t>
      </w:r>
      <w:r w:rsidRPr="00770A22">
        <w:rPr>
          <w:b/>
          <w:bCs/>
          <w:i/>
          <w:color w:val="565321" w:themeColor="accent2" w:themeShade="80"/>
        </w:rPr>
        <w:t>Flows&gt;Rivers</w:t>
      </w:r>
      <w:r w:rsidRPr="0000555E">
        <w:t xml:space="preserve"> tab.</w:t>
      </w:r>
    </w:p>
    <w:p w14:paraId="6328D1BC" w14:textId="1A3BFD20" w:rsidR="00CA38D9" w:rsidRPr="0000555E" w:rsidRDefault="00CA38D9" w:rsidP="00CA38D9">
      <w:r w:rsidRPr="0000555E">
        <w:rPr>
          <w:i/>
          <w:color w:val="7B2520" w:themeColor="accent3" w:themeShade="BF"/>
        </w:rPr>
        <w:t>Setup&gt;Rivers&gt;River timeseries</w:t>
      </w:r>
      <w:r w:rsidRPr="0000555E">
        <w:t xml:space="preserve">: If there is more than one river input, the user is prompted to select a river input channel. The user is then prompted for a text file with time series data to define river flow rates. </w:t>
      </w:r>
      <w:bookmarkStart w:id="89" w:name="_Hlk53503724"/>
      <w:r w:rsidRPr="0000555E">
        <w:t xml:space="preserve">The input file can also include sediment concentrations if time varying sediment flux data are available. Alternatively, varying flows with a constant concentration can be used. </w:t>
      </w:r>
      <w:bookmarkEnd w:id="89"/>
      <w:r w:rsidRPr="0000555E">
        <w:t xml:space="preserve">See Section </w:t>
      </w:r>
      <w:r w:rsidRPr="0000555E">
        <w:fldChar w:fldCharType="begin"/>
      </w:r>
      <w:r w:rsidRPr="0000555E">
        <w:instrText xml:space="preserve"> REF _Ref462926867 \r \h </w:instrText>
      </w:r>
      <w:r w:rsidRPr="0000555E">
        <w:fldChar w:fldCharType="separate"/>
      </w:r>
      <w:r w:rsidR="00567DDE">
        <w:t>5.3.1</w:t>
      </w:r>
      <w:r w:rsidRPr="0000555E">
        <w:fldChar w:fldCharType="end"/>
      </w:r>
      <w:r w:rsidRPr="0000555E">
        <w:t xml:space="preserve"> for details of the file format to use. </w:t>
      </w:r>
      <w:bookmarkStart w:id="90" w:name="_Hlk53503758"/>
      <w:r w:rsidRPr="0000555E">
        <w:t>To add another timeseries to a different river input channel, simply repeat the process.</w:t>
      </w:r>
      <w:bookmarkEnd w:id="90"/>
      <w:r w:rsidRPr="0000555E">
        <w:rPr>
          <w:iCs/>
        </w:rPr>
        <w:t xml:space="preserve"> </w:t>
      </w:r>
      <w:bookmarkStart w:id="91" w:name="_Hlk54023412"/>
      <w:r w:rsidRPr="0000555E">
        <w:rPr>
          <w:iCs/>
        </w:rPr>
        <w:t xml:space="preserve">For the timeseries to be included in the run use </w:t>
      </w:r>
      <w:r w:rsidRPr="0009158C">
        <w:rPr>
          <w:i/>
          <w:color w:val="7B2520" w:themeColor="accent3" w:themeShade="BF"/>
        </w:rPr>
        <w:t>Setup&gt;Run Parameters&gt;Conditions</w:t>
      </w:r>
      <w:r w:rsidRPr="0000555E">
        <w:rPr>
          <w:i/>
          <w:iCs/>
        </w:rPr>
        <w:t xml:space="preserve"> </w:t>
      </w:r>
      <w:r w:rsidRPr="0000555E">
        <w:rPr>
          <w:iCs/>
        </w:rPr>
        <w:t>to check the flag to ‘Include river timeseries’.</w:t>
      </w:r>
      <w:bookmarkEnd w:id="91"/>
    </w:p>
    <w:p w14:paraId="3003111C" w14:textId="77777777" w:rsidR="00CA38D9" w:rsidRPr="0000555E" w:rsidRDefault="00CA38D9" w:rsidP="00CA38D9">
      <w:r w:rsidRPr="0000555E">
        <w:t xml:space="preserve">The flow path still needs to be defined using defined in the </w:t>
      </w:r>
      <w:r w:rsidRPr="0000555E">
        <w:rPr>
          <w:i/>
          <w:color w:val="7B2520" w:themeColor="accent3" w:themeShade="BF"/>
        </w:rPr>
        <w:t xml:space="preserve">Setup&gt;Rivers&gt;River advection </w:t>
      </w:r>
      <w:r w:rsidRPr="0000555E">
        <w:t>but the magnitude is not critical for the pathways with a timeseries source (not all river inputs need to use a timeseries) as long as the ratio of the flow is correctly apportioned at all branches (e.g. if at a branch, the flow in one downstream branch is twice the other, you could define the inflow to the element as having a magnitude of 3 and outflows with magnitudes of 1 and 2).</w:t>
      </w:r>
    </w:p>
    <w:p w14:paraId="00B423A9" w14:textId="77777777" w:rsidR="00CA38D9" w:rsidRPr="0000555E" w:rsidRDefault="00CA38D9" w:rsidP="00CA38D9">
      <w:r w:rsidRPr="0000555E">
        <w:t xml:space="preserve">To change the timeseries, simply repeat the above step. To delete the use of a time series and revert to using a constant advection, use </w:t>
      </w:r>
      <w:r w:rsidRPr="0000555E">
        <w:rPr>
          <w:i/>
          <w:color w:val="7B2520" w:themeColor="accent3" w:themeShade="BF"/>
        </w:rPr>
        <w:t>Setup&gt;Rivers&gt;Delete input</w:t>
      </w:r>
      <w:r w:rsidRPr="0000555E">
        <w:t xml:space="preserve"> and remove the selected input, then re-define the constant input using</w:t>
      </w:r>
      <w:r w:rsidRPr="0000555E">
        <w:rPr>
          <w:i/>
          <w:color w:val="7B2520" w:themeColor="accent3" w:themeShade="BF"/>
        </w:rPr>
        <w:t xml:space="preserve"> Setup&gt;Rivers&gt;River inputs</w:t>
      </w:r>
      <w:r w:rsidRPr="0000555E">
        <w:t>.</w:t>
      </w:r>
    </w:p>
    <w:p w14:paraId="19C8BE9F" w14:textId="77777777" w:rsidR="00CA38D9" w:rsidRPr="0000555E" w:rsidRDefault="00CA38D9" w:rsidP="00CA38D9">
      <w:r w:rsidRPr="0000555E">
        <w:lastRenderedPageBreak/>
        <w:t xml:space="preserve">Timeseries start and end dates should cover the period being modelled based on the start date and run duration (end date = start date + time step x number of time steps) defined in </w:t>
      </w:r>
      <w:r w:rsidRPr="0000555E">
        <w:rPr>
          <w:i/>
          <w:color w:val="7B2520" w:themeColor="accent3" w:themeShade="BF"/>
        </w:rPr>
        <w:t>Setup&gt;Run Parameters&gt; Time step</w:t>
      </w:r>
      <w:r w:rsidRPr="0000555E">
        <w:t xml:space="preserve">. If the run extends beyond the range of the timeseries, the constant input values for flow rate and concentration, specified in </w:t>
      </w:r>
      <w:r w:rsidRPr="0000555E">
        <w:rPr>
          <w:i/>
          <w:color w:val="7B2520" w:themeColor="accent3" w:themeShade="BF"/>
        </w:rPr>
        <w:t>Setup&gt;Rivers&gt;River inputs,</w:t>
      </w:r>
      <w:r w:rsidRPr="0000555E">
        <w:t xml:space="preserve"> are used.</w:t>
      </w:r>
    </w:p>
    <w:p w14:paraId="4545A464" w14:textId="77777777" w:rsidR="00CA38D9" w:rsidRPr="0000555E" w:rsidRDefault="00CA38D9" w:rsidP="00CA38D9">
      <w:r w:rsidRPr="0000555E">
        <w:t xml:space="preserve">The flow path can be seen on the </w:t>
      </w:r>
      <w:r w:rsidRPr="00770A22">
        <w:rPr>
          <w:b/>
          <w:bCs/>
          <w:i/>
          <w:color w:val="565321" w:themeColor="accent2" w:themeShade="80"/>
        </w:rPr>
        <w:t>Flows&gt;Rivers</w:t>
      </w:r>
      <w:r w:rsidRPr="0000555E">
        <w:t xml:space="preserve"> tab, the inputs defined are tabulated on the </w:t>
      </w:r>
      <w:r w:rsidRPr="00770A22">
        <w:rPr>
          <w:b/>
          <w:bCs/>
          <w:i/>
          <w:color w:val="565321" w:themeColor="accent2" w:themeShade="80"/>
        </w:rPr>
        <w:t>Flows&gt;Input Summary</w:t>
      </w:r>
      <w:r w:rsidRPr="0000555E">
        <w:t xml:space="preserve"> tab and if a time series is included this can be plotted on the </w:t>
      </w:r>
      <w:r w:rsidRPr="00770A22">
        <w:rPr>
          <w:b/>
          <w:bCs/>
          <w:i/>
          <w:color w:val="565321" w:themeColor="accent2" w:themeShade="80"/>
        </w:rPr>
        <w:t>Flows&gt;River</w:t>
      </w:r>
      <w:r w:rsidRPr="0000555E">
        <w:rPr>
          <w:i/>
          <w:color w:val="448373" w:themeColor="accent4" w:themeShade="BF"/>
        </w:rPr>
        <w:t xml:space="preserve"> </w:t>
      </w:r>
      <w:r w:rsidRPr="00770A22">
        <w:rPr>
          <w:b/>
          <w:bCs/>
          <w:i/>
          <w:color w:val="565321" w:themeColor="accent2" w:themeShade="80"/>
        </w:rPr>
        <w:t>Input</w:t>
      </w:r>
      <w:r w:rsidRPr="0000555E">
        <w:t xml:space="preserve"> tab (NB: this tab plots all river inputs (and sediment loads if included) in a single graph).</w:t>
      </w:r>
    </w:p>
    <w:p w14:paraId="1BC07260" w14:textId="77777777" w:rsidR="00CA38D9" w:rsidRDefault="00CA38D9" w:rsidP="00CA38D9">
      <w:r w:rsidRPr="0000555E">
        <w:rPr>
          <w:i/>
          <w:color w:val="7B2520" w:themeColor="accent3" w:themeShade="BF"/>
        </w:rPr>
        <w:t>Setup&gt;</w:t>
      </w:r>
      <w:r>
        <w:rPr>
          <w:i/>
          <w:color w:val="7B2520" w:themeColor="accent3" w:themeShade="BF"/>
        </w:rPr>
        <w:t>River</w:t>
      </w:r>
      <w:r w:rsidRPr="0000555E">
        <w:rPr>
          <w:i/>
          <w:color w:val="7B2520" w:themeColor="accent3" w:themeShade="BF"/>
        </w:rPr>
        <w:t>&gt;</w:t>
      </w:r>
      <w:r>
        <w:rPr>
          <w:i/>
          <w:color w:val="7B2520" w:themeColor="accent3" w:themeShade="BF"/>
        </w:rPr>
        <w:t>Delete Input</w:t>
      </w:r>
      <w:r w:rsidRPr="0000555E">
        <w:t xml:space="preserve">: </w:t>
      </w:r>
      <w:r>
        <w:t>allows user t</w:t>
      </w:r>
      <w:r w:rsidRPr="0000555E">
        <w:t xml:space="preserve">o </w:t>
      </w:r>
      <w:r>
        <w:t>delete a selected input.</w:t>
      </w:r>
    </w:p>
    <w:p w14:paraId="3646D8F9" w14:textId="77777777" w:rsidR="00F51A77" w:rsidRDefault="00F51A77" w:rsidP="0000555E"/>
    <w:p w14:paraId="7A932EBC" w14:textId="5614BC34" w:rsidR="00CA38D9" w:rsidRDefault="00CA38D9" w:rsidP="00CA38D9">
      <w:pPr>
        <w:pStyle w:val="Heading3"/>
      </w:pPr>
      <w:bookmarkStart w:id="92" w:name="_Toc192914904"/>
      <w:r>
        <w:t>Drift advection</w:t>
      </w:r>
      <w:bookmarkEnd w:id="92"/>
    </w:p>
    <w:p w14:paraId="4E08161A" w14:textId="1C00768F" w:rsidR="00CA38D9" w:rsidRPr="0000555E" w:rsidRDefault="0009158C" w:rsidP="00CA38D9">
      <w:r>
        <w:t>A similar</w:t>
      </w:r>
      <w:r w:rsidR="00CA38D9" w:rsidRPr="0000555E">
        <w:t xml:space="preserve"> procedure</w:t>
      </w:r>
      <w:r>
        <w:t xml:space="preserve"> to that used for rivers</w:t>
      </w:r>
      <w:r w:rsidR="00CA38D9" w:rsidRPr="0000555E">
        <w:t xml:space="preserve"> is followed to include drift in and out of elements. The drift is specified for each linkage as littoral drift (i.e., a volume of sediment per year – m</w:t>
      </w:r>
      <w:r w:rsidR="00CA38D9" w:rsidRPr="0000555E">
        <w:rPr>
          <w:vertAlign w:val="superscript"/>
        </w:rPr>
        <w:t>3</w:t>
      </w:r>
      <w:r w:rsidR="00CA38D9" w:rsidRPr="0000555E">
        <w:t>/year). There is an option, similar to the river setup to edit inputs to the system (</w:t>
      </w:r>
      <w:r w:rsidR="00CA38D9" w:rsidRPr="0000555E">
        <w:rPr>
          <w:i/>
          <w:color w:val="7B2520" w:themeColor="accent3" w:themeShade="BF"/>
        </w:rPr>
        <w:t>Setup&gt;Drift&gt;Drift inputs)</w:t>
      </w:r>
      <w:r w:rsidR="00CA38D9" w:rsidRPr="0000555E">
        <w:t>. However, there is no need to specify a concentration and so drifts can be set up by just using the advection table.</w:t>
      </w:r>
    </w:p>
    <w:p w14:paraId="198DD550" w14:textId="77777777" w:rsidR="00CA38D9" w:rsidRPr="0000555E" w:rsidRDefault="00CA38D9" w:rsidP="00CA38D9">
      <w:pPr>
        <w:rPr>
          <w:i/>
          <w:color w:val="7B2520" w:themeColor="accent3" w:themeShade="BF"/>
        </w:rPr>
      </w:pPr>
      <w:r w:rsidRPr="0000555E">
        <w:rPr>
          <w:i/>
          <w:color w:val="7B2520" w:themeColor="accent3" w:themeShade="BF"/>
        </w:rPr>
        <w:t>Setup&gt;Drift</w:t>
      </w:r>
      <w:r w:rsidRPr="0000555E">
        <w:t>: Littoral drift is included in much the same way as river flows, except that a mass balance is not imposed. The source or inputs of drift can be defined as a drift rate (m</w:t>
      </w:r>
      <w:r w:rsidRPr="0000555E">
        <w:rPr>
          <w:vertAlign w:val="superscript"/>
        </w:rPr>
        <w:t>3</w:t>
      </w:r>
      <w:r w:rsidRPr="0000555E">
        <w:t xml:space="preserve">/year) using </w:t>
      </w:r>
      <w:r w:rsidRPr="0000555E">
        <w:rPr>
          <w:i/>
          <w:color w:val="7B2520" w:themeColor="accent3" w:themeShade="BF"/>
        </w:rPr>
        <w:t>Setup&gt; Drift&gt;Drift inputs</w:t>
      </w:r>
      <w:r w:rsidRPr="0000555E">
        <w:t xml:space="preserve">. However, there is no need to assign a concentration to the drift. The flow through the system is then defined using the advection table </w:t>
      </w:r>
      <w:r w:rsidRPr="0000555E">
        <w:rPr>
          <w:i/>
          <w:color w:val="7B2520" w:themeColor="accent3" w:themeShade="BF"/>
        </w:rPr>
        <w:t>Setup&gt; Drift&gt;Drift advection</w:t>
      </w:r>
      <w:r w:rsidRPr="0000555E">
        <w:t xml:space="preserve">, in the same way as for river flows. Drift inputs can be removed using </w:t>
      </w:r>
      <w:r w:rsidRPr="0000555E">
        <w:rPr>
          <w:i/>
          <w:color w:val="7B2520" w:themeColor="accent3" w:themeShade="BF"/>
        </w:rPr>
        <w:t>Setup&gt; Drift&gt;Delete input.</w:t>
      </w:r>
    </w:p>
    <w:p w14:paraId="713D2E4F" w14:textId="77777777" w:rsidR="00CA38D9" w:rsidRPr="0000555E" w:rsidRDefault="00CA38D9" w:rsidP="00CA38D9">
      <w:r w:rsidRPr="0000555E">
        <w:t xml:space="preserve">Once Advection throughout the network has been defined the flow routes can be checked using the </w:t>
      </w:r>
      <w:r w:rsidRPr="0000555E">
        <w:rPr>
          <w:i/>
          <w:color w:val="448373" w:themeColor="accent4" w:themeShade="BF"/>
        </w:rPr>
        <w:t>Flows&gt;Drift</w:t>
      </w:r>
      <w:r w:rsidRPr="0000555E">
        <w:t xml:space="preserve"> tab.</w:t>
      </w:r>
    </w:p>
    <w:p w14:paraId="53267B25" w14:textId="33C8C9D6" w:rsidR="00CA38D9" w:rsidRPr="0000555E" w:rsidRDefault="00CA38D9" w:rsidP="00CA38D9">
      <w:bookmarkStart w:id="93" w:name="_Hlk85007885"/>
      <w:r w:rsidRPr="0000555E">
        <w:rPr>
          <w:i/>
          <w:color w:val="7B2520" w:themeColor="accent3" w:themeShade="BF"/>
        </w:rPr>
        <w:t>Setup&gt; Drift&gt;Drift timeseries</w:t>
      </w:r>
      <w:r w:rsidRPr="0000555E">
        <w:t xml:space="preserve">: </w:t>
      </w:r>
      <w:bookmarkStart w:id="94" w:name="_Hlk53504068"/>
      <w:r w:rsidRPr="0000555E">
        <w:t xml:space="preserve">To add a </w:t>
      </w:r>
      <w:bookmarkEnd w:id="93"/>
      <w:r w:rsidRPr="0000555E">
        <w:t xml:space="preserve">drift times series first define a source input element using </w:t>
      </w:r>
      <w:r w:rsidRPr="0000555E">
        <w:rPr>
          <w:i/>
          <w:color w:val="7B2520" w:themeColor="accent3" w:themeShade="BF"/>
        </w:rPr>
        <w:t>Setup&gt; Drift&gt;Drift inputs</w:t>
      </w:r>
      <w:r w:rsidRPr="0000555E">
        <w:t xml:space="preserve">. and the flow path for the drift using </w:t>
      </w:r>
      <w:r w:rsidRPr="0000555E">
        <w:rPr>
          <w:i/>
          <w:color w:val="7B2520" w:themeColor="accent3" w:themeShade="BF"/>
        </w:rPr>
        <w:t>Setup&gt; Drift&gt;Drift advection</w:t>
      </w:r>
      <w:r w:rsidRPr="0000555E">
        <w:t xml:space="preserve">. Then use </w:t>
      </w:r>
      <w:r w:rsidRPr="0000555E">
        <w:rPr>
          <w:i/>
          <w:color w:val="7B2520" w:themeColor="accent3" w:themeShade="BF"/>
        </w:rPr>
        <w:t>Setup&gt;Drift&gt;Drift timeseries</w:t>
      </w:r>
      <w:r w:rsidRPr="0000555E">
        <w:t xml:space="preserve"> to select an input file for the pathway. </w:t>
      </w:r>
      <w:bookmarkEnd w:id="94"/>
      <w:r w:rsidRPr="0000555E">
        <w:t>The user is prompted for a text file with time series data to define drift rates as volumes of sediment per year (m</w:t>
      </w:r>
      <w:r w:rsidRPr="0000555E">
        <w:rPr>
          <w:vertAlign w:val="superscript"/>
        </w:rPr>
        <w:t>3</w:t>
      </w:r>
      <w:r w:rsidRPr="0000555E">
        <w:t xml:space="preserve">/year). This can either be a single input drift which is then passed through the network, based on the partitioning given by the initial advection matrix definition. Alternatively, a rate can be specified for selected links in the path. See Section </w:t>
      </w:r>
      <w:r w:rsidRPr="0000555E">
        <w:fldChar w:fldCharType="begin"/>
      </w:r>
      <w:r w:rsidRPr="0000555E">
        <w:instrText xml:space="preserve"> REF _Ref462926888 \r \h </w:instrText>
      </w:r>
      <w:r w:rsidRPr="0000555E">
        <w:fldChar w:fldCharType="separate"/>
      </w:r>
      <w:r w:rsidR="00567DDE">
        <w:t>5.3.2</w:t>
      </w:r>
      <w:r w:rsidRPr="0000555E">
        <w:fldChar w:fldCharType="end"/>
      </w:r>
      <w:r w:rsidRPr="0000555E">
        <w:t xml:space="preserve"> for details of the file format to use.</w:t>
      </w:r>
    </w:p>
    <w:p w14:paraId="064F0A65" w14:textId="5393930C" w:rsidR="00CA38D9" w:rsidRPr="0000555E" w:rsidRDefault="00CA38D9" w:rsidP="00CA38D9">
      <w:pPr>
        <w:rPr>
          <w:i/>
          <w:iCs/>
        </w:rPr>
      </w:pPr>
      <w:bookmarkStart w:id="95" w:name="_Hlk53504090"/>
      <w:r w:rsidRPr="00770A22">
        <w:t>If there is more than one drift pathway and hence more than one drift input (</w:t>
      </w:r>
      <w:r w:rsidR="00DB3A7F" w:rsidRPr="00770A22">
        <w:t>e.g.,</w:t>
      </w:r>
      <w:r w:rsidRPr="00770A22">
        <w:t xml:space="preserve"> upper and lower shoreface), the user is prompted to select a drift input element before proceeding to select a file for that pathway, in the same way as for a single pathway explained above.</w:t>
      </w:r>
    </w:p>
    <w:bookmarkEnd w:id="95"/>
    <w:p w14:paraId="214E70E7" w14:textId="3747C021" w:rsidR="00CA38D9" w:rsidRPr="0000555E" w:rsidRDefault="00CA38D9" w:rsidP="00CA38D9">
      <w:r w:rsidRPr="0000555E">
        <w:t xml:space="preserve">Each flow path still needs to be defined using </w:t>
      </w:r>
      <w:r w:rsidRPr="0000555E">
        <w:rPr>
          <w:i/>
          <w:color w:val="7B2520" w:themeColor="accent3" w:themeShade="BF"/>
        </w:rPr>
        <w:t>Setup&gt; Drift&gt;Drift advection</w:t>
      </w:r>
      <w:r w:rsidRPr="0000555E">
        <w:t xml:space="preserve">. When only a source drift is defined, the values in the initial advection matrix determine the relative scaling in the exchange from one element to the next. </w:t>
      </w:r>
      <w:bookmarkStart w:id="96" w:name="_Hlk53504278"/>
      <w:r w:rsidRPr="0000555E">
        <w:t>There is no requirement for the drift rates in and out of a node to balance. This allows for changes in drift rate due to changes in orientation of the shore or on/offshore movement of sediment.</w:t>
      </w:r>
      <w:bookmarkEnd w:id="96"/>
      <w:r w:rsidRPr="0000555E">
        <w:t xml:space="preserve"> This applies for both constant drift rates and a source defined by a timeseries. However, when there are multiple timeseries inputs along a particular pathway, the values in the advection matrix</w:t>
      </w:r>
      <w:bookmarkStart w:id="97" w:name="_Hlk53504202"/>
      <w:r w:rsidRPr="0000555E">
        <w:t xml:space="preserve"> simply </w:t>
      </w:r>
      <w:bookmarkEnd w:id="97"/>
      <w:r w:rsidRPr="0000555E">
        <w:t xml:space="preserve">define the links between elements. </w:t>
      </w:r>
      <w:bookmarkStart w:id="98" w:name="_Hlk53504353"/>
      <w:r w:rsidRPr="0000555E">
        <w:t>If only some of the links in the pathway are assigned input timeseries, the remaining links use the constant rate defined in the advection matrix.</w:t>
      </w:r>
      <w:bookmarkEnd w:id="98"/>
      <w:r w:rsidRPr="0000555E">
        <w:t xml:space="preserve"> </w:t>
      </w:r>
    </w:p>
    <w:p w14:paraId="594E07D6" w14:textId="1B182A7E" w:rsidR="00CA38D9" w:rsidRPr="0000555E" w:rsidRDefault="00CA38D9" w:rsidP="00CA38D9">
      <w:pPr>
        <w:rPr>
          <w:iCs/>
        </w:rPr>
      </w:pPr>
      <w:r w:rsidRPr="0000555E">
        <w:t xml:space="preserve">To change the timeseries, simply repeat the above step. </w:t>
      </w:r>
      <w:r w:rsidRPr="0000555E">
        <w:rPr>
          <w:iCs/>
        </w:rPr>
        <w:t xml:space="preserve">For the timeseries to be included in the run use </w:t>
      </w:r>
      <w:r w:rsidRPr="0000555E">
        <w:rPr>
          <w:iCs/>
          <w:color w:val="7B2520" w:themeColor="accent3" w:themeShade="BF"/>
        </w:rPr>
        <w:t>Setup&gt;Run Parameters&gt;Conditions</w:t>
      </w:r>
      <w:r w:rsidRPr="0000555E">
        <w:rPr>
          <w:i/>
          <w:iCs/>
        </w:rPr>
        <w:t xml:space="preserve"> </w:t>
      </w:r>
      <w:r w:rsidRPr="0000555E">
        <w:rPr>
          <w:iCs/>
        </w:rPr>
        <w:t>to check the flag to ‘Include drift timeseries’.</w:t>
      </w:r>
    </w:p>
    <w:p w14:paraId="218F863E" w14:textId="2EB1299C" w:rsidR="00CA38D9" w:rsidRPr="0000555E" w:rsidRDefault="00CA38D9" w:rsidP="00CA38D9">
      <w:r w:rsidRPr="0000555E">
        <w:t xml:space="preserve">To delete the use of a time series and revert to using a constant advection, use </w:t>
      </w:r>
      <w:r w:rsidRPr="0000555E">
        <w:rPr>
          <w:i/>
          <w:color w:val="7B2520" w:themeColor="accent3" w:themeShade="BF"/>
        </w:rPr>
        <w:t>Setup&gt;Drift&gt;Delete input</w:t>
      </w:r>
      <w:r w:rsidRPr="0000555E">
        <w:t xml:space="preserve"> and remove the selected input, then re-define the constant input using </w:t>
      </w:r>
      <w:r w:rsidRPr="0000555E">
        <w:rPr>
          <w:i/>
          <w:color w:val="7B2520" w:themeColor="accent3" w:themeShade="BF"/>
        </w:rPr>
        <w:t>Setup&gt; Drift&gt;Drift inputs</w:t>
      </w:r>
      <w:r w:rsidRPr="0000555E">
        <w:t>.</w:t>
      </w:r>
    </w:p>
    <w:p w14:paraId="1A1DC8C6" w14:textId="072AA4D1" w:rsidR="00CA38D9" w:rsidRPr="0000555E" w:rsidRDefault="00CA38D9" w:rsidP="00CA38D9">
      <w:r w:rsidRPr="0000555E">
        <w:t xml:space="preserve">Timeseries start and end dates should cover the period being modelled based on the start date and run duration (end date = start date + time step x number of time steps) defined in </w:t>
      </w:r>
      <w:r w:rsidRPr="0000555E">
        <w:rPr>
          <w:i/>
          <w:color w:val="7B2520" w:themeColor="accent3" w:themeShade="BF"/>
        </w:rPr>
        <w:t xml:space="preserve">Setup&gt;Run </w:t>
      </w:r>
      <w:r w:rsidRPr="0000555E">
        <w:rPr>
          <w:i/>
          <w:color w:val="7B2520" w:themeColor="accent3" w:themeShade="BF"/>
        </w:rPr>
        <w:lastRenderedPageBreak/>
        <w:t>Parameters&gt;</w:t>
      </w:r>
      <w:r w:rsidRPr="0000555E">
        <w:t xml:space="preserve">. If the run extends beyond the range of the timeseries, the constant input value specified for the drift rate in </w:t>
      </w:r>
      <w:r w:rsidRPr="0000555E">
        <w:rPr>
          <w:i/>
          <w:color w:val="7B2520" w:themeColor="accent3" w:themeShade="BF"/>
        </w:rPr>
        <w:t>Setup&gt; Drift&gt;Drift inputs</w:t>
      </w:r>
      <w:r w:rsidRPr="0000555E">
        <w:t xml:space="preserve"> is used. </w:t>
      </w:r>
    </w:p>
    <w:p w14:paraId="03AC1C04" w14:textId="3F451D1A" w:rsidR="00CA38D9" w:rsidRPr="0000555E" w:rsidRDefault="00CA38D9" w:rsidP="00CA38D9">
      <w:r w:rsidRPr="0000555E">
        <w:t xml:space="preserve">The flow path can be seen on the </w:t>
      </w:r>
      <w:r w:rsidRPr="00594666">
        <w:rPr>
          <w:b/>
          <w:bCs/>
          <w:i/>
          <w:color w:val="565321" w:themeColor="accent2" w:themeShade="80"/>
        </w:rPr>
        <w:t>Flows&gt;Drift</w:t>
      </w:r>
      <w:r w:rsidRPr="0000555E">
        <w:t xml:space="preserve"> tab, the inputs defined are tabulated on the </w:t>
      </w:r>
      <w:r w:rsidRPr="00594666">
        <w:rPr>
          <w:b/>
          <w:bCs/>
          <w:i/>
          <w:color w:val="565321" w:themeColor="accent2" w:themeShade="80"/>
        </w:rPr>
        <w:t>Flows&gt;Input Summary</w:t>
      </w:r>
      <w:r w:rsidRPr="0000555E">
        <w:t xml:space="preserve"> tab and if a time series is included this can be plotted on the </w:t>
      </w:r>
      <w:r w:rsidRPr="00594666">
        <w:rPr>
          <w:b/>
          <w:bCs/>
          <w:i/>
          <w:color w:val="565321" w:themeColor="accent2" w:themeShade="80"/>
        </w:rPr>
        <w:t>Flows&gt;Drift Input</w:t>
      </w:r>
      <w:r w:rsidRPr="0000555E">
        <w:t xml:space="preserve"> tab (NB: this tab plots all drift inputs in a single graph).</w:t>
      </w:r>
    </w:p>
    <w:p w14:paraId="4FBEB148" w14:textId="5F7D10DE" w:rsidR="00BE3B14" w:rsidRDefault="00CA38D9" w:rsidP="00CA38D9">
      <w:r w:rsidRPr="0000555E">
        <w:rPr>
          <w:i/>
          <w:color w:val="7B2520" w:themeColor="accent3" w:themeShade="BF"/>
        </w:rPr>
        <w:t>Setup&gt; Drift&gt;</w:t>
      </w:r>
      <w:r>
        <w:rPr>
          <w:i/>
          <w:color w:val="7B2520" w:themeColor="accent3" w:themeShade="BF"/>
        </w:rPr>
        <w:t>Delete Input</w:t>
      </w:r>
      <w:r w:rsidRPr="0000555E">
        <w:t xml:space="preserve">: </w:t>
      </w:r>
      <w:r>
        <w:t>allows user t</w:t>
      </w:r>
      <w:r w:rsidRPr="0000555E">
        <w:t xml:space="preserve">o </w:t>
      </w:r>
      <w:r>
        <w:t>delete a selected input.</w:t>
      </w:r>
    </w:p>
    <w:p w14:paraId="68EEC655" w14:textId="77777777" w:rsidR="00BE3B14" w:rsidRDefault="00BE3B14" w:rsidP="00CA38D9"/>
    <w:p w14:paraId="66E64ACA" w14:textId="0F338271" w:rsidR="00CA38D9" w:rsidRDefault="00BE3B14" w:rsidP="00CA38D9">
      <w:pPr>
        <w:pStyle w:val="Heading3"/>
      </w:pPr>
      <w:bookmarkStart w:id="99" w:name="_Toc192914905"/>
      <w:r w:rsidRPr="00BE3B14">
        <w:rPr>
          <w:noProof/>
        </w:rPr>
        <w:drawing>
          <wp:anchor distT="0" distB="0" distL="114300" distR="114300" simplePos="0" relativeHeight="251815936" behindDoc="0" locked="0" layoutInCell="1" allowOverlap="1" wp14:anchorId="1869BE99" wp14:editId="461FF3AE">
            <wp:simplePos x="0" y="0"/>
            <wp:positionH relativeFrom="margin">
              <wp:align>right</wp:align>
            </wp:positionH>
            <wp:positionV relativeFrom="paragraph">
              <wp:posOffset>4445</wp:posOffset>
            </wp:positionV>
            <wp:extent cx="2839720" cy="1816100"/>
            <wp:effectExtent l="0" t="0" r="0" b="0"/>
            <wp:wrapSquare wrapText="bothSides"/>
            <wp:docPr id="9188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649"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39720" cy="1816100"/>
                    </a:xfrm>
                    <a:prstGeom prst="rect">
                      <a:avLst/>
                    </a:prstGeom>
                  </pic:spPr>
                </pic:pic>
              </a:graphicData>
            </a:graphic>
            <wp14:sizeRelH relativeFrom="margin">
              <wp14:pctWidth>0</wp14:pctWidth>
            </wp14:sizeRelH>
            <wp14:sizeRelV relativeFrom="margin">
              <wp14:pctHeight>0</wp14:pctHeight>
            </wp14:sizeRelV>
          </wp:anchor>
        </w:drawing>
      </w:r>
      <w:r w:rsidR="00CA38D9">
        <w:t>Interventions</w:t>
      </w:r>
      <w:bookmarkEnd w:id="99"/>
    </w:p>
    <w:p w14:paraId="711AEC5A" w14:textId="5F00ECFA" w:rsidR="00CA38D9" w:rsidRDefault="00CA38D9" w:rsidP="00CA38D9">
      <w:pPr>
        <w:rPr>
          <w:noProof/>
        </w:rPr>
      </w:pPr>
      <w:bookmarkStart w:id="100" w:name="_Hlk520724294"/>
      <w:r w:rsidRPr="0000555E">
        <w:rPr>
          <w:i/>
          <w:color w:val="7B2520" w:themeColor="accent3" w:themeShade="BF"/>
        </w:rPr>
        <w:t>Setup&gt;Interventions&gt;Add</w:t>
      </w:r>
      <w:r w:rsidRPr="0000555E">
        <w:t xml:space="preserve">: </w:t>
      </w:r>
      <w:bookmarkEnd w:id="100"/>
      <w:r w:rsidRPr="0000555E">
        <w:t xml:space="preserve">select element from list of elements and then use table to add interventions. Selection of elements is in a continuous loop. Select Cancel from the element list box to finish adding interventions. Define the Year of the intervention (this must be consistent with the Start Year and duration of the model run defined in </w:t>
      </w:r>
      <w:r w:rsidRPr="0000555E">
        <w:rPr>
          <w:i/>
          <w:color w:val="7B2520" w:themeColor="accent3" w:themeShade="BF"/>
        </w:rPr>
        <w:t>Setup&gt;Run Parameters&gt;Time step</w:t>
      </w:r>
      <w:r w:rsidRPr="0000555E">
        <w:t>). The Volume and Surface Area are the changes in water volume and element plan area respectively</w:t>
      </w:r>
      <w:r w:rsidR="00FF5EE1">
        <w:t xml:space="preserve"> (regardless of whether the element is defined in terms or water, or sediment volume)</w:t>
      </w:r>
      <w:r w:rsidRPr="0000555E">
        <w:t>. Use negative values to represent reductions (</w:t>
      </w:r>
      <w:r w:rsidR="00FF5EE1" w:rsidRPr="0000555E">
        <w:t>e.g.,</w:t>
      </w:r>
      <w:r w:rsidRPr="0000555E">
        <w:t xml:space="preserve"> due to a reclamation).</w:t>
      </w:r>
      <w:r w:rsidR="00BE3B14" w:rsidRPr="00BE3B14">
        <w:rPr>
          <w:noProof/>
        </w:rPr>
        <w:t xml:space="preserve"> </w:t>
      </w:r>
      <w:r w:rsidR="00BE3B14">
        <w:rPr>
          <w:noProof/>
        </w:rPr>
        <w:t>The right hand column is a flag with a value of 0 if the change is erodible and 1 if it is non-erodible.</w:t>
      </w:r>
    </w:p>
    <w:p w14:paraId="70C960A6" w14:textId="7726A29E" w:rsidR="00704E1E" w:rsidRPr="0000555E" w:rsidRDefault="00704E1E" w:rsidP="00CA38D9">
      <w:r>
        <w:rPr>
          <w:noProof/>
        </w:rPr>
        <w:t>Use the Add button to add a row to the bottom of the table. This will be a row of NaNs (extend window, or scroll to see the row). If the Year is left as NaN the row is removed when the table is saved. If the year and some values are set, the remaining NaN values are set to zero when saved. To delete a row, set the Year to NaN and Save the table. The data can entered in any order as is sorted to date order when saved.</w:t>
      </w:r>
    </w:p>
    <w:p w14:paraId="30EA2C89" w14:textId="06F4F4E2" w:rsidR="00CA38D9" w:rsidRDefault="00CA38D9" w:rsidP="00CA38D9">
      <w:r w:rsidRPr="0000555E">
        <w:t>For the defined interventions to be included in the model run the Include Interventions condition needs to be set. This allows runs to be made with and without the interventions, without the need to redefine them each time.</w:t>
      </w:r>
      <w:r>
        <w:t xml:space="preserve"> </w:t>
      </w:r>
    </w:p>
    <w:p w14:paraId="22BB56B8" w14:textId="42235F59" w:rsidR="00CA38D9" w:rsidRPr="0000555E" w:rsidRDefault="00CA38D9" w:rsidP="00CA38D9">
      <w:r>
        <w:t xml:space="preserve">The interventions defined for any element can be viewed using the </w:t>
      </w:r>
      <w:r>
        <w:rPr>
          <w:b/>
          <w:bCs/>
          <w:i/>
          <w:color w:val="565321" w:themeColor="accent2" w:themeShade="80"/>
        </w:rPr>
        <w:t>Settings&gt;I</w:t>
      </w:r>
      <w:r w:rsidRPr="00594666">
        <w:rPr>
          <w:b/>
          <w:bCs/>
          <w:i/>
          <w:color w:val="565321" w:themeColor="accent2" w:themeShade="80"/>
        </w:rPr>
        <w:t>nterventions</w:t>
      </w:r>
      <w:r>
        <w:t xml:space="preserve"> tab.</w:t>
      </w:r>
      <w:r w:rsidR="00BE2927" w:rsidRPr="00BE2927">
        <w:rPr>
          <w:noProof/>
        </w:rPr>
        <w:t xml:space="preserve"> </w:t>
      </w:r>
    </w:p>
    <w:p w14:paraId="07FA873F" w14:textId="620DB7AA" w:rsidR="00CA38D9" w:rsidRPr="0000555E" w:rsidRDefault="00BE2927" w:rsidP="00CA38D9">
      <w:r w:rsidRPr="00BE2927">
        <w:rPr>
          <w:noProof/>
        </w:rPr>
        <w:drawing>
          <wp:anchor distT="0" distB="0" distL="114300" distR="114300" simplePos="0" relativeHeight="251816960" behindDoc="0" locked="0" layoutInCell="1" allowOverlap="1" wp14:anchorId="1FB640E1" wp14:editId="444DE894">
            <wp:simplePos x="0" y="0"/>
            <wp:positionH relativeFrom="column">
              <wp:posOffset>3188970</wp:posOffset>
            </wp:positionH>
            <wp:positionV relativeFrom="paragraph">
              <wp:posOffset>385445</wp:posOffset>
            </wp:positionV>
            <wp:extent cx="2590800" cy="1892300"/>
            <wp:effectExtent l="0" t="0" r="0" b="0"/>
            <wp:wrapSquare wrapText="bothSides"/>
            <wp:docPr id="273507077"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7077" name="Picture 1" descr="A number of numbers and symbols&#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590800" cy="1892300"/>
                    </a:xfrm>
                    <a:prstGeom prst="rect">
                      <a:avLst/>
                    </a:prstGeom>
                  </pic:spPr>
                </pic:pic>
              </a:graphicData>
            </a:graphic>
          </wp:anchor>
        </w:drawing>
      </w:r>
      <w:r w:rsidR="00CA38D9" w:rsidRPr="0000555E">
        <w:rPr>
          <w:i/>
          <w:color w:val="7B2520" w:themeColor="accent3" w:themeShade="BF"/>
        </w:rPr>
        <w:t>Setup&gt;Interventions&gt;Load</w:t>
      </w:r>
      <w:r w:rsidR="00CA38D9" w:rsidRPr="0000555E">
        <w:t>:   interventions can also be loaded from a file. Select an element from the list of elements and then select the file to load from the file selection dialogue. Selection of elements is in a continuous loop. Select Cancel from the element list box to finish adding interventions. The format for an element specific interventions file is a header and data entered in space or tab separated columns, as shown.</w:t>
      </w:r>
    </w:p>
    <w:p w14:paraId="31232A6B" w14:textId="77777777" w:rsidR="00CA38D9" w:rsidRDefault="00CA38D9" w:rsidP="00CA38D9">
      <w:pPr>
        <w:rPr>
          <w:iCs/>
        </w:rPr>
      </w:pPr>
      <w:r w:rsidRPr="0000555E">
        <w:rPr>
          <w:i/>
          <w:iCs/>
          <w:color w:val="7B2520" w:themeColor="accent3" w:themeShade="BF"/>
        </w:rPr>
        <w:t>Setup&gt;Run Parameters&gt;Conditions</w:t>
      </w:r>
      <w:r w:rsidRPr="0000555E">
        <w:rPr>
          <w:i/>
          <w:iCs/>
        </w:rPr>
        <w:t xml:space="preserve">: </w:t>
      </w:r>
      <w:r w:rsidRPr="0000555E">
        <w:rPr>
          <w:iCs/>
        </w:rPr>
        <w:t>check the flag to ‘Include Interventions’.</w:t>
      </w:r>
    </w:p>
    <w:p w14:paraId="7D687C70" w14:textId="77777777" w:rsidR="00CA38D9" w:rsidRDefault="00CA38D9" w:rsidP="00CA38D9"/>
    <w:p w14:paraId="7C71A129" w14:textId="6D4672F0" w:rsidR="00CA38D9" w:rsidRDefault="00CA38D9" w:rsidP="00CA38D9">
      <w:pPr>
        <w:pStyle w:val="Heading3"/>
      </w:pPr>
      <w:bookmarkStart w:id="101" w:name="_Ref187247340"/>
      <w:bookmarkStart w:id="102" w:name="_Toc192914906"/>
      <w:r>
        <w:lastRenderedPageBreak/>
        <w:t>Hydraulics</w:t>
      </w:r>
      <w:bookmarkEnd w:id="101"/>
      <w:bookmarkEnd w:id="102"/>
    </w:p>
    <w:p w14:paraId="18761D4C" w14:textId="447481E7" w:rsidR="00CA38D9" w:rsidRDefault="00CA38D9" w:rsidP="00CA38D9">
      <w:r>
        <w:rPr>
          <w:noProof/>
        </w:rPr>
        <w:drawing>
          <wp:anchor distT="0" distB="0" distL="114300" distR="114300" simplePos="0" relativeHeight="251808768" behindDoc="0" locked="0" layoutInCell="1" allowOverlap="1" wp14:anchorId="35423CE2" wp14:editId="0AAB526D">
            <wp:simplePos x="0" y="0"/>
            <wp:positionH relativeFrom="margin">
              <wp:align>right</wp:align>
            </wp:positionH>
            <wp:positionV relativeFrom="paragraph">
              <wp:posOffset>6350</wp:posOffset>
            </wp:positionV>
            <wp:extent cx="2182495" cy="3911600"/>
            <wp:effectExtent l="0" t="0" r="8255" b="0"/>
            <wp:wrapSquare wrapText="bothSides"/>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82495" cy="3911600"/>
                    </a:xfrm>
                    <a:prstGeom prst="rect">
                      <a:avLst/>
                    </a:prstGeom>
                  </pic:spPr>
                </pic:pic>
              </a:graphicData>
            </a:graphic>
            <wp14:sizeRelH relativeFrom="margin">
              <wp14:pctWidth>0</wp14:pctWidth>
            </wp14:sizeRelH>
            <wp14:sizeRelV relativeFrom="margin">
              <wp14:pctHeight>0</wp14:pctHeight>
            </wp14:sizeRelV>
          </wp:anchor>
        </w:drawing>
      </w:r>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Additional Parameters</w:t>
      </w:r>
      <w:r w:rsidRPr="0000555E">
        <w:t>:</w:t>
      </w:r>
      <w:r>
        <w:t xml:space="preserve"> define the additional parameters needed to run the CSTmodel.</w:t>
      </w:r>
    </w:p>
    <w:p w14:paraId="064E9D18" w14:textId="77777777" w:rsidR="00CA38D9" w:rsidRDefault="00CA38D9" w:rsidP="00CA38D9"/>
    <w:p w14:paraId="10ED42D7" w14:textId="04FD812A" w:rsidR="00CA38D9" w:rsidRDefault="00CA38D9" w:rsidP="00CA38D9">
      <w:r>
        <w:t xml:space="preserve">The model uses the rates of width and CSA convergence defined using </w:t>
      </w:r>
      <w:r w:rsidRPr="00B84531">
        <w:rPr>
          <w:i/>
          <w:color w:val="7B2520" w:themeColor="accent3" w:themeShade="BF"/>
        </w:rPr>
        <w:t>Setup&gt;Estuary&gt;System Parameters</w:t>
      </w:r>
      <w:r>
        <w:t xml:space="preserve"> and the mean sea level tidal amplitude and period defined using </w:t>
      </w:r>
      <w:r w:rsidRPr="00B84531">
        <w:rPr>
          <w:i/>
          <w:color w:val="7B2520" w:themeColor="accent3" w:themeShade="BF"/>
        </w:rPr>
        <w:t>Setup&gt;Estuary&gt; Water Leve</w:t>
      </w:r>
      <w:r>
        <w:t>ls.  In addition, the estuary length and widths and cross-sectional areas at the mouth and te upstream river input.</w:t>
      </w:r>
    </w:p>
    <w:p w14:paraId="7929F084" w14:textId="52D5E8B1" w:rsidR="00CA38D9" w:rsidRDefault="00CA38D9" w:rsidP="00CA38D9"/>
    <w:p w14:paraId="58FD03EB" w14:textId="209CC48E" w:rsidR="00CA38D9" w:rsidRDefault="00CA38D9" w:rsidP="00CA38D9">
      <w:r>
        <w:t xml:space="preserve">The distance from the mouth to estuary/river switch defines an intermediate point to allow the friction and storage widths to be varied along the channel. Each are specified as mouth, switch point and head values and the model uses linear interpolation to determine the along channel variation. </w:t>
      </w:r>
    </w:p>
    <w:p w14:paraId="7D8C33E5" w14:textId="3F81C63C" w:rsidR="00CA38D9" w:rsidRDefault="00CA38D9" w:rsidP="00CA38D9"/>
    <w:p w14:paraId="06AFDD1E" w14:textId="0D877BC6" w:rsidR="00CA38D9" w:rsidRDefault="00CA38D9" w:rsidP="00CA38D9">
      <w:r>
        <w:t>The range of river discharge is used to determine the number of intervals and river input to be used of each run of th4e CSTmodel. This is then used to create a look up table which is interpolated for any  value of river discharge that may be defined as a model input (eg when using a river discharge timeseries).</w:t>
      </w:r>
    </w:p>
    <w:p w14:paraId="23C2845E" w14:textId="6A63AEBF" w:rsidR="00CA38D9" w:rsidRDefault="00CA38D9" w:rsidP="00CA38D9">
      <w:r w:rsidRPr="00171325">
        <w:rPr>
          <w:b/>
          <w:bCs/>
        </w:rPr>
        <w:t>NB</w:t>
      </w:r>
      <w:r>
        <w:t>: the CSTmodel App needs to be installed to use this option and further details are provided in the documentation and manual for the CSTmodel.</w:t>
      </w:r>
    </w:p>
    <w:p w14:paraId="785CD406" w14:textId="26C7EC66" w:rsidR="00CA38D9" w:rsidRPr="0000555E" w:rsidRDefault="00CA38D9" w:rsidP="00CA38D9">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Create Look-up</w:t>
      </w:r>
      <w:r w:rsidRPr="0000555E">
        <w:t>:</w:t>
      </w:r>
      <w:r>
        <w:t xml:space="preserve"> Uses the values specified in the Discharge Range vector to create a look-up table for a range of river discharges.</w:t>
      </w:r>
    </w:p>
    <w:p w14:paraId="1C3EEE22" w14:textId="3075DE6E" w:rsidR="00CA38D9" w:rsidRPr="0000555E" w:rsidRDefault="00CA38D9" w:rsidP="00CA38D9">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Summary Plot</w:t>
      </w:r>
      <w:r w:rsidRPr="0000555E">
        <w:t>:</w:t>
      </w:r>
      <w:r>
        <w:t xml:space="preserve"> generates a summary plot of the along channel variations in water levels and velocities as a function of river discharge, allowing the range of variability as a function of river discharge to be investigated (this can also be viewed on the </w:t>
      </w:r>
      <w:r w:rsidRPr="006F675F">
        <w:rPr>
          <w:b/>
          <w:bCs/>
          <w:i/>
          <w:color w:val="565321" w:themeColor="accent2" w:themeShade="80"/>
        </w:rPr>
        <w:t>Tides&gt;Hydraulics</w:t>
      </w:r>
      <w:r>
        <w:t xml:space="preserve"> tab).</w:t>
      </w:r>
    </w:p>
    <w:p w14:paraId="1D7EFCC7" w14:textId="46BC2C82" w:rsidR="00CA38D9" w:rsidRDefault="00CA38D9" w:rsidP="00CA38D9"/>
    <w:p w14:paraId="39258131" w14:textId="208F02B8" w:rsidR="00CA38D9" w:rsidRDefault="00CA38D9" w:rsidP="00CA38D9">
      <w:pPr>
        <w:pStyle w:val="Heading3"/>
      </w:pPr>
      <w:bookmarkStart w:id="103" w:name="_Toc192914907"/>
      <w:r>
        <w:t>Run parameters</w:t>
      </w:r>
      <w:bookmarkEnd w:id="103"/>
    </w:p>
    <w:p w14:paraId="181370C9" w14:textId="402BAFE0" w:rsidR="00E72C19" w:rsidRDefault="00505C39" w:rsidP="0000555E">
      <w:r w:rsidRPr="00505C39">
        <w:rPr>
          <w:noProof/>
        </w:rPr>
        <w:drawing>
          <wp:anchor distT="0" distB="0" distL="114300" distR="114300" simplePos="0" relativeHeight="251826176" behindDoc="0" locked="0" layoutInCell="1" allowOverlap="1" wp14:anchorId="3DAB805C" wp14:editId="27F29B7D">
            <wp:simplePos x="0" y="0"/>
            <wp:positionH relativeFrom="margin">
              <wp:posOffset>4360264</wp:posOffset>
            </wp:positionH>
            <wp:positionV relativeFrom="paragraph">
              <wp:posOffset>349395</wp:posOffset>
            </wp:positionV>
            <wp:extent cx="1401911" cy="2189913"/>
            <wp:effectExtent l="0" t="0" r="825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3077" cy="2191735"/>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The time step parameters comprise the time step (years or parts of a year), the number of time steps and the intervals at which the model output should be saved. The product of time step and number of steps gives the run duration. The Start Year is relevant where and time dependent components are included that have used Years defined in the Julian calendar. If the results display erratic or chaotic behaviour, try reducing the length of the time step. There is an internal stability check but this does not cover all situations.</w:t>
      </w:r>
    </w:p>
    <w:p w14:paraId="5785265B" w14:textId="2E3B6080" w:rsidR="00E72C19" w:rsidRDefault="0000555E" w:rsidP="0000555E">
      <w:r w:rsidRPr="0000555E">
        <w:t>Note: a check is made at the start of a model run and the user is warned if the time step is too long and given the option to use</w:t>
      </w:r>
      <w:r w:rsidR="00505C39">
        <w:t xml:space="preserve"> (i)</w:t>
      </w:r>
      <w:r w:rsidRPr="0000555E">
        <w:t xml:space="preserve"> the value suggested by the stability check, </w:t>
      </w:r>
      <w:r w:rsidR="00505C39">
        <w:t>(ii)</w:t>
      </w:r>
      <w:r w:rsidRPr="0000555E">
        <w:t xml:space="preserve"> the value specified in the model setup, or </w:t>
      </w:r>
      <w:r w:rsidR="00505C39">
        <w:t xml:space="preserve">(iii) </w:t>
      </w:r>
      <w:r w:rsidRPr="0000555E">
        <w:t>to abort the run. However, instabilities may still occur, especially when there is a large difference in the size of elements that make up the system. In such cases it is worth experimenting with shorter time steps to see if this removes or reduces the instabilities.</w:t>
      </w:r>
      <w:r w:rsidR="00505C39">
        <w:t xml:space="preserve"> If a warning is given and the user </w:t>
      </w:r>
      <w:r w:rsidR="00505C39">
        <w:lastRenderedPageBreak/>
        <w:t xml:space="preserve">selects to continue with the specified time step, the code pads the first time step with additional time steps. In some cases this allows the model to rapidly adapt to the forcing conditions and run successfully. </w:t>
      </w:r>
    </w:p>
    <w:p w14:paraId="0724F3DD" w14:textId="68FEC65A" w:rsidR="00505C39" w:rsidRDefault="00505C39" w:rsidP="0000555E">
      <w:r>
        <w:t xml:space="preserve">If problems occur the Run time plot can be set to 1. This generates and updates a plot as the model runs showing </w:t>
      </w:r>
      <w:r w:rsidR="00A60480">
        <w:t>the wet volumes and surface areas (n&gt;0) and the total tidal prism. Note: that this plot slows the run time of the model but can be a useful diagnostic.</w:t>
      </w:r>
    </w:p>
    <w:p w14:paraId="445E623B" w14:textId="75A7070A" w:rsidR="00E72C19" w:rsidRDefault="00DE5969" w:rsidP="0000555E">
      <w:pPr>
        <w:rPr>
          <w:i/>
          <w:iCs/>
          <w:noProof/>
        </w:rPr>
      </w:pPr>
      <w:r>
        <w:rPr>
          <w:noProof/>
        </w:rPr>
        <w:t>Note</w:t>
      </w:r>
      <w:r w:rsidRPr="00DE5969">
        <w:rPr>
          <w:i/>
          <w:iCs/>
          <w:noProof/>
        </w:rPr>
        <w:t>: the Start Year and format for the time in AsmitaModel uses calendar years from 0 AD. To use the model for periods prior to this date requires the date format used in the code to be edited.</w:t>
      </w:r>
    </w:p>
    <w:p w14:paraId="1BAE4579" w14:textId="77777777" w:rsidR="00A94D3C" w:rsidRDefault="00A94D3C" w:rsidP="0000555E">
      <w:pPr>
        <w:rPr>
          <w:noProof/>
        </w:rPr>
      </w:pPr>
    </w:p>
    <w:p w14:paraId="130B7CE9" w14:textId="2A1D62A7" w:rsidR="0000555E" w:rsidRPr="0000555E" w:rsidRDefault="0000555E" w:rsidP="0000555E">
      <w:r w:rsidRPr="0000555E">
        <w:rPr>
          <w:i/>
          <w:color w:val="7B2520" w:themeColor="accent3" w:themeShade="BF"/>
        </w:rPr>
        <w:t>Setup&gt;Run Parameters&gt;Conditions</w:t>
      </w:r>
      <w:r w:rsidRPr="0000555E">
        <w:t>:</w:t>
      </w:r>
    </w:p>
    <w:p w14:paraId="3AC3C2FF" w14:textId="04DE849D" w:rsidR="0000555E" w:rsidRPr="0000555E" w:rsidRDefault="0016086B" w:rsidP="0000555E">
      <w:r w:rsidRPr="0000555E">
        <w:t>Several</w:t>
      </w:r>
      <w:r w:rsidR="0000555E" w:rsidRPr="0000555E">
        <w:t xml:space="preserve"> </w:t>
      </w:r>
      <w:r>
        <w:t xml:space="preserve">model </w:t>
      </w:r>
      <w:r w:rsidR="0000555E" w:rsidRPr="0000555E">
        <w:t>components can be defined in the model setup and the user can then select whether, or not, to include them in a particular model run</w:t>
      </w:r>
      <w:r w:rsidR="00E72C19">
        <w:t xml:space="preserve"> (see </w:t>
      </w:r>
      <w:r w:rsidR="00E72C19">
        <w:fldChar w:fldCharType="begin"/>
      </w:r>
      <w:r w:rsidR="00E72C19">
        <w:instrText xml:space="preserve"> REF _Ref457856270 \h  \* MERGEFORMAT </w:instrText>
      </w:r>
      <w:r w:rsidR="00E72C19">
        <w:fldChar w:fldCharType="separate"/>
      </w:r>
      <w:r w:rsidR="00567DDE" w:rsidRPr="00567DDE">
        <w:t>Figure 10</w:t>
      </w:r>
      <w:r w:rsidR="00E72C19">
        <w:fldChar w:fldCharType="end"/>
      </w:r>
      <w:r w:rsidR="00E72C19">
        <w:t xml:space="preserve">). </w:t>
      </w:r>
      <w:r w:rsidR="0000555E" w:rsidRPr="0000555E">
        <w:t xml:space="preserve">The details of the conditions included in a particular run are saved with each run scenario and can be </w:t>
      </w:r>
      <w:r w:rsidR="00594666">
        <w:t xml:space="preserve">viewed using the </w:t>
      </w:r>
      <w:r w:rsidR="0000555E" w:rsidRPr="0000555E">
        <w:rPr>
          <w:i/>
          <w:color w:val="7B2520" w:themeColor="accent3" w:themeShade="BF"/>
        </w:rPr>
        <w:t>Project&gt;</w:t>
      </w:r>
      <w:r w:rsidR="00594666">
        <w:rPr>
          <w:i/>
          <w:color w:val="7B2520" w:themeColor="accent3" w:themeShade="BF"/>
        </w:rPr>
        <w:t>Case</w:t>
      </w:r>
      <w:r w:rsidR="0000555E" w:rsidRPr="0000555E">
        <w:rPr>
          <w:i/>
          <w:color w:val="7B2520" w:themeColor="accent3" w:themeShade="BF"/>
        </w:rPr>
        <w:t>s&gt;</w:t>
      </w:r>
      <w:r w:rsidR="00E72C19">
        <w:rPr>
          <w:i/>
          <w:color w:val="7B2520" w:themeColor="accent3" w:themeShade="BF"/>
        </w:rPr>
        <w:t>View Case Settings.</w:t>
      </w:r>
    </w:p>
    <w:p w14:paraId="031C8E00" w14:textId="62D5F509" w:rsidR="0000555E" w:rsidRPr="0000555E" w:rsidRDefault="0000555E" w:rsidP="0000555E"/>
    <w:p w14:paraId="798055E9" w14:textId="77777777" w:rsidR="0000555E" w:rsidRPr="0000555E" w:rsidRDefault="0000555E" w:rsidP="0000555E">
      <w:r w:rsidRPr="0000555E">
        <w:t>The Conditions that can be selected are defined as follows:</w:t>
      </w:r>
    </w:p>
    <w:tbl>
      <w:tblPr>
        <w:tblStyle w:val="GridTable2-Accent6"/>
        <w:tblW w:w="0" w:type="auto"/>
        <w:tblLook w:val="04A0" w:firstRow="1" w:lastRow="0" w:firstColumn="1" w:lastColumn="0" w:noHBand="0" w:noVBand="1"/>
      </w:tblPr>
      <w:tblGrid>
        <w:gridCol w:w="2835"/>
        <w:gridCol w:w="6225"/>
      </w:tblGrid>
      <w:tr w:rsidR="0000555E" w:rsidRPr="0000555E" w14:paraId="5D9554CF" w14:textId="77777777" w:rsidTr="00B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B6CC987" w14:textId="77777777" w:rsidR="0000555E" w:rsidRPr="0000555E" w:rsidRDefault="0000555E" w:rsidP="0000555E">
            <w:pPr>
              <w:jc w:val="center"/>
            </w:pPr>
            <w:r w:rsidRPr="0000555E">
              <w:t>Condition</w:t>
            </w:r>
          </w:p>
        </w:tc>
        <w:tc>
          <w:tcPr>
            <w:tcW w:w="6225" w:type="dxa"/>
          </w:tcPr>
          <w:p w14:paraId="277C1098" w14:textId="77777777" w:rsidR="0000555E" w:rsidRPr="0000555E" w:rsidRDefault="0000555E" w:rsidP="0000555E">
            <w:pPr>
              <w:jc w:val="center"/>
              <w:cnfStyle w:val="100000000000" w:firstRow="1" w:lastRow="0" w:firstColumn="0" w:lastColumn="0" w:oddVBand="0" w:evenVBand="0" w:oddHBand="0" w:evenHBand="0" w:firstRowFirstColumn="0" w:firstRowLastColumn="0" w:lastRowFirstColumn="0" w:lastRowLastColumn="0"/>
            </w:pPr>
            <w:r w:rsidRPr="0000555E">
              <w:t>Description</w:t>
            </w:r>
          </w:p>
        </w:tc>
      </w:tr>
      <w:tr w:rsidR="0000555E" w:rsidRPr="0000555E" w14:paraId="72670C73"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4E36EE0" w14:textId="77777777" w:rsidR="0000555E" w:rsidRPr="0000555E" w:rsidRDefault="0000555E" w:rsidP="0000555E">
            <w:r w:rsidRPr="0000555E">
              <w:t>Scale to initial values</w:t>
            </w:r>
          </w:p>
        </w:tc>
        <w:tc>
          <w:tcPr>
            <w:tcW w:w="6225" w:type="dxa"/>
          </w:tcPr>
          <w:p w14:paraId="642173DF" w14:textId="77777777"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Equilibrium volumes are scaled by the ratio of the initial volume and the initial prism based equilibrium volume</w:t>
            </w:r>
          </w:p>
        </w:tc>
      </w:tr>
      <w:tr w:rsidR="0000555E" w:rsidRPr="0000555E" w14:paraId="5AFA50B6"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66102047" w14:textId="77777777" w:rsidR="0000555E" w:rsidRPr="0000555E" w:rsidRDefault="0000555E" w:rsidP="0000555E">
            <w:r w:rsidRPr="0000555E">
              <w:t>Include interventions</w:t>
            </w:r>
          </w:p>
        </w:tc>
        <w:tc>
          <w:tcPr>
            <w:tcW w:w="6225" w:type="dxa"/>
          </w:tcPr>
          <w:p w14:paraId="13B32760"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Interventions defined in the Setup&gt;Interventions option are included in model runs when this option is selected</w:t>
            </w:r>
          </w:p>
        </w:tc>
      </w:tr>
      <w:tr w:rsidR="00E72C19" w:rsidRPr="0000555E" w14:paraId="0D39FF21"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455AB1" w14:textId="450D483B" w:rsidR="00E72C19" w:rsidRPr="0000555E" w:rsidRDefault="00BE5C32" w:rsidP="0000555E">
            <w:r>
              <w:t>Include river advection</w:t>
            </w:r>
          </w:p>
        </w:tc>
        <w:tc>
          <w:tcPr>
            <w:tcW w:w="6225" w:type="dxa"/>
          </w:tcPr>
          <w:p w14:paraId="52B53834" w14:textId="213E0104" w:rsidR="00E72C19" w:rsidRPr="0000555E" w:rsidRDefault="00BE5C32" w:rsidP="0000555E">
            <w:pPr>
              <w:cnfStyle w:val="000000100000" w:firstRow="0" w:lastRow="0" w:firstColumn="0" w:lastColumn="0" w:oddVBand="0" w:evenVBand="0" w:oddHBand="1" w:evenHBand="0" w:firstRowFirstColumn="0" w:firstRowLastColumn="0" w:lastRowFirstColumn="0" w:lastRowLastColumn="0"/>
            </w:pPr>
            <w:r>
              <w:t>Allows river advection to be included or excluded</w:t>
            </w:r>
          </w:p>
        </w:tc>
      </w:tr>
      <w:tr w:rsidR="0000555E" w:rsidRPr="0000555E" w14:paraId="59690BED"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4FF730DB" w14:textId="77777777" w:rsidR="0000555E" w:rsidRPr="0000555E" w:rsidRDefault="0000555E" w:rsidP="0000555E">
            <w:r w:rsidRPr="0000555E">
              <w:t>Include river flow offset</w:t>
            </w:r>
          </w:p>
        </w:tc>
        <w:tc>
          <w:tcPr>
            <w:tcW w:w="6225" w:type="dxa"/>
          </w:tcPr>
          <w:p w14:paraId="591A1A1F"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 xml:space="preserve">To avoid river inputs acting as a perturbation, the initial equilibrium is adjusted to account for the flow (see Section 3.4 of Townend </w:t>
            </w:r>
            <w:r w:rsidRPr="0000555E">
              <w:rPr>
                <w:i/>
              </w:rPr>
              <w:t>et.al</w:t>
            </w:r>
            <w:r w:rsidRPr="0000555E">
              <w:t>., 2016a).</w:t>
            </w:r>
          </w:p>
        </w:tc>
      </w:tr>
      <w:tr w:rsidR="009F1BC8" w:rsidRPr="0000555E" w14:paraId="4A9D8BD2"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D43906" w14:textId="09C18F4A" w:rsidR="009F1BC8" w:rsidRDefault="009F1BC8" w:rsidP="0000555E">
            <w:r>
              <w:t>Include river time series</w:t>
            </w:r>
          </w:p>
        </w:tc>
        <w:tc>
          <w:tcPr>
            <w:tcW w:w="6225" w:type="dxa"/>
          </w:tcPr>
          <w:p w14:paraId="029C8B6D" w14:textId="5B139ACA" w:rsidR="009F1BC8" w:rsidRPr="00BE5C32" w:rsidRDefault="009F1BC8" w:rsidP="0000555E">
            <w:pPr>
              <w:cnfStyle w:val="000000100000" w:firstRow="0" w:lastRow="0" w:firstColumn="0" w:lastColumn="0" w:oddVBand="0" w:evenVBand="0" w:oddHBand="1" w:evenHBand="0" w:firstRowFirstColumn="0" w:firstRowLastColumn="0" w:lastRowFirstColumn="0" w:lastRowLastColumn="0"/>
            </w:pPr>
            <w:r>
              <w:t>If a time series has been loaded for one or more of the river inputs, the data are used in the model run.</w:t>
            </w:r>
          </w:p>
        </w:tc>
      </w:tr>
      <w:tr w:rsidR="00E72C19" w:rsidRPr="0000555E" w14:paraId="00869F23"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616C49BD" w14:textId="291124B5" w:rsidR="00E72C19" w:rsidRPr="0000555E" w:rsidRDefault="00BE5C32" w:rsidP="0000555E">
            <w:r>
              <w:t>Include drift advection</w:t>
            </w:r>
          </w:p>
        </w:tc>
        <w:tc>
          <w:tcPr>
            <w:tcW w:w="6225" w:type="dxa"/>
          </w:tcPr>
          <w:p w14:paraId="1255CC2D" w14:textId="58784DA9" w:rsidR="00E72C19" w:rsidRPr="0000555E" w:rsidRDefault="00BE5C32" w:rsidP="0000555E">
            <w:pPr>
              <w:cnfStyle w:val="000000000000" w:firstRow="0" w:lastRow="0" w:firstColumn="0" w:lastColumn="0" w:oddVBand="0" w:evenVBand="0" w:oddHBand="0" w:evenHBand="0" w:firstRowFirstColumn="0" w:firstRowLastColumn="0" w:lastRowFirstColumn="0" w:lastRowLastColumn="0"/>
            </w:pPr>
            <w:r w:rsidRPr="00BE5C32">
              <w:t xml:space="preserve">Allows </w:t>
            </w:r>
            <w:r>
              <w:t>drift</w:t>
            </w:r>
            <w:r w:rsidRPr="00BE5C32">
              <w:t xml:space="preserve"> advection to be included or excluded</w:t>
            </w:r>
          </w:p>
        </w:tc>
      </w:tr>
      <w:tr w:rsidR="0000555E" w:rsidRPr="0000555E" w14:paraId="1EBC69B3"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DFB55D2" w14:textId="77777777" w:rsidR="0000555E" w:rsidRPr="0000555E" w:rsidRDefault="0000555E" w:rsidP="0000555E">
            <w:r w:rsidRPr="0000555E">
              <w:t>Include drift rate offset</w:t>
            </w:r>
          </w:p>
        </w:tc>
        <w:tc>
          <w:tcPr>
            <w:tcW w:w="6225" w:type="dxa"/>
          </w:tcPr>
          <w:p w14:paraId="1E182126" w14:textId="77777777"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 xml:space="preserve">To avoid drift inputs acting as a perturbation, the initial equilibrium is adjusted to account for the drift (see Section 6 of Townend </w:t>
            </w:r>
            <w:r w:rsidRPr="0000555E">
              <w:rPr>
                <w:i/>
              </w:rPr>
              <w:t>et.al</w:t>
            </w:r>
            <w:r w:rsidRPr="0000555E">
              <w:t>., 2016b).</w:t>
            </w:r>
          </w:p>
        </w:tc>
      </w:tr>
      <w:tr w:rsidR="009F1BC8" w:rsidRPr="0000555E" w14:paraId="0988222B"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1192DE69" w14:textId="09498D0C" w:rsidR="009F1BC8" w:rsidRPr="0000555E" w:rsidRDefault="009F1BC8" w:rsidP="0000555E">
            <w:r>
              <w:t>Include drift time series</w:t>
            </w:r>
          </w:p>
        </w:tc>
        <w:tc>
          <w:tcPr>
            <w:tcW w:w="6225" w:type="dxa"/>
          </w:tcPr>
          <w:p w14:paraId="4A6B1818" w14:textId="5D9CF340" w:rsidR="009F1BC8" w:rsidRPr="0000555E" w:rsidRDefault="009F1BC8" w:rsidP="0000555E">
            <w:pPr>
              <w:cnfStyle w:val="000000000000" w:firstRow="0" w:lastRow="0" w:firstColumn="0" w:lastColumn="0" w:oddVBand="0" w:evenVBand="0" w:oddHBand="0" w:evenHBand="0" w:firstRowFirstColumn="0" w:firstRowLastColumn="0" w:lastRowFirstColumn="0" w:lastRowLastColumn="0"/>
            </w:pPr>
            <w:r w:rsidRPr="009F1BC8">
              <w:t xml:space="preserve">If a time series has been loaded for </w:t>
            </w:r>
            <w:r>
              <w:t xml:space="preserve">drift sources </w:t>
            </w:r>
            <w:r w:rsidRPr="009F1BC8">
              <w:t>or</w:t>
            </w:r>
            <w:r>
              <w:t xml:space="preserve"> drift between elements</w:t>
            </w:r>
            <w:r w:rsidRPr="009F1BC8">
              <w:t>, the data are used in the model run.</w:t>
            </w:r>
          </w:p>
        </w:tc>
      </w:tr>
      <w:tr w:rsidR="0000555E" w:rsidRPr="0000555E" w14:paraId="447E6B15"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2FC906" w14:textId="77777777" w:rsidR="0000555E" w:rsidRPr="0000555E" w:rsidRDefault="0000555E" w:rsidP="0000555E">
            <w:r w:rsidRPr="0000555E">
              <w:t>Include saltmarsh biomass</w:t>
            </w:r>
          </w:p>
        </w:tc>
        <w:tc>
          <w:tcPr>
            <w:tcW w:w="6225" w:type="dxa"/>
          </w:tcPr>
          <w:p w14:paraId="6D3FD294" w14:textId="6DD2CBFA"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 xml:space="preserve">Once defined using Setup&gt;Saltmarsh, the influence of saltmarsh productivity on morphology is included when this option is selected See Section </w:t>
            </w:r>
            <w:r w:rsidRPr="0000555E">
              <w:fldChar w:fldCharType="begin"/>
            </w:r>
            <w:r w:rsidRPr="0000555E">
              <w:instrText xml:space="preserve"> REF _Ref459488644 \r \h </w:instrText>
            </w:r>
            <w:r w:rsidRPr="0000555E">
              <w:fldChar w:fldCharType="separate"/>
            </w:r>
            <w:r w:rsidR="00567DDE">
              <w:t>1</w:t>
            </w:r>
            <w:r w:rsidRPr="0000555E">
              <w:fldChar w:fldCharType="end"/>
            </w:r>
            <w:r w:rsidRPr="0000555E">
              <w:t xml:space="preserve"> and Section 3 in Townend </w:t>
            </w:r>
            <w:r w:rsidRPr="0000555E">
              <w:rPr>
                <w:i/>
              </w:rPr>
              <w:t>et.al</w:t>
            </w:r>
            <w:r w:rsidRPr="0000555E">
              <w:t>., 2016b.</w:t>
            </w:r>
          </w:p>
        </w:tc>
      </w:tr>
      <w:tr w:rsidR="0000555E" w:rsidRPr="0000555E" w14:paraId="32C7DA76"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40DECD16" w14:textId="77777777" w:rsidR="0000555E" w:rsidRPr="0000555E" w:rsidRDefault="0000555E" w:rsidP="0000555E">
            <w:r w:rsidRPr="0000555E">
              <w:t>Include tidal pumping</w:t>
            </w:r>
          </w:p>
        </w:tc>
        <w:tc>
          <w:tcPr>
            <w:tcW w:w="6225" w:type="dxa"/>
          </w:tcPr>
          <w:p w14:paraId="3E6E9145"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 xml:space="preserve">The influence of tidal asymmetry can be approximated by including tidal pumping (see Section 2 in Townend </w:t>
            </w:r>
            <w:r w:rsidRPr="0000555E">
              <w:rPr>
                <w:i/>
              </w:rPr>
              <w:t>et.al</w:t>
            </w:r>
            <w:r w:rsidRPr="0000555E">
              <w:t>., 2016b for the theoretical background).</w:t>
            </w:r>
          </w:p>
        </w:tc>
      </w:tr>
      <w:tr w:rsidR="00BE5C32" w:rsidRPr="0000555E" w14:paraId="2C0B2C9A"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82E3BCC" w14:textId="0BE8A54D" w:rsidR="00BE5C32" w:rsidRPr="0000555E" w:rsidRDefault="00BE5C32" w:rsidP="0000555E">
            <w:r>
              <w:t>Include dynamic hydraulics</w:t>
            </w:r>
          </w:p>
        </w:tc>
        <w:tc>
          <w:tcPr>
            <w:tcW w:w="6225" w:type="dxa"/>
          </w:tcPr>
          <w:p w14:paraId="60B8C930" w14:textId="15E8DF3E" w:rsidR="00BE5C32" w:rsidRPr="0000555E" w:rsidRDefault="00BE5C32" w:rsidP="0000555E">
            <w:pPr>
              <w:cnfStyle w:val="000000100000" w:firstRow="0" w:lastRow="0" w:firstColumn="0" w:lastColumn="0" w:oddVBand="0" w:evenVBand="0" w:oddHBand="1" w:evenHBand="0" w:firstRowFirstColumn="0" w:firstRowLastColumn="0" w:lastRowFirstColumn="0" w:lastRowLastColumn="0"/>
            </w:pPr>
            <w:r>
              <w:t xml:space="preserve">Use the lookup tables derived using the CSTmodel (see </w:t>
            </w:r>
            <w:r w:rsidRPr="00BE5C32">
              <w:rPr>
                <w:i/>
                <w:color w:val="7B2520" w:themeColor="accent3" w:themeShade="BF"/>
              </w:rPr>
              <w:t>Hydraulics&gt;Create Look-up</w:t>
            </w:r>
            <w:r>
              <w:t>) to define the along channel variation in water levels as a function of discharge. When a timeseries of river discharge is included this can mean that there is an additional change in the moving surface volumes due to changes in the water level</w:t>
            </w:r>
            <w:r w:rsidR="0092515B">
              <w:t xml:space="preserve"> stage.</w:t>
            </w:r>
          </w:p>
        </w:tc>
      </w:tr>
    </w:tbl>
    <w:p w14:paraId="3814A4E7" w14:textId="77777777" w:rsidR="0000555E" w:rsidRPr="0000555E" w:rsidRDefault="0000555E" w:rsidP="0000555E"/>
    <w:p w14:paraId="6DC6DA5E" w14:textId="181E1797" w:rsidR="000B5FDB" w:rsidRDefault="0000555E" w:rsidP="0000555E">
      <w:r w:rsidRPr="0000555E">
        <w:rPr>
          <w:i/>
          <w:color w:val="7B2520" w:themeColor="accent3" w:themeShade="BF"/>
        </w:rPr>
        <w:t>Setup&gt;Run Parameters&gt;</w:t>
      </w:r>
      <w:r w:rsidR="000B5FDB">
        <w:rPr>
          <w:i/>
          <w:color w:val="7B2520" w:themeColor="accent3" w:themeShade="BF"/>
        </w:rPr>
        <w:t xml:space="preserve">Select </w:t>
      </w:r>
      <w:r w:rsidRPr="0000555E">
        <w:rPr>
          <w:i/>
          <w:color w:val="7B2520" w:themeColor="accent3" w:themeShade="BF"/>
        </w:rPr>
        <w:t>Eq</w:t>
      </w:r>
      <w:r w:rsidR="000B5FDB">
        <w:rPr>
          <w:i/>
          <w:color w:val="7B2520" w:themeColor="accent3" w:themeShade="BF"/>
        </w:rPr>
        <w:t>.</w:t>
      </w:r>
      <w:r w:rsidRPr="0000555E">
        <w:rPr>
          <w:i/>
          <w:color w:val="7B2520" w:themeColor="accent3" w:themeShade="BF"/>
        </w:rPr>
        <w:t xml:space="preserve"> Coefficients</w:t>
      </w:r>
      <w:r w:rsidRPr="0000555E">
        <w:t>:</w:t>
      </w:r>
      <w:r w:rsidR="000B5FDB">
        <w:t xml:space="preserve"> </w:t>
      </w:r>
      <w:r w:rsidRPr="0000555E">
        <w:t xml:space="preserve">Select the </w:t>
      </w:r>
      <w:r w:rsidRPr="0000555E">
        <w:rPr>
          <w:i/>
        </w:rPr>
        <w:t>set</w:t>
      </w:r>
      <w:r w:rsidRPr="0000555E">
        <w:t xml:space="preserve"> of equilibrium coefficients to be used from the list provided. These define the relationship to tidal prism for the various type of inlet/estuary element. The coefficient </w:t>
      </w:r>
      <w:r w:rsidRPr="0000555E">
        <w:rPr>
          <w:i/>
        </w:rPr>
        <w:t>sets</w:t>
      </w:r>
      <w:r w:rsidRPr="0000555E">
        <w:t xml:space="preserve"> are defined in </w:t>
      </w:r>
      <w:r w:rsidR="0003231D">
        <w:t>u</w:t>
      </w:r>
      <w:r w:rsidRPr="0000555E">
        <w:t>ser</w:t>
      </w:r>
      <w:r w:rsidR="0003231D">
        <w:t>p</w:t>
      </w:r>
      <w:r w:rsidRPr="0000555E">
        <w:t>ris</w:t>
      </w:r>
      <w:r w:rsidR="0003231D">
        <w:t>c</w:t>
      </w:r>
      <w:r w:rsidRPr="0000555E">
        <w:t xml:space="preserve">oeffs.m. If a new </w:t>
      </w:r>
      <w:r w:rsidRPr="0000555E">
        <w:rPr>
          <w:i/>
        </w:rPr>
        <w:t>set</w:t>
      </w:r>
      <w:r w:rsidRPr="0000555E">
        <w:t xml:space="preserve"> of coefficients is added, the name of the </w:t>
      </w:r>
      <w:r w:rsidRPr="0000555E">
        <w:rPr>
          <w:i/>
        </w:rPr>
        <w:t>set</w:t>
      </w:r>
      <w:r w:rsidRPr="0000555E">
        <w:t xml:space="preserve"> can be added using</w:t>
      </w:r>
      <w:r w:rsidR="004C6917" w:rsidRPr="004C6917">
        <w:rPr>
          <w:i/>
          <w:color w:val="7B2520" w:themeColor="accent3" w:themeShade="BF"/>
        </w:rPr>
        <w:t xml:space="preserve"> </w:t>
      </w:r>
      <w:r w:rsidR="004C6917" w:rsidRPr="0000555E">
        <w:rPr>
          <w:i/>
          <w:color w:val="7B2520" w:themeColor="accent3" w:themeShade="BF"/>
        </w:rPr>
        <w:t>Setup&gt;Run Parameters&gt;Edit Eq. Coefficients List</w:t>
      </w:r>
      <w:r w:rsidR="004C6917" w:rsidRPr="004C6917">
        <w:rPr>
          <w:iCs/>
        </w:rPr>
        <w:t>.</w:t>
      </w:r>
    </w:p>
    <w:p w14:paraId="4D71DFD5" w14:textId="4514E7E7" w:rsidR="000B5FDB" w:rsidRDefault="000B5FDB" w:rsidP="0000555E">
      <w:pPr>
        <w:rPr>
          <w:i/>
          <w:color w:val="7B2520" w:themeColor="accent3" w:themeShade="BF"/>
        </w:rPr>
      </w:pPr>
      <w:r w:rsidRPr="0000555E">
        <w:rPr>
          <w:i/>
          <w:color w:val="7B2520" w:themeColor="accent3" w:themeShade="BF"/>
        </w:rPr>
        <w:t>Setup&gt;Run Parameters&gt;Edit Eq. Coefficients</w:t>
      </w:r>
      <w:r w:rsidRPr="000B5FDB">
        <w:t>: Edit the selected coefficients by Element Type.</w:t>
      </w:r>
      <w:r>
        <w:t xml:space="preserve"> The UI prompts to select an element type and displays the current values for that type which can be edited.</w:t>
      </w:r>
      <w:r w:rsidR="00953A0D" w:rsidRPr="00953A0D">
        <w:t xml:space="preserve"> Further details on the equilibrium coefficients are given in Section </w:t>
      </w:r>
      <w:r w:rsidR="00953A0D" w:rsidRPr="00953A0D">
        <w:fldChar w:fldCharType="begin"/>
      </w:r>
      <w:r w:rsidR="00953A0D" w:rsidRPr="00953A0D">
        <w:instrText xml:space="preserve"> REF _Ref83058435 \r \h </w:instrText>
      </w:r>
      <w:r w:rsidR="00953A0D" w:rsidRPr="00953A0D">
        <w:fldChar w:fldCharType="separate"/>
      </w:r>
      <w:r w:rsidR="00567DDE">
        <w:t>5.4</w:t>
      </w:r>
      <w:r w:rsidR="00953A0D" w:rsidRPr="00953A0D">
        <w:fldChar w:fldCharType="end"/>
      </w:r>
      <w:r w:rsidR="00953A0D" w:rsidRPr="00953A0D">
        <w:t>.</w:t>
      </w:r>
    </w:p>
    <w:p w14:paraId="27F367CE" w14:textId="2D071EB7" w:rsidR="0000555E" w:rsidRPr="0000555E" w:rsidRDefault="0000555E" w:rsidP="0000555E">
      <w:r w:rsidRPr="0000555E">
        <w:rPr>
          <w:i/>
          <w:color w:val="7B2520" w:themeColor="accent3" w:themeShade="BF"/>
        </w:rPr>
        <w:t>Setup&gt;Run Parameters&gt;Edit Eq. Coefficients List</w:t>
      </w:r>
      <w:r w:rsidR="000B5FDB">
        <w:t xml:space="preserve">: edit an existing list entry or add a new entry </w:t>
      </w:r>
      <w:r w:rsidRPr="0000555E">
        <w:t xml:space="preserve">(NB: the name entered must agree with the case name used in </w:t>
      </w:r>
      <w:r w:rsidR="0003231D">
        <w:t>u</w:t>
      </w:r>
      <w:r w:rsidRPr="0000555E">
        <w:t>ser</w:t>
      </w:r>
      <w:r w:rsidR="0003231D">
        <w:t>p</w:t>
      </w:r>
      <w:r w:rsidRPr="0000555E">
        <w:t>rism</w:t>
      </w:r>
      <w:r w:rsidR="0003231D">
        <w:t>c</w:t>
      </w:r>
      <w:r w:rsidRPr="0000555E">
        <w:t>oeffs.m).</w:t>
      </w:r>
    </w:p>
    <w:p w14:paraId="3FE21E21" w14:textId="77777777" w:rsidR="0000555E" w:rsidRPr="0000555E" w:rsidRDefault="0000555E" w:rsidP="0000555E"/>
    <w:p w14:paraId="60AABF17" w14:textId="3AEC5C48" w:rsidR="0000555E" w:rsidRPr="0000555E" w:rsidRDefault="00587380" w:rsidP="00C8178D">
      <w:pPr>
        <w:pStyle w:val="Heading2"/>
      </w:pPr>
      <w:bookmarkStart w:id="104" w:name="_Toc54961633"/>
      <w:r>
        <w:t xml:space="preserve"> </w:t>
      </w:r>
      <w:bookmarkStart w:id="105" w:name="_Ref88132776"/>
      <w:bookmarkStart w:id="106" w:name="_Ref88133289"/>
      <w:bookmarkStart w:id="107" w:name="_Ref88133314"/>
      <w:bookmarkStart w:id="108" w:name="_Toc192914908"/>
      <w:r w:rsidR="0000555E" w:rsidRPr="0000555E">
        <w:t>Run</w:t>
      </w:r>
      <w:bookmarkEnd w:id="104"/>
      <w:bookmarkEnd w:id="105"/>
      <w:bookmarkEnd w:id="106"/>
      <w:bookmarkEnd w:id="107"/>
      <w:bookmarkEnd w:id="108"/>
    </w:p>
    <w:p w14:paraId="1171ACCD" w14:textId="79B86DB6" w:rsidR="0000555E" w:rsidRDefault="0000555E" w:rsidP="0000555E">
      <w:r w:rsidRPr="0000555E">
        <w:rPr>
          <w:i/>
          <w:color w:val="7B2520" w:themeColor="accent3" w:themeShade="BF"/>
        </w:rPr>
        <w:t>Run&gt; Check input</w:t>
      </w:r>
      <w:r w:rsidRPr="0000555E">
        <w:t>: checks mass balance of any advection flows included and that sufficient components have been defined for the model to run. This is not a full diagnostic check, so it does not ensure that the model output is valid – simply that the model will run.</w:t>
      </w:r>
    </w:p>
    <w:p w14:paraId="3355DA27" w14:textId="77777777" w:rsidR="00000743" w:rsidRPr="0000555E" w:rsidRDefault="00000743" w:rsidP="0000555E"/>
    <w:p w14:paraId="1D0F30B0" w14:textId="3242FF57" w:rsidR="0000555E" w:rsidRDefault="0000555E" w:rsidP="0000555E">
      <w:r w:rsidRPr="0000555E">
        <w:rPr>
          <w:i/>
          <w:color w:val="7B2520" w:themeColor="accent3" w:themeShade="BF"/>
        </w:rPr>
        <w:t>Run&gt; Run model</w:t>
      </w:r>
      <w:r w:rsidRPr="0000555E">
        <w:t xml:space="preserve">: runs model, prompts for scenarios description which is added to the listing on the </w:t>
      </w:r>
      <w:r w:rsidR="0003231D">
        <w:rPr>
          <w:b/>
          <w:bCs/>
          <w:i/>
          <w:color w:val="565321" w:themeColor="accent2" w:themeShade="80"/>
        </w:rPr>
        <w:t>Case</w:t>
      </w:r>
      <w:r w:rsidRPr="0003231D">
        <w:rPr>
          <w:b/>
          <w:bCs/>
          <w:i/>
          <w:color w:val="565321" w:themeColor="accent2" w:themeShade="80"/>
        </w:rPr>
        <w:t>s</w:t>
      </w:r>
      <w:r w:rsidRPr="0000555E">
        <w:t xml:space="preserve"> tab.</w:t>
      </w:r>
    </w:p>
    <w:p w14:paraId="4F4A8AB7" w14:textId="77777777" w:rsidR="00000743" w:rsidRPr="0000555E" w:rsidRDefault="00000743" w:rsidP="0000555E"/>
    <w:p w14:paraId="500ADAF2" w14:textId="77777777" w:rsidR="00000743" w:rsidRPr="007551A5" w:rsidRDefault="00000743" w:rsidP="00000743">
      <w:r w:rsidRPr="007551A5">
        <w:rPr>
          <w:noProof/>
        </w:rPr>
        <w:drawing>
          <wp:anchor distT="0" distB="0" distL="114300" distR="114300" simplePos="0" relativeHeight="251785216" behindDoc="0" locked="0" layoutInCell="1" allowOverlap="1" wp14:anchorId="2C6C941E" wp14:editId="14EF94EA">
            <wp:simplePos x="0" y="0"/>
            <wp:positionH relativeFrom="margin">
              <wp:align>right</wp:align>
            </wp:positionH>
            <wp:positionV relativeFrom="paragraph">
              <wp:posOffset>597081</wp:posOffset>
            </wp:positionV>
            <wp:extent cx="2950845" cy="2367280"/>
            <wp:effectExtent l="0" t="0" r="1905"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551A5">
        <w:rPr>
          <w:i/>
          <w:color w:val="7B2520" w:themeColor="accent3" w:themeShade="BF"/>
        </w:rPr>
        <w:t>Run&gt; Derive Output</w:t>
      </w:r>
      <w:r w:rsidRPr="007551A5">
        <w:t xml:space="preserve">: data that has been added (either as data or modelled values) can be used to derive new variables. 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4B7E5CF1" w14:textId="097FBB40" w:rsidR="00000743" w:rsidRPr="007551A5" w:rsidRDefault="00000743" w:rsidP="00000743">
      <w:pPr>
        <w:rPr>
          <w:noProof/>
        </w:rPr>
      </w:pPr>
      <w:r w:rsidRPr="007551A5">
        <w:t xml:space="preserve">The selection is assigned by clicking one of the X, Y or Z buttons. The user is prompted to assign a Variable, XYZ dimension, or Time (the options available varies with the type of variable selected) – see Section </w:t>
      </w:r>
      <w:r w:rsidRPr="007551A5">
        <w:fldChar w:fldCharType="begin"/>
      </w:r>
      <w:r w:rsidRPr="007551A5">
        <w:instrText xml:space="preserve"> REF _Ref76228532 \r \h </w:instrText>
      </w:r>
      <w:r w:rsidRPr="007551A5">
        <w:fldChar w:fldCharType="separate"/>
      </w:r>
      <w:r w:rsidR="00567DDE">
        <w:t>4.9</w:t>
      </w:r>
      <w:r w:rsidRPr="007551A5">
        <w:fldChar w:fldCharType="end"/>
      </w:r>
      <w:r w:rsidRPr="007551A5">
        <w:t xml:space="preserve"> for details of how this works. An equation is then defined in the text box below using the x, y, z or t variables</w:t>
      </w:r>
      <w:r w:rsidRPr="007551A5">
        <w:rPr>
          <w:vertAlign w:val="superscript"/>
        </w:rPr>
        <w:footnoteReference w:id="4"/>
      </w:r>
      <w:r w:rsidRPr="007551A5">
        <w:t>. Based on the user selection the routine applies the defined variable ranges to derive a new variable.</w:t>
      </w:r>
      <w:r w:rsidRPr="007551A5">
        <w:rPr>
          <w:noProof/>
        </w:rPr>
        <w:t xml:space="preserve"> In addition text inputs required by the call and the model object (mobj) can also be passed. Comments can be used to pass additional instructions, such as the inclusion of the RowNames in the output to be saved as a new dataset, using either %time or %rows.</w:t>
      </w:r>
    </w:p>
    <w:p w14:paraId="49C05A06" w14:textId="77777777" w:rsidR="00000743" w:rsidRPr="007551A5" w:rsidRDefault="00000743" w:rsidP="00000743">
      <w:pPr>
        <w:rPr>
          <w:noProof/>
        </w:rPr>
      </w:pPr>
      <w:r w:rsidRPr="007551A5">
        <w:rPr>
          <w:noProof/>
        </w:rPr>
        <w:t>For example, any of the following could be entered into the equation box:</w:t>
      </w:r>
    </w:p>
    <w:p w14:paraId="734A752A" w14:textId="77777777" w:rsidR="00000743" w:rsidRPr="007551A5" w:rsidRDefault="00000743" w:rsidP="00000743">
      <w:pPr>
        <w:ind w:left="720"/>
        <w:rPr>
          <w:noProof/>
        </w:rPr>
      </w:pPr>
      <w:r w:rsidRPr="007551A5">
        <w:rPr>
          <w:noProof/>
        </w:rPr>
        <w:t>x.^2+y   %time</w:t>
      </w:r>
    </w:p>
    <w:p w14:paraId="0A7DB60F" w14:textId="77777777" w:rsidR="00000743" w:rsidRPr="007551A5" w:rsidRDefault="00000743" w:rsidP="00000743">
      <w:pPr>
        <w:ind w:left="720"/>
        <w:rPr>
          <w:noProof/>
        </w:rPr>
      </w:pPr>
      <w:r w:rsidRPr="007551A5">
        <w:rPr>
          <w:noProof/>
        </w:rPr>
        <w:t xml:space="preserve">myfunction1(x,y,t,'usertext') </w:t>
      </w:r>
    </w:p>
    <w:p w14:paraId="13BE2336" w14:textId="77777777" w:rsidR="00000743" w:rsidRPr="007551A5" w:rsidRDefault="00000743" w:rsidP="00000743">
      <w:pPr>
        <w:ind w:left="720"/>
        <w:rPr>
          <w:noProof/>
        </w:rPr>
      </w:pPr>
      <w:r w:rsidRPr="007551A5">
        <w:rPr>
          <w:noProof/>
        </w:rPr>
        <w:lastRenderedPageBreak/>
        <w:t>myfunction2(x,mobj)</w:t>
      </w:r>
    </w:p>
    <w:p w14:paraId="00598638" w14:textId="77777777" w:rsidR="00000743" w:rsidRPr="007551A5" w:rsidRDefault="00000743" w:rsidP="00000743">
      <w:pPr>
        <w:rPr>
          <w:noProof/>
        </w:rPr>
      </w:pPr>
      <w:r w:rsidRPr="007551A5">
        <w:rPr>
          <w:noProof/>
        </w:rPr>
        <w:t>The output from function calls can be figures or tables, a single numeric value, or a dataset to be saved (character vector or array). External functions must return output as a cell array with the new variable in the first cell and data to be used to define RowNames in the second cell. If the %time or %rows instruction is included in the call, row data are added providing that the length of the input dataset matches the output dataset. If there is no output to be passed back the function should return a cell array containing the string 'no output' to suppress the message box, which is used for single value outputs. For expressions that return a result that is the same length as one, or more, of the variables used in the call, there is also the option to add the variable to one of the input datasets as a new variable. In all there are three ways in which results can be saved:</w:t>
      </w:r>
    </w:p>
    <w:p w14:paraId="057EBD48" w14:textId="77777777" w:rsidR="00000743" w:rsidRPr="007551A5" w:rsidRDefault="00000743">
      <w:pPr>
        <w:numPr>
          <w:ilvl w:val="0"/>
          <w:numId w:val="4"/>
        </w:numPr>
        <w:contextualSpacing/>
        <w:rPr>
          <w:noProof/>
        </w:rPr>
      </w:pPr>
      <w:r w:rsidRPr="007551A5">
        <w:rPr>
          <w:noProof/>
        </w:rPr>
        <w:t>Expression or function returns a result that is the same number of rows as one or more of the input datasets. Option to (a) add as a new variable to an existing data set, or (b) create a new dataset with no assignement to the RowNames property.</w:t>
      </w:r>
    </w:p>
    <w:p w14:paraId="6A3029B4" w14:textId="77777777" w:rsidR="00000743" w:rsidRPr="007551A5" w:rsidRDefault="00000743">
      <w:pPr>
        <w:numPr>
          <w:ilvl w:val="0"/>
          <w:numId w:val="4"/>
        </w:numPr>
        <w:contextualSpacing/>
        <w:rPr>
          <w:noProof/>
        </w:rPr>
      </w:pPr>
      <w:r w:rsidRPr="007551A5">
        <w:rPr>
          <w:noProof/>
        </w:rPr>
        <w:t>As (1) with the comment of %time or %rows in the call. Attempts to use the RowNames property of one of the inputs to define RowNames in a new dataset. Requires the input variables to have same number of rows. (Plan to add interpolation so this may change).</w:t>
      </w:r>
    </w:p>
    <w:p w14:paraId="54BCCF98" w14:textId="77777777" w:rsidR="00000743" w:rsidRPr="007551A5" w:rsidRDefault="00000743">
      <w:pPr>
        <w:numPr>
          <w:ilvl w:val="0"/>
          <w:numId w:val="4"/>
        </w:numPr>
        <w:contextualSpacing/>
        <w:rPr>
          <w:noProof/>
        </w:rPr>
      </w:pPr>
      <w:r w:rsidRPr="007551A5">
        <w:rPr>
          <w:noProof/>
        </w:rPr>
        <w:t>Expression or function returns a result with a new variable and time time in a 2-element cell array. The variable is saved as a new dataset.</w:t>
      </w:r>
    </w:p>
    <w:p w14:paraId="6A74CECF" w14:textId="77777777" w:rsidR="00000743" w:rsidRPr="007551A5" w:rsidRDefault="00000743" w:rsidP="00000743">
      <w:pPr>
        <w:rPr>
          <w:noProof/>
        </w:rPr>
      </w:pPr>
      <w:r w:rsidRPr="007551A5">
        <w:rPr>
          <w:noProof/>
        </w:rPr>
        <w:t>An alternative when calling external functions is to pass the selected variables as dstables, thereby also passing all the associated metadata and RowNames for each dataset selected. For this option up to 3 variables can be selected but they are defined in the call using dst, for example:</w:t>
      </w:r>
    </w:p>
    <w:p w14:paraId="1E2EDE2D" w14:textId="77777777" w:rsidR="00000743" w:rsidRPr="007551A5" w:rsidRDefault="00000743" w:rsidP="00000743">
      <w:pPr>
        <w:ind w:firstLine="720"/>
        <w:rPr>
          <w:noProof/>
        </w:rPr>
      </w:pPr>
      <w:r w:rsidRPr="007551A5">
        <w:rPr>
          <w:noProof/>
        </w:rPr>
        <w:t>myfunction3(dst,'usertext',mobj)</w:t>
      </w:r>
    </w:p>
    <w:p w14:paraId="070E2B4F" w14:textId="77777777" w:rsidR="00000743" w:rsidRPr="007551A5" w:rsidRDefault="00000743" w:rsidP="00000743">
      <w:pPr>
        <w:rPr>
          <w:noProof/>
        </w:rPr>
      </w:pPr>
      <w:r w:rsidRPr="007551A5">
        <w:rPr>
          <w:noProof/>
        </w:rPr>
        <w:t>This passes the selected variables as a struct array of dstables to the function. Using this syntax the function can return a dstable, or struct of dstables, or a cell array containing one or more data sets. The options for saving the data are the same, with the additional option that when a dstable, or struct of dstables, is returned, these are saved directly and it is assumed that the dsproperties have been defined in the function called.</w:t>
      </w:r>
    </w:p>
    <w:p w14:paraId="45A029B3" w14:textId="097F3BC5" w:rsidR="00000743" w:rsidRPr="007551A5" w:rsidRDefault="00000743" w:rsidP="00000743">
      <w:pPr>
        <w:rPr>
          <w:noProof/>
        </w:rPr>
      </w:pPr>
      <w:r w:rsidRPr="007551A5">
        <w:rPr>
          <w:noProof/>
        </w:rPr>
        <w:t>Some further details on using this option and the ‘</w:t>
      </w:r>
      <w:r w:rsidRPr="007551A5">
        <w:rPr>
          <w:b/>
          <w:bCs/>
          <w:noProof/>
        </w:rPr>
        <w:t>Function</w:t>
      </w:r>
      <w:r w:rsidRPr="007551A5">
        <w:rPr>
          <w:noProof/>
        </w:rPr>
        <w:t xml:space="preserve">’ library available are provided in Section </w:t>
      </w:r>
      <w:r w:rsidR="00BA2E67">
        <w:rPr>
          <w:noProof/>
          <w:highlight w:val="yellow"/>
        </w:rPr>
        <w:fldChar w:fldCharType="begin"/>
      </w:r>
      <w:r w:rsidR="00BA2E67">
        <w:rPr>
          <w:noProof/>
        </w:rPr>
        <w:instrText xml:space="preserve"> REF _Ref87903987 \r \h </w:instrText>
      </w:r>
      <w:r w:rsidR="00BA2E67">
        <w:rPr>
          <w:noProof/>
          <w:highlight w:val="yellow"/>
        </w:rPr>
      </w:r>
      <w:r w:rsidR="00BA2E67">
        <w:rPr>
          <w:noProof/>
          <w:highlight w:val="yellow"/>
        </w:rPr>
        <w:fldChar w:fldCharType="separate"/>
      </w:r>
      <w:r w:rsidR="00567DDE">
        <w:rPr>
          <w:noProof/>
        </w:rPr>
        <w:t>5.11.2</w:t>
      </w:r>
      <w:r w:rsidR="00BA2E67">
        <w:rPr>
          <w:noProof/>
          <w:highlight w:val="yellow"/>
        </w:rPr>
        <w:fldChar w:fldCharType="end"/>
      </w:r>
      <w:r w:rsidR="00BA2E67">
        <w:rPr>
          <w:noProof/>
        </w:rPr>
        <w:t>.</w:t>
      </w:r>
    </w:p>
    <w:p w14:paraId="4371ABB9" w14:textId="77777777" w:rsidR="0064244B" w:rsidRDefault="0064244B" w:rsidP="001536F6"/>
    <w:p w14:paraId="0C14D3F1" w14:textId="77777777" w:rsidR="0003231D" w:rsidRPr="007551A5" w:rsidRDefault="0003231D" w:rsidP="00766E43">
      <w:pPr>
        <w:pStyle w:val="Heading2"/>
      </w:pPr>
      <w:bookmarkStart w:id="109" w:name="_Toc192914909"/>
      <w:r w:rsidRPr="007551A5">
        <w:t>Analysis</w:t>
      </w:r>
      <w:bookmarkEnd w:id="109"/>
    </w:p>
    <w:p w14:paraId="16138E35" w14:textId="27F60CA9" w:rsidR="0003231D" w:rsidRDefault="0003231D" w:rsidP="0003231D">
      <w:r w:rsidRPr="007551A5">
        <w:t xml:space="preserve">Plotting and Statistical Analysis both use the standard Data selection UI. These both require Case, Dataset and Variables to be selected from drop-down lists and assigned to a button. Further details of how this works are given in Section </w:t>
      </w:r>
      <w:r w:rsidRPr="007551A5">
        <w:fldChar w:fldCharType="begin"/>
      </w:r>
      <w:r w:rsidRPr="007551A5">
        <w:instrText xml:space="preserve"> REF _Ref76228532 \r \h </w:instrText>
      </w:r>
      <w:r w:rsidRPr="007551A5">
        <w:fldChar w:fldCharType="separate"/>
      </w:r>
      <w:r w:rsidR="00567DDE">
        <w:t>4.9</w:t>
      </w:r>
      <w:r w:rsidRPr="007551A5">
        <w:fldChar w:fldCharType="end"/>
      </w:r>
      <w:r w:rsidRPr="007551A5">
        <w:t>.</w:t>
      </w:r>
    </w:p>
    <w:p w14:paraId="2657E812" w14:textId="77777777" w:rsidR="0064244B" w:rsidRPr="007551A5" w:rsidRDefault="0064244B" w:rsidP="0003231D"/>
    <w:p w14:paraId="07434FF0" w14:textId="77777777" w:rsidR="0003231D" w:rsidRPr="007551A5" w:rsidRDefault="0003231D" w:rsidP="00766E43">
      <w:pPr>
        <w:pStyle w:val="Heading3"/>
      </w:pPr>
      <w:bookmarkStart w:id="110" w:name="_Ref76228416"/>
      <w:bookmarkStart w:id="111" w:name="_Toc192914910"/>
      <w:r w:rsidRPr="007551A5">
        <w:t>Plotting</w:t>
      </w:r>
      <w:bookmarkEnd w:id="110"/>
      <w:bookmarkEnd w:id="111"/>
    </w:p>
    <w:p w14:paraId="3C5E6502" w14:textId="0A1413A8" w:rsidR="0003231D" w:rsidRPr="007551A5" w:rsidRDefault="0003231D" w:rsidP="0003231D">
      <w:bookmarkStart w:id="112" w:name="_Hlk503199090"/>
      <w:r w:rsidRPr="007551A5">
        <w:rPr>
          <w:i/>
          <w:color w:val="7B2520" w:themeColor="accent3" w:themeShade="BF"/>
        </w:rPr>
        <w:t>Analysis&gt;Plot menu</w:t>
      </w:r>
      <w:r w:rsidRPr="007551A5">
        <w:t xml:space="preserve">: initialises </w:t>
      </w:r>
      <w:bookmarkEnd w:id="112"/>
      <w:r w:rsidRPr="007551A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516"/>
        <w:gridCol w:w="4544"/>
      </w:tblGrid>
      <w:tr w:rsidR="00E157E1" w:rsidRPr="007551A5" w14:paraId="3ADCF92F" w14:textId="77777777" w:rsidTr="0095761D">
        <w:tc>
          <w:tcPr>
            <w:tcW w:w="4476" w:type="dxa"/>
          </w:tcPr>
          <w:p w14:paraId="4EE86B17" w14:textId="3CAD615C" w:rsidR="00E157E1" w:rsidRPr="007551A5" w:rsidRDefault="00E157E1" w:rsidP="0095761D">
            <w:pPr>
              <w:rPr>
                <w:noProof/>
              </w:rPr>
            </w:pPr>
            <w:r>
              <w:rPr>
                <w:noProof/>
              </w:rPr>
              <w:lastRenderedPageBreak/>
              <w:drawing>
                <wp:inline distT="0" distB="0" distL="0" distR="0" wp14:anchorId="627CDCF6" wp14:editId="5A9D4AA7">
                  <wp:extent cx="2678971" cy="2144949"/>
                  <wp:effectExtent l="0" t="0" r="762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3922" cy="2164926"/>
                          </a:xfrm>
                          <a:prstGeom prst="rect">
                            <a:avLst/>
                          </a:prstGeom>
                        </pic:spPr>
                      </pic:pic>
                    </a:graphicData>
                  </a:graphic>
                </wp:inline>
              </w:drawing>
            </w:r>
          </w:p>
        </w:tc>
        <w:tc>
          <w:tcPr>
            <w:tcW w:w="4584" w:type="dxa"/>
          </w:tcPr>
          <w:p w14:paraId="2D5CDC67" w14:textId="77777777" w:rsidR="00E157E1" w:rsidRDefault="00E157E1" w:rsidP="0095761D">
            <w:pPr>
              <w:spacing w:after="40"/>
              <w:rPr>
                <w:b/>
                <w:sz w:val="20"/>
                <w:szCs w:val="20"/>
              </w:rPr>
            </w:pPr>
            <w:r>
              <w:rPr>
                <w:b/>
                <w:sz w:val="20"/>
                <w:szCs w:val="20"/>
              </w:rPr>
              <w:t>Time</w:t>
            </w:r>
          </w:p>
          <w:p w14:paraId="5292985E" w14:textId="7BFF4DEB" w:rsidR="007F6EB5" w:rsidRPr="007F6EB5" w:rsidRDefault="007F6EB5" w:rsidP="007F6EB5">
            <w:pPr>
              <w:spacing w:after="40"/>
              <w:rPr>
                <w:bCs/>
                <w:sz w:val="20"/>
                <w:szCs w:val="20"/>
              </w:rPr>
            </w:pPr>
            <w:r w:rsidRPr="007F6EB5">
              <w:rPr>
                <w:bCs/>
                <w:sz w:val="20"/>
                <w:szCs w:val="20"/>
              </w:rPr>
              <w:t xml:space="preserve">For each selection choose </w:t>
            </w:r>
            <w:r w:rsidR="0016086B" w:rsidRPr="007F6EB5">
              <w:rPr>
                <w:bCs/>
                <w:sz w:val="20"/>
                <w:szCs w:val="20"/>
              </w:rPr>
              <w:t>the</w:t>
            </w:r>
            <w:r w:rsidR="0016086B" w:rsidRPr="007F6EB5">
              <w:rPr>
                <w:b/>
                <w:bCs/>
                <w:sz w:val="20"/>
                <w:szCs w:val="20"/>
              </w:rPr>
              <w:t xml:space="preserve"> </w:t>
            </w:r>
            <w:r w:rsidR="0016086B" w:rsidRPr="0016086B">
              <w:rPr>
                <w:sz w:val="20"/>
                <w:szCs w:val="20"/>
              </w:rPr>
              <w:t>Case</w:t>
            </w:r>
            <w:r w:rsidRPr="007F6EB5">
              <w:rPr>
                <w:bCs/>
                <w:sz w:val="20"/>
                <w:szCs w:val="20"/>
              </w:rPr>
              <w:t>, Dataset, Variable and Element to be used.</w:t>
            </w:r>
          </w:p>
          <w:p w14:paraId="5CEC31CD" w14:textId="77777777" w:rsidR="007F6EB5" w:rsidRPr="007F6EB5" w:rsidRDefault="007F6EB5" w:rsidP="007F6EB5">
            <w:pPr>
              <w:spacing w:after="40"/>
              <w:rPr>
                <w:b/>
                <w:bCs/>
                <w:sz w:val="20"/>
                <w:szCs w:val="20"/>
              </w:rPr>
            </w:pPr>
            <w:r w:rsidRPr="007F6EB5">
              <w:rPr>
                <w:bCs/>
                <w:sz w:val="20"/>
                <w:szCs w:val="20"/>
              </w:rPr>
              <w:t>&gt; Assign variable to the Var button.</w:t>
            </w:r>
          </w:p>
          <w:p w14:paraId="6C3F75A3" w14:textId="77777777" w:rsidR="007F6EB5" w:rsidRPr="007F6EB5" w:rsidRDefault="007F6EB5" w:rsidP="007F6EB5">
            <w:pPr>
              <w:spacing w:after="40"/>
              <w:rPr>
                <w:bCs/>
                <w:sz w:val="20"/>
                <w:szCs w:val="20"/>
              </w:rPr>
            </w:pPr>
            <w:r w:rsidRPr="007F6EB5">
              <w:rPr>
                <w:bCs/>
                <w:sz w:val="20"/>
                <w:szCs w:val="20"/>
              </w:rPr>
              <w:t>Each selection can be scaled (log, normalised, etc) and the range to be plotted can be adjusted when assigning the selection to a button.</w:t>
            </w:r>
          </w:p>
          <w:p w14:paraId="5990EB32" w14:textId="56AC3EAE" w:rsidR="007F6EB5" w:rsidRDefault="007F6EB5" w:rsidP="007F6EB5">
            <w:pPr>
              <w:spacing w:after="40"/>
              <w:rPr>
                <w:bCs/>
                <w:sz w:val="20"/>
                <w:szCs w:val="20"/>
              </w:rPr>
            </w:pPr>
            <w:r w:rsidRPr="007F6EB5">
              <w:rPr>
                <w:bCs/>
                <w:sz w:val="20"/>
                <w:szCs w:val="20"/>
              </w:rPr>
              <w:t>&gt; Select plot type (line, bar, scatter, stem, etc)</w:t>
            </w:r>
          </w:p>
          <w:p w14:paraId="28ED89D4" w14:textId="7DE09518" w:rsidR="007F6EB5" w:rsidRPr="007F6EB5" w:rsidRDefault="007F6EB5" w:rsidP="007F6EB5">
            <w:pPr>
              <w:spacing w:after="40"/>
              <w:rPr>
                <w:bCs/>
                <w:sz w:val="20"/>
                <w:szCs w:val="20"/>
              </w:rPr>
            </w:pPr>
            <w:r>
              <w:rPr>
                <w:bCs/>
                <w:sz w:val="20"/>
                <w:szCs w:val="20"/>
              </w:rPr>
              <w:t xml:space="preserve">&gt; Use the New, Add and Delete buttons to generate and modify the </w:t>
            </w:r>
            <w:r w:rsidR="0016086B">
              <w:rPr>
                <w:bCs/>
                <w:sz w:val="20"/>
                <w:szCs w:val="20"/>
              </w:rPr>
              <w:t>plot.</w:t>
            </w:r>
          </w:p>
          <w:p w14:paraId="279BB61B" w14:textId="77777777" w:rsidR="007F6EB5" w:rsidRPr="007F6EB5" w:rsidRDefault="007F6EB5" w:rsidP="007F6EB5">
            <w:pPr>
              <w:spacing w:after="40"/>
              <w:rPr>
                <w:bCs/>
                <w:sz w:val="20"/>
                <w:szCs w:val="20"/>
              </w:rPr>
            </w:pPr>
            <w:r w:rsidRPr="007F6EB5">
              <w:rPr>
                <w:bCs/>
                <w:sz w:val="20"/>
                <w:szCs w:val="20"/>
                <w:u w:val="single"/>
              </w:rPr>
              <w:t>Control Buttons</w:t>
            </w:r>
            <w:r w:rsidRPr="007F6EB5">
              <w:rPr>
                <w:bCs/>
                <w:sz w:val="20"/>
                <w:szCs w:val="20"/>
              </w:rPr>
              <w:t>:</w:t>
            </w:r>
          </w:p>
          <w:p w14:paraId="1BA5F497" w14:textId="66A09EA3" w:rsidR="007F6EB5" w:rsidRPr="007F6EB5" w:rsidRDefault="007F6EB5" w:rsidP="007F6EB5">
            <w:pPr>
              <w:spacing w:after="40"/>
              <w:rPr>
                <w:bCs/>
                <w:sz w:val="20"/>
                <w:szCs w:val="20"/>
              </w:rPr>
            </w:pPr>
            <w:r w:rsidRPr="007F6EB5">
              <w:rPr>
                <w:bCs/>
                <w:sz w:val="20"/>
                <w:szCs w:val="20"/>
              </w:rPr>
              <w:sym w:font="Symbol" w:char="F0AE"/>
            </w:r>
            <w:r w:rsidRPr="007F6EB5">
              <w:rPr>
                <w:bCs/>
                <w:sz w:val="20"/>
                <w:szCs w:val="20"/>
              </w:rPr>
              <w:t xml:space="preserve"> : updates the list of </w:t>
            </w:r>
            <w:r w:rsidR="0016086B" w:rsidRPr="007F6EB5">
              <w:rPr>
                <w:bCs/>
                <w:sz w:val="20"/>
                <w:szCs w:val="20"/>
              </w:rPr>
              <w:t>Cases.</w:t>
            </w:r>
            <w:r w:rsidRPr="007F6EB5">
              <w:rPr>
                <w:bCs/>
                <w:sz w:val="20"/>
                <w:szCs w:val="20"/>
              </w:rPr>
              <w:t xml:space="preserve"> </w:t>
            </w:r>
          </w:p>
          <w:p w14:paraId="45612533" w14:textId="5121F4F0" w:rsidR="00E157E1" w:rsidRPr="00E157E1" w:rsidRDefault="00DF7D74" w:rsidP="0095761D">
            <w:pPr>
              <w:spacing w:after="40"/>
              <w:rPr>
                <w:bCs/>
                <w:sz w:val="20"/>
                <w:szCs w:val="20"/>
              </w:rPr>
            </w:pPr>
            <w:r>
              <w:rPr>
                <w:bCs/>
                <w:sz w:val="20"/>
                <w:szCs w:val="20"/>
              </w:rPr>
              <w:t>Pivot year button on figure – see below</w:t>
            </w:r>
          </w:p>
        </w:tc>
      </w:tr>
      <w:tr w:rsidR="00E157E1" w:rsidRPr="007551A5" w14:paraId="1B8579BA" w14:textId="77777777" w:rsidTr="0095761D">
        <w:tc>
          <w:tcPr>
            <w:tcW w:w="4476" w:type="dxa"/>
          </w:tcPr>
          <w:p w14:paraId="211D066A" w14:textId="0C938779" w:rsidR="00E157E1" w:rsidRPr="007551A5" w:rsidRDefault="00383D7C" w:rsidP="0095761D">
            <w:pPr>
              <w:rPr>
                <w:noProof/>
              </w:rPr>
            </w:pPr>
            <w:r>
              <w:rPr>
                <w:noProof/>
              </w:rPr>
              <w:drawing>
                <wp:inline distT="0" distB="0" distL="0" distR="0" wp14:anchorId="12C0D2E0" wp14:editId="230C385F">
                  <wp:extent cx="2731003" cy="21866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0645" cy="2202335"/>
                          </a:xfrm>
                          <a:prstGeom prst="rect">
                            <a:avLst/>
                          </a:prstGeom>
                        </pic:spPr>
                      </pic:pic>
                    </a:graphicData>
                  </a:graphic>
                </wp:inline>
              </w:drawing>
            </w:r>
          </w:p>
        </w:tc>
        <w:tc>
          <w:tcPr>
            <w:tcW w:w="4584" w:type="dxa"/>
          </w:tcPr>
          <w:p w14:paraId="68D8194E" w14:textId="77777777" w:rsidR="00E157E1" w:rsidRDefault="00E157E1" w:rsidP="0095761D">
            <w:pPr>
              <w:spacing w:after="40"/>
              <w:rPr>
                <w:b/>
                <w:sz w:val="20"/>
                <w:szCs w:val="20"/>
              </w:rPr>
            </w:pPr>
            <w:r>
              <w:rPr>
                <w:b/>
                <w:sz w:val="20"/>
                <w:szCs w:val="20"/>
              </w:rPr>
              <w:t>Distance</w:t>
            </w:r>
          </w:p>
          <w:p w14:paraId="0D9DB516" w14:textId="7F04BFC1" w:rsidR="003815E6" w:rsidRPr="003815E6" w:rsidRDefault="003815E6" w:rsidP="003815E6">
            <w:pPr>
              <w:spacing w:after="40"/>
              <w:rPr>
                <w:bCs/>
                <w:sz w:val="20"/>
                <w:szCs w:val="20"/>
              </w:rPr>
            </w:pPr>
            <w:r w:rsidRPr="003815E6">
              <w:rPr>
                <w:bCs/>
                <w:sz w:val="20"/>
                <w:szCs w:val="20"/>
              </w:rPr>
              <w:t xml:space="preserve">For each selection choose </w:t>
            </w:r>
            <w:r w:rsidR="0016086B" w:rsidRPr="003815E6">
              <w:rPr>
                <w:bCs/>
                <w:sz w:val="20"/>
                <w:szCs w:val="20"/>
              </w:rPr>
              <w:t>the</w:t>
            </w:r>
            <w:r w:rsidR="0016086B" w:rsidRPr="003815E6">
              <w:rPr>
                <w:b/>
                <w:bCs/>
                <w:sz w:val="20"/>
                <w:szCs w:val="20"/>
              </w:rPr>
              <w:t xml:space="preserve"> </w:t>
            </w:r>
            <w:r w:rsidR="0016086B" w:rsidRPr="0016086B">
              <w:rPr>
                <w:sz w:val="20"/>
                <w:szCs w:val="20"/>
              </w:rPr>
              <w:t>Case</w:t>
            </w:r>
            <w:r w:rsidRPr="003815E6">
              <w:rPr>
                <w:bCs/>
                <w:sz w:val="20"/>
                <w:szCs w:val="20"/>
              </w:rPr>
              <w:t>, Dataset and Variable to be used.</w:t>
            </w:r>
          </w:p>
          <w:p w14:paraId="7638CDCD" w14:textId="4B4541BE" w:rsidR="003815E6" w:rsidRPr="003815E6" w:rsidRDefault="003815E6" w:rsidP="003815E6">
            <w:pPr>
              <w:spacing w:after="40"/>
              <w:rPr>
                <w:b/>
                <w:bCs/>
                <w:sz w:val="20"/>
                <w:szCs w:val="20"/>
              </w:rPr>
            </w:pPr>
            <w:r w:rsidRPr="003815E6">
              <w:rPr>
                <w:bCs/>
                <w:sz w:val="20"/>
                <w:szCs w:val="20"/>
              </w:rPr>
              <w:t>&gt; Assign a variable to the Var</w:t>
            </w:r>
            <w:r>
              <w:rPr>
                <w:bCs/>
                <w:sz w:val="20"/>
                <w:szCs w:val="20"/>
              </w:rPr>
              <w:t xml:space="preserve"> </w:t>
            </w:r>
            <w:r w:rsidR="0016086B" w:rsidRPr="003815E6">
              <w:rPr>
                <w:bCs/>
                <w:sz w:val="20"/>
                <w:szCs w:val="20"/>
              </w:rPr>
              <w:t>button.</w:t>
            </w:r>
          </w:p>
          <w:p w14:paraId="7C3C363E" w14:textId="21F9D317" w:rsidR="003815E6" w:rsidRDefault="003815E6" w:rsidP="003815E6">
            <w:pPr>
              <w:spacing w:after="40"/>
              <w:rPr>
                <w:bCs/>
                <w:sz w:val="20"/>
                <w:szCs w:val="20"/>
              </w:rPr>
            </w:pPr>
            <w:r w:rsidRPr="003815E6">
              <w:rPr>
                <w:bCs/>
                <w:sz w:val="20"/>
                <w:szCs w:val="20"/>
              </w:rPr>
              <w:t>Each selection can be scaled (log, normalised, etc) and the range to be plotted can be adjusted when assigning the selection to a button.</w:t>
            </w:r>
          </w:p>
          <w:p w14:paraId="0823CE42" w14:textId="401250E1" w:rsidR="00480016" w:rsidRPr="003815E6" w:rsidRDefault="00480016" w:rsidP="003815E6">
            <w:pPr>
              <w:spacing w:after="40"/>
              <w:rPr>
                <w:bCs/>
                <w:sz w:val="20"/>
                <w:szCs w:val="20"/>
              </w:rPr>
            </w:pPr>
            <w:r>
              <w:rPr>
                <w:bCs/>
                <w:sz w:val="20"/>
                <w:szCs w:val="20"/>
              </w:rPr>
              <w:t>&gt; Set the required Run Time</w:t>
            </w:r>
            <w:r w:rsidR="005B0458">
              <w:rPr>
                <w:bCs/>
                <w:sz w:val="20"/>
                <w:szCs w:val="20"/>
              </w:rPr>
              <w:t>,</w:t>
            </w:r>
            <w:r>
              <w:rPr>
                <w:bCs/>
                <w:sz w:val="20"/>
                <w:szCs w:val="20"/>
              </w:rPr>
              <w:t xml:space="preserve"> or press </w:t>
            </w:r>
            <w:r w:rsidR="005B0458">
              <w:rPr>
                <w:bCs/>
                <w:sz w:val="20"/>
                <w:szCs w:val="20"/>
              </w:rPr>
              <w:t>‘</w:t>
            </w:r>
            <w:r>
              <w:rPr>
                <w:bCs/>
                <w:sz w:val="20"/>
                <w:szCs w:val="20"/>
              </w:rPr>
              <w:t>Ti</w:t>
            </w:r>
            <w:r w:rsidR="005B0458">
              <w:rPr>
                <w:bCs/>
                <w:sz w:val="20"/>
                <w:szCs w:val="20"/>
              </w:rPr>
              <w:t>’</w:t>
            </w:r>
            <w:r>
              <w:rPr>
                <w:bCs/>
                <w:sz w:val="20"/>
                <w:szCs w:val="20"/>
              </w:rPr>
              <w:t xml:space="preserve"> button to </w:t>
            </w:r>
            <w:r w:rsidR="00C0405A">
              <w:rPr>
                <w:bCs/>
                <w:sz w:val="20"/>
                <w:szCs w:val="20"/>
              </w:rPr>
              <w:t>switch to</w:t>
            </w:r>
            <w:r>
              <w:rPr>
                <w:bCs/>
                <w:sz w:val="20"/>
                <w:szCs w:val="20"/>
              </w:rPr>
              <w:t xml:space="preserve"> an animation for the duration of the run.</w:t>
            </w:r>
          </w:p>
          <w:p w14:paraId="2CF9E3A2" w14:textId="57C16729" w:rsidR="003815E6" w:rsidRDefault="003815E6" w:rsidP="003815E6">
            <w:pPr>
              <w:spacing w:after="40"/>
              <w:rPr>
                <w:bCs/>
                <w:sz w:val="20"/>
                <w:szCs w:val="20"/>
              </w:rPr>
            </w:pPr>
            <w:r w:rsidRPr="003815E6">
              <w:rPr>
                <w:bCs/>
                <w:sz w:val="20"/>
                <w:szCs w:val="20"/>
              </w:rPr>
              <w:t>&gt; Select plot type</w:t>
            </w:r>
            <w:r w:rsidR="00383D7C">
              <w:rPr>
                <w:bCs/>
                <w:sz w:val="20"/>
                <w:szCs w:val="20"/>
              </w:rPr>
              <w:t xml:space="preserve"> as </w:t>
            </w:r>
            <w:r w:rsidRPr="003815E6">
              <w:rPr>
                <w:bCs/>
                <w:sz w:val="20"/>
                <w:szCs w:val="20"/>
              </w:rPr>
              <w:t>bar, scatter, stem, etc</w:t>
            </w:r>
            <w:r w:rsidR="00383D7C">
              <w:rPr>
                <w:bCs/>
                <w:sz w:val="20"/>
                <w:szCs w:val="20"/>
              </w:rPr>
              <w:t xml:space="preserve"> for </w:t>
            </w:r>
            <w:r w:rsidR="00B94C3B">
              <w:rPr>
                <w:bCs/>
                <w:sz w:val="20"/>
                <w:szCs w:val="20"/>
              </w:rPr>
              <w:t>snap-shot</w:t>
            </w:r>
            <w:r w:rsidR="00383D7C">
              <w:rPr>
                <w:bCs/>
                <w:sz w:val="20"/>
                <w:szCs w:val="20"/>
              </w:rPr>
              <w:t xml:space="preserve"> or animation and surf, contour, etc for X-T </w:t>
            </w:r>
            <w:r w:rsidR="0016086B">
              <w:rPr>
                <w:bCs/>
                <w:sz w:val="20"/>
                <w:szCs w:val="20"/>
              </w:rPr>
              <w:t>plot.</w:t>
            </w:r>
          </w:p>
          <w:p w14:paraId="48D95503" w14:textId="3D34E342" w:rsidR="003815E6" w:rsidRPr="003815E6" w:rsidRDefault="003815E6" w:rsidP="003815E6">
            <w:pPr>
              <w:spacing w:after="40"/>
              <w:rPr>
                <w:bCs/>
                <w:sz w:val="20"/>
                <w:szCs w:val="20"/>
              </w:rPr>
            </w:pPr>
            <w:r>
              <w:rPr>
                <w:bCs/>
                <w:sz w:val="20"/>
                <w:szCs w:val="20"/>
              </w:rPr>
              <w:t xml:space="preserve">&gt; Use the </w:t>
            </w:r>
            <w:r w:rsidR="00383D7C">
              <w:rPr>
                <w:bCs/>
                <w:sz w:val="20"/>
                <w:szCs w:val="20"/>
              </w:rPr>
              <w:t>New/Add/Delete</w:t>
            </w:r>
            <w:r>
              <w:rPr>
                <w:bCs/>
                <w:sz w:val="20"/>
                <w:szCs w:val="20"/>
              </w:rPr>
              <w:t xml:space="preserve"> button</w:t>
            </w:r>
            <w:r w:rsidR="00383D7C">
              <w:rPr>
                <w:bCs/>
                <w:sz w:val="20"/>
                <w:szCs w:val="20"/>
              </w:rPr>
              <w:t>s</w:t>
            </w:r>
            <w:r>
              <w:rPr>
                <w:bCs/>
                <w:sz w:val="20"/>
                <w:szCs w:val="20"/>
              </w:rPr>
              <w:t xml:space="preserve"> to generate </w:t>
            </w:r>
            <w:r w:rsidR="0016086B">
              <w:rPr>
                <w:bCs/>
                <w:sz w:val="20"/>
                <w:szCs w:val="20"/>
              </w:rPr>
              <w:t>plot.</w:t>
            </w:r>
          </w:p>
          <w:p w14:paraId="099E821D" w14:textId="77777777" w:rsidR="003815E6" w:rsidRPr="003815E6" w:rsidRDefault="003815E6" w:rsidP="003815E6">
            <w:pPr>
              <w:spacing w:after="40"/>
              <w:rPr>
                <w:bCs/>
                <w:sz w:val="20"/>
                <w:szCs w:val="20"/>
              </w:rPr>
            </w:pPr>
            <w:r w:rsidRPr="003815E6">
              <w:rPr>
                <w:bCs/>
                <w:sz w:val="20"/>
                <w:szCs w:val="20"/>
                <w:u w:val="single"/>
              </w:rPr>
              <w:t>Control Buttons</w:t>
            </w:r>
            <w:r w:rsidRPr="003815E6">
              <w:rPr>
                <w:bCs/>
                <w:sz w:val="20"/>
                <w:szCs w:val="20"/>
              </w:rPr>
              <w:t>:</w:t>
            </w:r>
          </w:p>
          <w:p w14:paraId="723771ED" w14:textId="24454763" w:rsidR="003815E6" w:rsidRDefault="003815E6" w:rsidP="007F6EB5">
            <w:pPr>
              <w:spacing w:after="40"/>
              <w:rPr>
                <w:bCs/>
                <w:sz w:val="20"/>
                <w:szCs w:val="20"/>
              </w:rPr>
            </w:pPr>
            <w:r w:rsidRPr="003815E6">
              <w:rPr>
                <w:bCs/>
                <w:sz w:val="20"/>
                <w:szCs w:val="20"/>
              </w:rPr>
              <w:sym w:font="Symbol" w:char="F0AE"/>
            </w:r>
            <w:r w:rsidRPr="003815E6">
              <w:rPr>
                <w:bCs/>
                <w:sz w:val="20"/>
                <w:szCs w:val="20"/>
              </w:rPr>
              <w:t xml:space="preserve"> : updates the list of </w:t>
            </w:r>
            <w:r w:rsidR="0016086B" w:rsidRPr="003815E6">
              <w:rPr>
                <w:bCs/>
                <w:sz w:val="20"/>
                <w:szCs w:val="20"/>
              </w:rPr>
              <w:t>Cases.</w:t>
            </w:r>
            <w:r w:rsidRPr="003815E6">
              <w:rPr>
                <w:bCs/>
                <w:sz w:val="20"/>
                <w:szCs w:val="20"/>
              </w:rPr>
              <w:t xml:space="preserve"> </w:t>
            </w:r>
          </w:p>
          <w:p w14:paraId="759CB57F" w14:textId="05482BC5" w:rsidR="00480016" w:rsidRDefault="00480016" w:rsidP="007F6EB5">
            <w:pPr>
              <w:spacing w:after="40"/>
              <w:rPr>
                <w:bCs/>
                <w:sz w:val="20"/>
                <w:szCs w:val="20"/>
              </w:rPr>
            </w:pPr>
            <w:r>
              <w:rPr>
                <w:bCs/>
                <w:sz w:val="20"/>
                <w:szCs w:val="20"/>
              </w:rPr>
              <w:t xml:space="preserve">Ti/Mv : switch between </w:t>
            </w:r>
            <w:r w:rsidR="00B94C3B">
              <w:rPr>
                <w:bCs/>
                <w:sz w:val="20"/>
                <w:szCs w:val="20"/>
              </w:rPr>
              <w:t>Snapshot</w:t>
            </w:r>
            <w:r>
              <w:rPr>
                <w:bCs/>
                <w:sz w:val="20"/>
                <w:szCs w:val="20"/>
              </w:rPr>
              <w:t xml:space="preserve"> and Animation</w:t>
            </w:r>
          </w:p>
          <w:p w14:paraId="718BCEB2" w14:textId="2D204921" w:rsidR="00E157E1" w:rsidRPr="00E157E1" w:rsidRDefault="003815E6" w:rsidP="007F6EB5">
            <w:pPr>
              <w:spacing w:after="40"/>
              <w:rPr>
                <w:bCs/>
                <w:sz w:val="20"/>
                <w:szCs w:val="20"/>
              </w:rPr>
            </w:pPr>
            <w:r>
              <w:rPr>
                <w:bCs/>
                <w:sz w:val="20"/>
                <w:szCs w:val="20"/>
              </w:rPr>
              <w:t>Note: If there are only a few reaches in the model, the plot works better using bar or step plot types.</w:t>
            </w:r>
          </w:p>
        </w:tc>
      </w:tr>
      <w:tr w:rsidR="00E157E1" w:rsidRPr="007551A5" w14:paraId="365BDB07" w14:textId="77777777" w:rsidTr="0095761D">
        <w:tc>
          <w:tcPr>
            <w:tcW w:w="4476" w:type="dxa"/>
          </w:tcPr>
          <w:p w14:paraId="492E32F5" w14:textId="5411685B" w:rsidR="00E157E1" w:rsidRPr="007551A5" w:rsidRDefault="00BF325F" w:rsidP="0095761D">
            <w:pPr>
              <w:rPr>
                <w:noProof/>
              </w:rPr>
            </w:pPr>
            <w:r>
              <w:rPr>
                <w:noProof/>
              </w:rPr>
              <w:drawing>
                <wp:inline distT="0" distB="0" distL="0" distR="0" wp14:anchorId="3ADD45B9" wp14:editId="6D016B6E">
                  <wp:extent cx="2672896" cy="2140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6821" cy="2151234"/>
                          </a:xfrm>
                          <a:prstGeom prst="rect">
                            <a:avLst/>
                          </a:prstGeom>
                        </pic:spPr>
                      </pic:pic>
                    </a:graphicData>
                  </a:graphic>
                </wp:inline>
              </w:drawing>
            </w:r>
          </w:p>
        </w:tc>
        <w:tc>
          <w:tcPr>
            <w:tcW w:w="4584" w:type="dxa"/>
          </w:tcPr>
          <w:p w14:paraId="4C1C6F73" w14:textId="77777777" w:rsidR="00E157E1" w:rsidRDefault="00E157E1" w:rsidP="0095761D">
            <w:pPr>
              <w:spacing w:after="40"/>
              <w:rPr>
                <w:b/>
                <w:sz w:val="20"/>
                <w:szCs w:val="20"/>
              </w:rPr>
            </w:pPr>
            <w:r>
              <w:rPr>
                <w:b/>
                <w:sz w:val="20"/>
                <w:szCs w:val="20"/>
              </w:rPr>
              <w:t>Network</w:t>
            </w:r>
          </w:p>
          <w:p w14:paraId="62E2A454" w14:textId="2DA7596D" w:rsidR="003815E6" w:rsidRPr="003815E6" w:rsidRDefault="003815E6" w:rsidP="003815E6">
            <w:pPr>
              <w:spacing w:after="40"/>
              <w:rPr>
                <w:bCs/>
                <w:sz w:val="20"/>
                <w:szCs w:val="20"/>
              </w:rPr>
            </w:pPr>
            <w:r w:rsidRPr="003815E6">
              <w:rPr>
                <w:bCs/>
                <w:sz w:val="20"/>
                <w:szCs w:val="20"/>
              </w:rPr>
              <w:t xml:space="preserve">For each selection choose </w:t>
            </w:r>
            <w:r w:rsidR="0016086B" w:rsidRPr="003815E6">
              <w:rPr>
                <w:bCs/>
                <w:sz w:val="20"/>
                <w:szCs w:val="20"/>
              </w:rPr>
              <w:t>the</w:t>
            </w:r>
            <w:r w:rsidR="0016086B" w:rsidRPr="003815E6">
              <w:rPr>
                <w:b/>
                <w:bCs/>
                <w:sz w:val="20"/>
                <w:szCs w:val="20"/>
              </w:rPr>
              <w:t xml:space="preserve"> </w:t>
            </w:r>
            <w:r w:rsidR="0016086B" w:rsidRPr="0016086B">
              <w:rPr>
                <w:sz w:val="20"/>
                <w:szCs w:val="20"/>
              </w:rPr>
              <w:t>Case</w:t>
            </w:r>
            <w:r w:rsidRPr="003815E6">
              <w:rPr>
                <w:bCs/>
                <w:sz w:val="20"/>
                <w:szCs w:val="20"/>
              </w:rPr>
              <w:t>, Dataset and Variable to be used.</w:t>
            </w:r>
          </w:p>
          <w:p w14:paraId="2BC718AA" w14:textId="78BD55F8" w:rsidR="003815E6" w:rsidRPr="003815E6" w:rsidRDefault="003815E6" w:rsidP="003815E6">
            <w:pPr>
              <w:spacing w:after="40"/>
              <w:rPr>
                <w:b/>
                <w:bCs/>
                <w:sz w:val="20"/>
                <w:szCs w:val="20"/>
              </w:rPr>
            </w:pPr>
            <w:r w:rsidRPr="003815E6">
              <w:rPr>
                <w:bCs/>
                <w:sz w:val="20"/>
                <w:szCs w:val="20"/>
              </w:rPr>
              <w:t>&gt; Assign a variable to the Var</w:t>
            </w:r>
            <w:r>
              <w:rPr>
                <w:bCs/>
                <w:sz w:val="20"/>
                <w:szCs w:val="20"/>
              </w:rPr>
              <w:t xml:space="preserve"> </w:t>
            </w:r>
            <w:r w:rsidR="0016086B" w:rsidRPr="003815E6">
              <w:rPr>
                <w:bCs/>
                <w:sz w:val="20"/>
                <w:szCs w:val="20"/>
              </w:rPr>
              <w:t>button.</w:t>
            </w:r>
          </w:p>
          <w:p w14:paraId="1009F127" w14:textId="77777777" w:rsidR="003815E6" w:rsidRPr="003815E6" w:rsidRDefault="003815E6" w:rsidP="003815E6">
            <w:pPr>
              <w:spacing w:after="40"/>
              <w:rPr>
                <w:bCs/>
                <w:sz w:val="20"/>
                <w:szCs w:val="20"/>
              </w:rPr>
            </w:pPr>
            <w:r w:rsidRPr="003815E6">
              <w:rPr>
                <w:bCs/>
                <w:sz w:val="20"/>
                <w:szCs w:val="20"/>
              </w:rPr>
              <w:t>Each selection can be scaled (log, normalised, etc) and the range to be plotted can be adjusted when assigning the selection to a button.</w:t>
            </w:r>
          </w:p>
          <w:p w14:paraId="4BFEC8B4" w14:textId="77777777" w:rsidR="00E157E1" w:rsidRDefault="003815E6" w:rsidP="0095761D">
            <w:pPr>
              <w:spacing w:after="40"/>
              <w:rPr>
                <w:bCs/>
                <w:sz w:val="20"/>
                <w:szCs w:val="20"/>
              </w:rPr>
            </w:pPr>
            <w:r>
              <w:rPr>
                <w:bCs/>
                <w:sz w:val="20"/>
                <w:szCs w:val="20"/>
              </w:rPr>
              <w:t>&gt; Set the node size. This defines the size of the circle used to depict each Element or Reach, depending on the variable selected.</w:t>
            </w:r>
          </w:p>
          <w:p w14:paraId="08666CFF" w14:textId="395B80C0" w:rsidR="003815E6" w:rsidRPr="003815E6" w:rsidRDefault="003815E6" w:rsidP="003815E6">
            <w:pPr>
              <w:spacing w:after="40"/>
              <w:rPr>
                <w:bCs/>
                <w:sz w:val="20"/>
                <w:szCs w:val="20"/>
              </w:rPr>
            </w:pPr>
            <w:r w:rsidRPr="003815E6">
              <w:rPr>
                <w:bCs/>
                <w:sz w:val="20"/>
                <w:szCs w:val="20"/>
              </w:rPr>
              <w:t>&gt; Use the select button to generate the animated plot</w:t>
            </w:r>
            <w:r>
              <w:rPr>
                <w:bCs/>
                <w:sz w:val="20"/>
                <w:szCs w:val="20"/>
              </w:rPr>
              <w:t xml:space="preserve"> of the network graph (colour map used to show changes in selected variable).</w:t>
            </w:r>
          </w:p>
          <w:p w14:paraId="0C65BEF8" w14:textId="29B626E4" w:rsidR="003815E6" w:rsidRPr="00E157E1" w:rsidRDefault="003815E6" w:rsidP="0095761D">
            <w:pPr>
              <w:spacing w:after="40"/>
              <w:rPr>
                <w:bCs/>
                <w:sz w:val="20"/>
                <w:szCs w:val="20"/>
              </w:rPr>
            </w:pPr>
          </w:p>
        </w:tc>
      </w:tr>
      <w:tr w:rsidR="00BF325F" w:rsidRPr="007551A5" w14:paraId="516B6AE2" w14:textId="77777777" w:rsidTr="0095761D">
        <w:tc>
          <w:tcPr>
            <w:tcW w:w="4476" w:type="dxa"/>
          </w:tcPr>
          <w:p w14:paraId="0C55C7C2" w14:textId="77777777" w:rsidR="0003231D" w:rsidRPr="007551A5" w:rsidRDefault="0003231D" w:rsidP="0095761D">
            <w:pPr>
              <w:rPr>
                <w:noProof/>
              </w:rPr>
            </w:pPr>
            <w:bookmarkStart w:id="113" w:name="_Hlk42161777"/>
            <w:r w:rsidRPr="007551A5">
              <w:rPr>
                <w:noProof/>
              </w:rPr>
              <w:lastRenderedPageBreak/>
              <w:drawing>
                <wp:inline distT="0" distB="0" distL="0" distR="0" wp14:anchorId="4EA3EB47" wp14:editId="0185E69A">
                  <wp:extent cx="2696123" cy="2158682"/>
                  <wp:effectExtent l="0" t="0" r="952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60"/>
                          <a:stretch>
                            <a:fillRect/>
                          </a:stretch>
                        </pic:blipFill>
                        <pic:spPr>
                          <a:xfrm>
                            <a:off x="0" y="0"/>
                            <a:ext cx="2722188" cy="2179551"/>
                          </a:xfrm>
                          <a:prstGeom prst="rect">
                            <a:avLst/>
                          </a:prstGeom>
                        </pic:spPr>
                      </pic:pic>
                    </a:graphicData>
                  </a:graphic>
                </wp:inline>
              </w:drawing>
            </w:r>
          </w:p>
        </w:tc>
        <w:tc>
          <w:tcPr>
            <w:tcW w:w="4584" w:type="dxa"/>
          </w:tcPr>
          <w:p w14:paraId="51DD22A2" w14:textId="77777777" w:rsidR="0003231D" w:rsidRPr="007551A5" w:rsidRDefault="0003231D" w:rsidP="0095761D">
            <w:pPr>
              <w:spacing w:after="40"/>
              <w:rPr>
                <w:b/>
                <w:sz w:val="20"/>
                <w:szCs w:val="20"/>
              </w:rPr>
            </w:pPr>
            <w:r w:rsidRPr="007551A5">
              <w:rPr>
                <w:b/>
                <w:sz w:val="20"/>
                <w:szCs w:val="20"/>
              </w:rPr>
              <w:t>2D plot</w:t>
            </w:r>
          </w:p>
          <w:p w14:paraId="2B8693CB" w14:textId="12980801" w:rsidR="0003231D" w:rsidRPr="007551A5" w:rsidRDefault="0003231D" w:rsidP="0095761D">
            <w:pPr>
              <w:spacing w:after="40"/>
              <w:rPr>
                <w:sz w:val="20"/>
                <w:szCs w:val="20"/>
              </w:rPr>
            </w:pPr>
            <w:r w:rsidRPr="007551A5">
              <w:rPr>
                <w:bCs/>
                <w:sz w:val="20"/>
                <w:szCs w:val="20"/>
              </w:rPr>
              <w:t>For each selection choose the</w:t>
            </w:r>
            <w:r w:rsidRPr="007551A5">
              <w:rPr>
                <w:b/>
                <w:sz w:val="20"/>
                <w:szCs w:val="20"/>
              </w:rPr>
              <w:t xml:space="preserve"> </w:t>
            </w:r>
            <w:r w:rsidRPr="007551A5">
              <w:rPr>
                <w:sz w:val="20"/>
                <w:szCs w:val="20"/>
              </w:rPr>
              <w:t>Case, Dataset and Variable to be used.</w:t>
            </w:r>
          </w:p>
          <w:p w14:paraId="64E09EA6" w14:textId="0A2E2775" w:rsidR="0003231D" w:rsidRPr="007551A5" w:rsidRDefault="0003231D" w:rsidP="0095761D">
            <w:pPr>
              <w:spacing w:after="40"/>
              <w:rPr>
                <w:b/>
                <w:sz w:val="20"/>
                <w:szCs w:val="20"/>
              </w:rPr>
            </w:pPr>
            <w:r w:rsidRPr="007551A5">
              <w:rPr>
                <w:sz w:val="20"/>
                <w:szCs w:val="20"/>
              </w:rPr>
              <w:t xml:space="preserve">&gt; Assign a variable, or a dimension, to the Var and X buttons to set the Y and X axes, </w:t>
            </w:r>
            <w:r w:rsidR="0016086B" w:rsidRPr="007551A5">
              <w:rPr>
                <w:sz w:val="20"/>
                <w:szCs w:val="20"/>
              </w:rPr>
              <w:t>respectively.</w:t>
            </w:r>
          </w:p>
          <w:p w14:paraId="18332039" w14:textId="77777777" w:rsidR="0003231D" w:rsidRPr="007551A5" w:rsidRDefault="0003231D" w:rsidP="0095761D">
            <w:pPr>
              <w:spacing w:after="40"/>
              <w:rPr>
                <w:sz w:val="20"/>
                <w:szCs w:val="20"/>
              </w:rPr>
            </w:pPr>
            <w:r w:rsidRPr="007551A5">
              <w:rPr>
                <w:sz w:val="20"/>
                <w:szCs w:val="20"/>
              </w:rPr>
              <w:t>Each selection can be scaled (log, normalised, etc) and the range to be plotted can be adjusted when assigning the selection to a button.</w:t>
            </w:r>
          </w:p>
          <w:p w14:paraId="7C67DCFB" w14:textId="77777777" w:rsidR="0003231D" w:rsidRPr="007551A5" w:rsidRDefault="0003231D" w:rsidP="0095761D">
            <w:pPr>
              <w:spacing w:after="40"/>
              <w:rPr>
                <w:sz w:val="20"/>
                <w:szCs w:val="20"/>
              </w:rPr>
            </w:pPr>
            <w:r w:rsidRPr="007551A5">
              <w:rPr>
                <w:sz w:val="20"/>
                <w:szCs w:val="20"/>
              </w:rPr>
              <w:t>&gt; Select plot type (line, bar, scatter, stem, etc)</w:t>
            </w:r>
          </w:p>
          <w:p w14:paraId="379584D1" w14:textId="77777777" w:rsidR="0003231D" w:rsidRPr="007551A5" w:rsidRDefault="0003231D" w:rsidP="0095761D">
            <w:pPr>
              <w:spacing w:after="40"/>
              <w:rPr>
                <w:sz w:val="20"/>
                <w:szCs w:val="20"/>
              </w:rPr>
            </w:pPr>
            <w:r w:rsidRPr="007551A5">
              <w:rPr>
                <w:sz w:val="20"/>
                <w:szCs w:val="20"/>
                <w:u w:val="single"/>
              </w:rPr>
              <w:t>Control Buttons</w:t>
            </w:r>
            <w:r w:rsidRPr="007551A5">
              <w:rPr>
                <w:sz w:val="20"/>
                <w:szCs w:val="20"/>
              </w:rPr>
              <w:t>:</w:t>
            </w:r>
          </w:p>
          <w:p w14:paraId="7E1514AC" w14:textId="3F8A44EB" w:rsidR="0003231D" w:rsidRPr="007551A5" w:rsidRDefault="0003231D" w:rsidP="0095761D">
            <w:pPr>
              <w:spacing w:after="40"/>
              <w:rPr>
                <w:sz w:val="20"/>
                <w:szCs w:val="20"/>
              </w:rPr>
            </w:pPr>
            <w:bookmarkStart w:id="114" w:name="_Hlk41129620"/>
            <w:r w:rsidRPr="007551A5">
              <w:rPr>
                <w:sz w:val="20"/>
                <w:szCs w:val="20"/>
              </w:rPr>
              <w:sym w:font="Symbol" w:char="F0AE"/>
            </w:r>
            <w:r w:rsidRPr="007551A5">
              <w:rPr>
                <w:sz w:val="20"/>
                <w:szCs w:val="20"/>
              </w:rPr>
              <w:t xml:space="preserve"> : updates the list of </w:t>
            </w:r>
            <w:r w:rsidR="0016086B" w:rsidRPr="007551A5">
              <w:rPr>
                <w:sz w:val="20"/>
                <w:szCs w:val="20"/>
              </w:rPr>
              <w:t>Cases.</w:t>
            </w:r>
            <w:r w:rsidRPr="007551A5">
              <w:rPr>
                <w:sz w:val="20"/>
                <w:szCs w:val="20"/>
              </w:rPr>
              <w:t xml:space="preserve"> </w:t>
            </w:r>
          </w:p>
          <w:p w14:paraId="43DB5C29" w14:textId="3682B2DB" w:rsidR="0003231D" w:rsidRPr="007F6EB5" w:rsidRDefault="0003231D" w:rsidP="0095761D">
            <w:pPr>
              <w:spacing w:after="40"/>
              <w:rPr>
                <w:sz w:val="20"/>
                <w:szCs w:val="20"/>
              </w:rPr>
            </w:pPr>
            <w:r w:rsidRPr="007551A5">
              <w:rPr>
                <w:sz w:val="20"/>
                <w:szCs w:val="20"/>
              </w:rPr>
              <w:t>XY:  swaps the X and Y axes</w:t>
            </w:r>
            <w:bookmarkEnd w:id="114"/>
          </w:p>
        </w:tc>
      </w:tr>
      <w:tr w:rsidR="00BF325F" w:rsidRPr="007551A5" w14:paraId="6C031550" w14:textId="77777777" w:rsidTr="0095761D">
        <w:tc>
          <w:tcPr>
            <w:tcW w:w="4476" w:type="dxa"/>
          </w:tcPr>
          <w:p w14:paraId="20F03FB6" w14:textId="77777777" w:rsidR="0003231D" w:rsidRPr="007551A5" w:rsidRDefault="0003231D" w:rsidP="0095761D">
            <w:r w:rsidRPr="007551A5">
              <w:rPr>
                <w:noProof/>
              </w:rPr>
              <w:drawing>
                <wp:inline distT="0" distB="0" distL="0" distR="0" wp14:anchorId="08EC5354" wp14:editId="6D456587">
                  <wp:extent cx="2682641" cy="2147887"/>
                  <wp:effectExtent l="0" t="0" r="381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1"/>
                          <a:stretch>
                            <a:fillRect/>
                          </a:stretch>
                        </pic:blipFill>
                        <pic:spPr>
                          <a:xfrm>
                            <a:off x="0" y="0"/>
                            <a:ext cx="2706930" cy="2167334"/>
                          </a:xfrm>
                          <a:prstGeom prst="rect">
                            <a:avLst/>
                          </a:prstGeom>
                        </pic:spPr>
                      </pic:pic>
                    </a:graphicData>
                  </a:graphic>
                </wp:inline>
              </w:drawing>
            </w:r>
          </w:p>
        </w:tc>
        <w:tc>
          <w:tcPr>
            <w:tcW w:w="4584" w:type="dxa"/>
          </w:tcPr>
          <w:p w14:paraId="3BC8FA44" w14:textId="77777777" w:rsidR="0003231D" w:rsidRPr="007551A5" w:rsidRDefault="0003231D" w:rsidP="0095761D">
            <w:pPr>
              <w:spacing w:after="40"/>
              <w:rPr>
                <w:b/>
                <w:sz w:val="20"/>
                <w:szCs w:val="20"/>
              </w:rPr>
            </w:pPr>
            <w:r w:rsidRPr="007551A5">
              <w:rPr>
                <w:b/>
                <w:sz w:val="20"/>
                <w:szCs w:val="20"/>
              </w:rPr>
              <w:t>3D plot</w:t>
            </w:r>
          </w:p>
          <w:p w14:paraId="2835D1AE" w14:textId="6D77BA0B" w:rsidR="0003231D" w:rsidRPr="007551A5" w:rsidRDefault="0003231D" w:rsidP="0095761D">
            <w:pPr>
              <w:spacing w:after="40"/>
              <w:rPr>
                <w:sz w:val="20"/>
                <w:szCs w:val="20"/>
              </w:rPr>
            </w:pPr>
            <w:r w:rsidRPr="007551A5">
              <w:rPr>
                <w:bCs/>
                <w:sz w:val="20"/>
                <w:szCs w:val="20"/>
              </w:rPr>
              <w:t>For each selection choose the</w:t>
            </w:r>
            <w:r w:rsidRPr="007551A5">
              <w:rPr>
                <w:b/>
                <w:sz w:val="20"/>
                <w:szCs w:val="20"/>
              </w:rPr>
              <w:t xml:space="preserve"> </w:t>
            </w:r>
            <w:r w:rsidRPr="007551A5">
              <w:rPr>
                <w:sz w:val="20"/>
                <w:szCs w:val="20"/>
              </w:rPr>
              <w:t>Case, Dataset and Variable to be used.</w:t>
            </w:r>
          </w:p>
          <w:p w14:paraId="33B9C4EC" w14:textId="77777777" w:rsidR="0003231D" w:rsidRPr="007551A5" w:rsidRDefault="0003231D" w:rsidP="0095761D">
            <w:pPr>
              <w:spacing w:after="40"/>
              <w:rPr>
                <w:sz w:val="20"/>
                <w:szCs w:val="20"/>
              </w:rPr>
            </w:pPr>
            <w:r w:rsidRPr="007551A5">
              <w:rPr>
                <w:sz w:val="20"/>
                <w:szCs w:val="20"/>
              </w:rPr>
              <w:t>&gt; Assign selections to the Var, X and Y buttons</w:t>
            </w:r>
          </w:p>
          <w:p w14:paraId="78C45ADC" w14:textId="77777777" w:rsidR="0003231D" w:rsidRPr="007551A5" w:rsidRDefault="0003231D" w:rsidP="0095761D">
            <w:pPr>
              <w:spacing w:after="40"/>
              <w:rPr>
                <w:sz w:val="20"/>
                <w:szCs w:val="20"/>
              </w:rPr>
            </w:pPr>
            <w:r w:rsidRPr="007551A5">
              <w:rPr>
                <w:sz w:val="20"/>
                <w:szCs w:val="20"/>
              </w:rPr>
              <w:t>Take care to ensure that the assignments to X and Y correctly match the dimensions selected for the variable (including any adjustment of the dimension ranges to be used).</w:t>
            </w:r>
          </w:p>
          <w:p w14:paraId="1FDEB4EB" w14:textId="77777777" w:rsidR="0003231D" w:rsidRPr="007551A5" w:rsidRDefault="0003231D" w:rsidP="0095761D">
            <w:pPr>
              <w:spacing w:after="40"/>
              <w:rPr>
                <w:sz w:val="20"/>
                <w:szCs w:val="20"/>
              </w:rPr>
            </w:pPr>
            <w:r w:rsidRPr="007551A5">
              <w:rPr>
                <w:sz w:val="20"/>
                <w:szCs w:val="20"/>
              </w:rPr>
              <w:t>&gt; Select plot type.</w:t>
            </w:r>
          </w:p>
          <w:p w14:paraId="3DCF4CC0" w14:textId="77777777" w:rsidR="0003231D" w:rsidRPr="007551A5" w:rsidRDefault="0003231D" w:rsidP="0095761D">
            <w:pPr>
              <w:spacing w:after="40"/>
              <w:rPr>
                <w:sz w:val="20"/>
                <w:szCs w:val="20"/>
              </w:rPr>
            </w:pPr>
          </w:p>
          <w:p w14:paraId="54C03020" w14:textId="77777777" w:rsidR="0003231D" w:rsidRPr="007551A5" w:rsidRDefault="0003231D" w:rsidP="0095761D">
            <w:pPr>
              <w:spacing w:after="40"/>
              <w:rPr>
                <w:sz w:val="20"/>
                <w:szCs w:val="20"/>
              </w:rPr>
            </w:pPr>
            <w:r w:rsidRPr="007551A5">
              <w:rPr>
                <w:sz w:val="20"/>
                <w:szCs w:val="20"/>
                <w:u w:val="single"/>
              </w:rPr>
              <w:t>Control Buttons</w:t>
            </w:r>
            <w:r w:rsidRPr="007551A5">
              <w:rPr>
                <w:sz w:val="20"/>
                <w:szCs w:val="20"/>
              </w:rPr>
              <w:t>: see 2D plot above.</w:t>
            </w:r>
          </w:p>
        </w:tc>
      </w:tr>
      <w:bookmarkEnd w:id="113"/>
    </w:tbl>
    <w:p w14:paraId="4DADEA74" w14:textId="77777777" w:rsidR="0003231D" w:rsidRPr="007551A5" w:rsidRDefault="0003231D" w:rsidP="0003231D">
      <w:pPr>
        <w:rPr>
          <w:sz w:val="8"/>
          <w:szCs w:val="8"/>
        </w:rPr>
      </w:pPr>
    </w:p>
    <w:p w14:paraId="24085369" w14:textId="77777777" w:rsidR="0003231D" w:rsidRPr="007551A5" w:rsidRDefault="0003231D" w:rsidP="0003231D">
      <w:r w:rsidRPr="007551A5">
        <w:t>For all plot types, when the data has more dimensions than the plot or animation the user is prompted to sub-select from the data (by selecting sampling values for the dimensions that are not being used).</w:t>
      </w:r>
    </w:p>
    <w:p w14:paraId="02FD6201" w14:textId="77777777" w:rsidR="0003231D" w:rsidRPr="007551A5" w:rsidRDefault="0003231D" w:rsidP="0003231D"/>
    <w:p w14:paraId="4DA56946" w14:textId="77777777" w:rsidR="0003231D" w:rsidRPr="007551A5" w:rsidRDefault="0003231D" w:rsidP="0003231D">
      <w:pPr>
        <w:keepNext/>
        <w:rPr>
          <w:b/>
          <w:bCs/>
          <w:i/>
          <w:iCs/>
        </w:rPr>
      </w:pPr>
      <w:r w:rsidRPr="007551A5">
        <w:rPr>
          <w:b/>
          <w:bCs/>
          <w:i/>
          <w:iCs/>
        </w:rPr>
        <w:t>Selection of User plot type</w:t>
      </w:r>
    </w:p>
    <w:p w14:paraId="5DC48303" w14:textId="5600EB0F" w:rsidR="0003231D" w:rsidRDefault="0003231D" w:rsidP="0003231D">
      <w:r w:rsidRPr="007551A5">
        <w:t xml:space="preserve">Calls the user_plot.m function, where the user can define a workflow, accessing data and functions already provided by the particular App or the muitoolbox. The sample code can be found in the </w:t>
      </w:r>
      <w:r w:rsidR="00E157E1">
        <w:t>muitoolbox/</w:t>
      </w:r>
      <w:r w:rsidRPr="007551A5">
        <w:t xml:space="preserve">psfunctions </w:t>
      </w:r>
      <w:r w:rsidR="0016086B" w:rsidRPr="007551A5">
        <w:t>folder and</w:t>
      </w:r>
      <w:r w:rsidRPr="007551A5">
        <w:t xml:space="preserve"> illustrates the workflow to a simple line plot using x-y data from the 2D tab and a surface plot using x-y-z data from the 3D tab.</w:t>
      </w:r>
    </w:p>
    <w:p w14:paraId="749179E9" w14:textId="77777777" w:rsidR="00DF7D74" w:rsidRDefault="00DF7D74" w:rsidP="0003231D"/>
    <w:p w14:paraId="4A7FA95B" w14:textId="1F7B34CA" w:rsidR="00DF7D74" w:rsidRPr="00DF7D74" w:rsidRDefault="00DF7D74" w:rsidP="0003231D">
      <w:pPr>
        <w:rPr>
          <w:b/>
          <w:bCs/>
          <w:i/>
          <w:iCs/>
        </w:rPr>
      </w:pPr>
      <w:r w:rsidRPr="00DF7D74">
        <w:rPr>
          <w:b/>
          <w:bCs/>
          <w:i/>
          <w:iCs/>
        </w:rPr>
        <w:t xml:space="preserve">Time plot </w:t>
      </w:r>
      <w:r>
        <w:rPr>
          <w:b/>
          <w:bCs/>
          <w:i/>
          <w:iCs/>
        </w:rPr>
        <w:t>‘</w:t>
      </w:r>
      <w:r w:rsidRPr="00DF7D74">
        <w:rPr>
          <w:b/>
          <w:bCs/>
          <w:i/>
          <w:iCs/>
        </w:rPr>
        <w:t>pivot</w:t>
      </w:r>
      <w:r>
        <w:rPr>
          <w:b/>
          <w:bCs/>
          <w:i/>
          <w:iCs/>
        </w:rPr>
        <w:t>’</w:t>
      </w:r>
      <w:r w:rsidRPr="00DF7D74">
        <w:rPr>
          <w:b/>
          <w:bCs/>
          <w:i/>
          <w:iCs/>
        </w:rPr>
        <w:t xml:space="preserve"> year button</w:t>
      </w:r>
    </w:p>
    <w:p w14:paraId="56E3001A" w14:textId="3280D036" w:rsidR="0003231D" w:rsidRDefault="00DF7D74" w:rsidP="0003231D">
      <w:r>
        <w:t xml:space="preserve">When timeseries plots are generated using the Time tab option, a ‘pivot’ button is added to the figure that is generated. This allows the user to adjust the y-values for </w:t>
      </w:r>
      <w:r w:rsidRPr="00DF7D74">
        <w:rPr>
          <w:u w:val="single"/>
        </w:rPr>
        <w:t>all</w:t>
      </w:r>
      <w:r>
        <w:t xml:space="preserve"> traces on the plot, to an initial value at a defined point in time (the pivot year). The user is prompted set these values along with the x-axis limits for the new plot and new figure is created.</w:t>
      </w:r>
    </w:p>
    <w:p w14:paraId="7EE52CAD" w14:textId="77777777" w:rsidR="00DF7D74" w:rsidRDefault="00DF7D74" w:rsidP="0003231D"/>
    <w:p w14:paraId="42B98D87" w14:textId="77777777" w:rsidR="006C0F5B" w:rsidRPr="007551A5" w:rsidRDefault="006C0F5B" w:rsidP="0003231D"/>
    <w:p w14:paraId="5D87C281" w14:textId="77777777" w:rsidR="0003231D" w:rsidRPr="007551A5" w:rsidRDefault="0003231D" w:rsidP="00766E43">
      <w:pPr>
        <w:pStyle w:val="Heading3"/>
      </w:pPr>
      <w:bookmarkStart w:id="115" w:name="_Ref76228422"/>
      <w:bookmarkStart w:id="116" w:name="_Toc192914911"/>
      <w:bookmarkStart w:id="117" w:name="_Hlk41129307"/>
      <w:bookmarkStart w:id="118" w:name="_Hlk503203212"/>
      <w:r w:rsidRPr="007551A5">
        <w:t>Statistics</w:t>
      </w:r>
      <w:bookmarkEnd w:id="115"/>
      <w:bookmarkEnd w:id="116"/>
    </w:p>
    <w:p w14:paraId="3C3DBFA2" w14:textId="59244DCB" w:rsidR="0003231D" w:rsidRPr="007551A5" w:rsidRDefault="0003231D" w:rsidP="0003231D">
      <w:r w:rsidRPr="007551A5">
        <w:rPr>
          <w:i/>
          <w:color w:val="7B2520" w:themeColor="accent3" w:themeShade="BF"/>
        </w:rPr>
        <w:t>Analysis&gt; Statistics</w:t>
      </w:r>
      <w:r w:rsidRPr="007551A5">
        <w:t xml:space="preserve">: </w:t>
      </w:r>
      <w:bookmarkStart w:id="119" w:name="_Hlk15127543"/>
      <w:r w:rsidRPr="007551A5">
        <w:t xml:space="preserve">several statistical analysis options have been included within the Statistical Analysis GUI. </w:t>
      </w:r>
      <w:bookmarkEnd w:id="119"/>
      <w:r w:rsidRPr="007551A5">
        <w:t xml:space="preserve">The tabs are for </w:t>
      </w:r>
      <w:r w:rsidRPr="007551A5">
        <w:rPr>
          <w:rFonts w:asciiTheme="majorHAnsi" w:eastAsiaTheme="majorEastAsia" w:hAnsiTheme="majorHAnsi" w:cstheme="majorBidi"/>
          <w:b/>
          <w:bCs/>
          <w:i/>
          <w:iCs/>
          <w:color w:val="807C32" w:themeColor="accent2" w:themeShade="BF"/>
        </w:rPr>
        <w:t xml:space="preserve">General </w:t>
      </w:r>
      <w:r w:rsidRPr="007551A5">
        <w:t xml:space="preserve">statistics, </w:t>
      </w:r>
      <w:r w:rsidR="000E6E80" w:rsidRPr="000E6E80">
        <w:t>and</w:t>
      </w:r>
      <w:r w:rsidR="000E6E80">
        <w:rPr>
          <w:rFonts w:asciiTheme="majorHAnsi" w:eastAsiaTheme="majorEastAsia" w:hAnsiTheme="majorHAnsi" w:cstheme="majorBidi"/>
          <w:b/>
          <w:bCs/>
          <w:i/>
          <w:iCs/>
          <w:color w:val="807C32" w:themeColor="accent2" w:themeShade="BF"/>
        </w:rPr>
        <w:t xml:space="preserve"> </w:t>
      </w:r>
      <w:r w:rsidRPr="007551A5">
        <w:t xml:space="preserve">model comparisons using a </w:t>
      </w:r>
      <w:r w:rsidRPr="007551A5">
        <w:rPr>
          <w:rFonts w:asciiTheme="majorHAnsi" w:eastAsiaTheme="majorEastAsia" w:hAnsiTheme="majorHAnsi" w:cstheme="majorBidi"/>
          <w:b/>
          <w:bCs/>
          <w:i/>
          <w:iCs/>
          <w:color w:val="807C32" w:themeColor="accent2" w:themeShade="BF"/>
        </w:rPr>
        <w:t>Taylor</w:t>
      </w:r>
      <w:r w:rsidRPr="007551A5">
        <w:t xml:space="preserve"> Plot.</w:t>
      </w:r>
    </w:p>
    <w:p w14:paraId="27ED6B7E" w14:textId="77777777" w:rsidR="0003231D" w:rsidRPr="007551A5" w:rsidRDefault="0003231D" w:rsidP="0003231D">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120" w:name="_Hlk77155475"/>
      <w:r w:rsidRPr="007551A5">
        <w:rPr>
          <w:rFonts w:asciiTheme="majorHAnsi" w:eastAsiaTheme="majorEastAsia" w:hAnsiTheme="majorHAnsi" w:cstheme="majorBidi"/>
          <w:b/>
          <w:bCs/>
          <w:i/>
          <w:iCs/>
          <w:color w:val="807C32" w:themeColor="accent2" w:themeShade="BF"/>
        </w:rPr>
        <w:lastRenderedPageBreak/>
        <w:t xml:space="preserve">General </w:t>
      </w:r>
      <w:r w:rsidRPr="007551A5">
        <w:rPr>
          <w:rFonts w:asciiTheme="majorHAnsi" w:eastAsiaTheme="majorEastAsia" w:hAnsiTheme="majorHAnsi" w:cstheme="majorBidi"/>
          <w:b/>
          <w:bCs/>
          <w:i/>
          <w:iCs/>
        </w:rPr>
        <w:t>tab</w:t>
      </w:r>
    </w:p>
    <w:p w14:paraId="5A4178BE" w14:textId="77777777" w:rsidR="0003231D" w:rsidRPr="007551A5" w:rsidRDefault="0003231D" w:rsidP="0003231D">
      <w:r w:rsidRPr="007551A5">
        <w:t>The General tab allows the user to apply the following statistics to data loaded in ModelUI:</w:t>
      </w:r>
      <w:r w:rsidRPr="007551A5">
        <w:rPr>
          <w:noProof/>
        </w:rPr>
        <w:t xml:space="preserve"> </w:t>
      </w:r>
    </w:p>
    <w:p w14:paraId="1CC2052A" w14:textId="1913097F" w:rsidR="0003231D" w:rsidRPr="007551A5" w:rsidRDefault="0003231D">
      <w:pPr>
        <w:numPr>
          <w:ilvl w:val="0"/>
          <w:numId w:val="2"/>
        </w:numPr>
        <w:contextualSpacing/>
      </w:pPr>
      <w:r w:rsidRPr="007551A5">
        <w:rPr>
          <w:noProof/>
        </w:rPr>
        <w:drawing>
          <wp:anchor distT="0" distB="0" distL="114300" distR="114300" simplePos="0" relativeHeight="251777024" behindDoc="0" locked="0" layoutInCell="1" allowOverlap="1" wp14:anchorId="49756950" wp14:editId="3855FEC0">
            <wp:simplePos x="0" y="0"/>
            <wp:positionH relativeFrom="column">
              <wp:posOffset>8890</wp:posOffset>
            </wp:positionH>
            <wp:positionV relativeFrom="paragraph">
              <wp:posOffset>237490</wp:posOffset>
            </wp:positionV>
            <wp:extent cx="2576195" cy="2061845"/>
            <wp:effectExtent l="0" t="0" r="0" b="0"/>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7551A5">
        <w:rPr>
          <w:b/>
          <w:bCs/>
        </w:rPr>
        <w:t>Descriptive for X</w:t>
      </w:r>
      <w:r w:rsidRPr="007551A5">
        <w:t xml:space="preserve">: general statistics of a variable (mean, standard deviation, minimum, maximum, sum and linear regression fit parameters). Only X needs to be defined. The range of the variable can be adjusted when it is assigned to the X button (see Section </w:t>
      </w:r>
      <w:r w:rsidRPr="007551A5">
        <w:fldChar w:fldCharType="begin"/>
      </w:r>
      <w:r w:rsidRPr="007551A5">
        <w:instrText xml:space="preserve"> REF _Ref76228532 \r \h </w:instrText>
      </w:r>
      <w:r w:rsidRPr="007551A5">
        <w:fldChar w:fldCharType="separate"/>
      </w:r>
      <w:r w:rsidR="00567DDE">
        <w:t>4.9</w:t>
      </w:r>
      <w:r w:rsidRPr="007551A5">
        <w:fldChar w:fldCharType="end"/>
      </w:r>
      <w:r w:rsidRPr="007551A5">
        <w:t>). If the variable being used is a multi-dimensional matrix (&gt;2D), the user is prompted to define the range or each additional dimension, or select a value at which to sample. The function can return statistics for a vector or a 2D array.</w:t>
      </w:r>
    </w:p>
    <w:p w14:paraId="5A4CE490" w14:textId="77777777" w:rsidR="0003231D" w:rsidRPr="007551A5" w:rsidRDefault="0003231D" w:rsidP="0003231D">
      <w:pPr>
        <w:ind w:left="360"/>
        <w:contextualSpacing/>
      </w:pPr>
    </w:p>
    <w:p w14:paraId="52E94D04" w14:textId="77777777" w:rsidR="0003231D" w:rsidRPr="007551A5" w:rsidRDefault="0003231D" w:rsidP="0003231D">
      <w:pPr>
        <w:ind w:left="360"/>
        <w:contextualSpacing/>
      </w:pPr>
      <w:bookmarkStart w:id="121" w:name="_Hlk77155372"/>
      <w:r w:rsidRPr="007551A5">
        <w:t xml:space="preserve">The results are tabulated on the </w:t>
      </w:r>
      <w:r w:rsidRPr="007551A5">
        <w:rPr>
          <w:b/>
          <w:bCs/>
          <w:i/>
          <w:color w:val="565321" w:themeColor="accent2" w:themeShade="80"/>
        </w:rPr>
        <w:t>Stats&gt;General</w:t>
      </w:r>
      <w:r w:rsidRPr="007551A5">
        <w:t xml:space="preserve"> tab and can be copied to the clipboard for use in other applications.</w:t>
      </w:r>
    </w:p>
    <w:bookmarkEnd w:id="121"/>
    <w:p w14:paraId="5B3C7116" w14:textId="77777777" w:rsidR="0003231D" w:rsidRPr="007551A5" w:rsidRDefault="0003231D" w:rsidP="0003231D">
      <w:pPr>
        <w:ind w:left="360"/>
        <w:contextualSpacing/>
      </w:pPr>
    </w:p>
    <w:p w14:paraId="38CB42A4" w14:textId="77777777" w:rsidR="0003231D" w:rsidRPr="007551A5" w:rsidRDefault="0003231D">
      <w:pPr>
        <w:numPr>
          <w:ilvl w:val="0"/>
          <w:numId w:val="2"/>
        </w:numPr>
        <w:contextualSpacing/>
      </w:pPr>
      <w:r w:rsidRPr="007551A5">
        <w:rPr>
          <w:noProof/>
        </w:rPr>
        <w:drawing>
          <wp:anchor distT="0" distB="0" distL="114300" distR="114300" simplePos="0" relativeHeight="251772928" behindDoc="0" locked="0" layoutInCell="1" allowOverlap="1" wp14:anchorId="561AD9AD" wp14:editId="20DB3792">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551A5">
        <w:rPr>
          <w:b/>
          <w:bCs/>
          <w:noProof/>
        </w:rPr>
        <w:t>Regression</w:t>
      </w:r>
      <w:r w:rsidRPr="007551A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68C86BC3" w14:textId="77777777" w:rsidR="0003231D" w:rsidRPr="007551A5" w:rsidRDefault="0003231D" w:rsidP="0003231D"/>
    <w:p w14:paraId="6BDAFE0A" w14:textId="77777777" w:rsidR="0003231D" w:rsidRPr="007551A5" w:rsidRDefault="0003231D" w:rsidP="0003231D">
      <w:pPr>
        <w:rPr>
          <w:noProof/>
        </w:rPr>
      </w:pPr>
      <w:r w:rsidRPr="007551A5">
        <w:rPr>
          <w:noProof/>
        </w:rPr>
        <w:drawing>
          <wp:anchor distT="0" distB="0" distL="114300" distR="114300" simplePos="0" relativeHeight="251771904" behindDoc="1" locked="0" layoutInCell="1" allowOverlap="1" wp14:anchorId="0D6086D2" wp14:editId="4B20DF4F">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4B50BC8B" w14:textId="77777777" w:rsidR="0003231D" w:rsidRPr="007551A5" w:rsidRDefault="0003231D" w:rsidP="0003231D">
      <w:pPr>
        <w:ind w:left="360"/>
        <w:contextualSpacing/>
      </w:pPr>
    </w:p>
    <w:p w14:paraId="735E0486" w14:textId="77777777" w:rsidR="0003231D" w:rsidRPr="007551A5" w:rsidRDefault="0003231D">
      <w:pPr>
        <w:numPr>
          <w:ilvl w:val="0"/>
          <w:numId w:val="2"/>
        </w:numPr>
        <w:contextualSpacing/>
      </w:pPr>
      <w:r w:rsidRPr="007551A5">
        <w:rPr>
          <w:b/>
          <w:bCs/>
          <w:noProof/>
        </w:rPr>
        <w:t>Cross</w:t>
      </w:r>
      <w:r w:rsidRPr="007551A5">
        <w:t>-</w:t>
      </w:r>
      <w:r w:rsidRPr="007551A5">
        <w:rPr>
          <w:b/>
          <w:bCs/>
        </w:rPr>
        <w:t>correlation</w:t>
      </w:r>
      <w:r w:rsidRPr="007551A5">
        <w:t>:</w:t>
      </w:r>
      <w:r w:rsidRPr="007551A5">
        <w:rPr>
          <w:noProof/>
        </w:rPr>
        <w:t xml:space="preserve"> generates a cross-corrleation plot of the reference variable, X, and the lagged variable, X (uses the Matlab ‘xcorr’ function).</w:t>
      </w:r>
      <w:r w:rsidRPr="007551A5">
        <w:t xml:space="preserve"> </w:t>
      </w:r>
      <w:r w:rsidRPr="007551A5">
        <w:rPr>
          <w:noProof/>
        </w:rPr>
        <w:t xml:space="preserve">For time series data, the default data range is the maximum period of overlap of the two records. For other data types the two variables must have the same number of data points. </w:t>
      </w:r>
      <w:r w:rsidRPr="007551A5">
        <w:t>This produces a plot of the cross-correlation as a function of the lag in units selected by the user.</w:t>
      </w:r>
    </w:p>
    <w:p w14:paraId="78E07553" w14:textId="77777777" w:rsidR="0003231D" w:rsidRPr="007551A5" w:rsidRDefault="0003231D" w:rsidP="0003231D">
      <w:pPr>
        <w:ind w:left="360"/>
        <w:contextualSpacing/>
      </w:pPr>
    </w:p>
    <w:p w14:paraId="5601D9AD" w14:textId="77777777" w:rsidR="0003231D" w:rsidRPr="007551A5" w:rsidRDefault="0003231D">
      <w:pPr>
        <w:numPr>
          <w:ilvl w:val="0"/>
          <w:numId w:val="2"/>
        </w:numPr>
        <w:contextualSpacing/>
      </w:pPr>
      <w:r w:rsidRPr="007551A5">
        <w:rPr>
          <w:b/>
          <w:bCs/>
          <w:noProof/>
        </w:rPr>
        <w:t>User</w:t>
      </w:r>
      <w:r w:rsidRPr="007551A5">
        <w:t>: calls the function user_stats.m, in which the user can implement their own analysis methods and display results in the UI or add output to the project Catalogue. Currently implements an analysis of clusters as detailed for Timeseries data below.</w:t>
      </w:r>
    </w:p>
    <w:p w14:paraId="31D12C71" w14:textId="77777777" w:rsidR="0003231D" w:rsidRPr="007551A5" w:rsidRDefault="0003231D" w:rsidP="0003231D"/>
    <w:p w14:paraId="40A2C723" w14:textId="77777777" w:rsidR="0003231D" w:rsidRPr="007551A5" w:rsidRDefault="0003231D" w:rsidP="0003231D">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122" w:name="_Hlk76231208"/>
      <w:r w:rsidRPr="007551A5">
        <w:rPr>
          <w:rFonts w:asciiTheme="majorHAnsi" w:eastAsiaTheme="majorEastAsia" w:hAnsiTheme="majorHAnsi" w:cstheme="majorBidi"/>
          <w:b/>
          <w:bCs/>
          <w:i/>
          <w:iCs/>
          <w:color w:val="807C32" w:themeColor="accent2" w:themeShade="BF"/>
        </w:rPr>
        <w:t xml:space="preserve">Taylor </w:t>
      </w:r>
      <w:r w:rsidRPr="007551A5">
        <w:rPr>
          <w:rFonts w:asciiTheme="majorHAnsi" w:eastAsiaTheme="majorEastAsia" w:hAnsiTheme="majorHAnsi" w:cstheme="majorBidi"/>
          <w:b/>
          <w:bCs/>
          <w:i/>
          <w:iCs/>
        </w:rPr>
        <w:t>tab</w:t>
      </w:r>
    </w:p>
    <w:p w14:paraId="3FBE6C9F" w14:textId="77777777" w:rsidR="0003231D" w:rsidRPr="007551A5" w:rsidRDefault="0003231D" w:rsidP="0003231D">
      <w:r w:rsidRPr="007551A5">
        <w:t xml:space="preserve">The Taylor tab allows the user to </w:t>
      </w:r>
      <w:bookmarkEnd w:id="122"/>
      <w:r w:rsidRPr="007551A5">
        <w:t>create a Taylor Plot using 1D or 2D data (e.g timeseries or grids):</w:t>
      </w:r>
    </w:p>
    <w:p w14:paraId="0759E09D" w14:textId="77777777" w:rsidR="0003231D" w:rsidRPr="007551A5" w:rsidRDefault="0003231D" w:rsidP="0003231D">
      <w:r w:rsidRPr="007551A5">
        <w:rPr>
          <w:noProof/>
        </w:rPr>
        <w:t>A Reference dataset</w:t>
      </w:r>
      <w:r w:rsidRPr="007551A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7551A5">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551A5">
        <w:fldChar w:fldCharType="separate"/>
      </w:r>
      <w:r w:rsidRPr="007551A5">
        <w:rPr>
          <w:noProof/>
        </w:rPr>
        <w:t>(Taylor, 2001)</w:t>
      </w:r>
      <w:r w:rsidRPr="007551A5">
        <w:fldChar w:fldCharType="end"/>
      </w:r>
      <w:r w:rsidRPr="007551A5">
        <w:t xml:space="preserve">. </w:t>
      </w:r>
    </w:p>
    <w:p w14:paraId="1E0A9A23" w14:textId="60C93B96" w:rsidR="0003231D" w:rsidRDefault="0003231D" w:rsidP="0003231D">
      <w:r w:rsidRPr="007551A5">
        <w:t>[</w:t>
      </w:r>
      <w:r w:rsidRPr="007551A5">
        <w:rPr>
          <w:i/>
          <w:iCs/>
        </w:rPr>
        <w:t>The ModelSkill App provides additional tools to test data and the ModelSkill App manual provides further details of the methods used</w:t>
      </w:r>
      <w:r w:rsidRPr="007551A5">
        <w:t>.]</w:t>
      </w:r>
    </w:p>
    <w:p w14:paraId="22FFD757" w14:textId="77777777" w:rsidR="000E6E80" w:rsidRPr="007551A5" w:rsidRDefault="000E6E80" w:rsidP="0003231D"/>
    <w:p w14:paraId="17C805E9" w14:textId="4BF4E305" w:rsidR="0003231D" w:rsidRDefault="0003231D" w:rsidP="0003231D">
      <w:r w:rsidRPr="007551A5">
        <w:t xml:space="preserve">Selecting New generates a new Taylor Plot. Selecting the Add button adds the current selection to an existing plot and the Delete button deletes the current selection. The Clear button resets the UI to a blank selection. </w:t>
      </w:r>
    </w:p>
    <w:p w14:paraId="0CB61C6C" w14:textId="77777777" w:rsidR="000E6E80" w:rsidRPr="007551A5" w:rsidRDefault="000E6E80" w:rsidP="0003231D"/>
    <w:p w14:paraId="6F978346" w14:textId="77777777" w:rsidR="0003231D" w:rsidRPr="007551A5" w:rsidRDefault="0003231D" w:rsidP="0003231D">
      <w:r w:rsidRPr="007551A5">
        <w:rPr>
          <w:noProof/>
        </w:rPr>
        <w:drawing>
          <wp:anchor distT="0" distB="0" distL="114300" distR="114300" simplePos="0" relativeHeight="251778048" behindDoc="0" locked="0" layoutInCell="1" allowOverlap="1" wp14:anchorId="188DCB70" wp14:editId="12C23506">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7551A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2940726" w14:textId="77777777" w:rsidR="0003231D" w:rsidRPr="007551A5" w:rsidRDefault="0003231D" w:rsidP="0003231D">
      <w:r w:rsidRPr="007551A5">
        <w:t xml:space="preserve">If the number of points in the Reference and Test datasets are not the same the user is prompted to select which of the two to use for interpolation.    </w:t>
      </w:r>
    </w:p>
    <w:p w14:paraId="23E2F3E1" w14:textId="77777777" w:rsidR="0003231D" w:rsidRPr="007551A5" w:rsidRDefault="0003231D" w:rsidP="0003231D"/>
    <w:p w14:paraId="54B2C59F" w14:textId="77777777" w:rsidR="0003231D" w:rsidRPr="007551A5" w:rsidRDefault="0003231D" w:rsidP="0003231D"/>
    <w:p w14:paraId="69543828" w14:textId="77777777" w:rsidR="0003231D" w:rsidRPr="007551A5" w:rsidRDefault="0003231D" w:rsidP="0003231D">
      <w:r w:rsidRPr="007551A5">
        <w:rPr>
          <w:noProof/>
        </w:rPr>
        <w:drawing>
          <wp:anchor distT="0" distB="0" distL="114300" distR="114300" simplePos="0" relativeHeight="251779072" behindDoc="0" locked="0" layoutInCell="1" allowOverlap="1" wp14:anchorId="3F78D689" wp14:editId="408A9DF9">
            <wp:simplePos x="0" y="0"/>
            <wp:positionH relativeFrom="margin">
              <wp:align>left</wp:align>
            </wp:positionH>
            <wp:positionV relativeFrom="paragraph">
              <wp:posOffset>138430</wp:posOffset>
            </wp:positionV>
            <wp:extent cx="1658620" cy="2133600"/>
            <wp:effectExtent l="0" t="0" r="0" b="0"/>
            <wp:wrapSquare wrapText="bothSides"/>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EFB36BD" w14:textId="77777777" w:rsidR="0003231D" w:rsidRPr="007551A5" w:rsidRDefault="0003231D" w:rsidP="0003231D">
      <w:pPr>
        <w:spacing w:after="160"/>
      </w:pPr>
      <w:r w:rsidRPr="007551A5">
        <w:t>This is the maximum achievable correlation (see Taylor (2001) for discussion of how this is used).</w:t>
      </w:r>
    </w:p>
    <w:p w14:paraId="666FD330" w14:textId="31EBEED5" w:rsidR="0003231D" w:rsidRPr="007551A5" w:rsidRDefault="0003231D" w:rsidP="0003231D">
      <w:pPr>
        <w:spacing w:after="160"/>
      </w:pPr>
      <w:r w:rsidRPr="007551A5">
        <w:t>Exponent used in computing the skill score</w:t>
      </w:r>
    </w:p>
    <w:p w14:paraId="6B05D32B" w14:textId="77777777" w:rsidR="0003231D" w:rsidRPr="007551A5" w:rsidRDefault="0003231D" w:rsidP="0003231D">
      <w:pPr>
        <w:spacing w:after="160"/>
      </w:pPr>
      <w:r w:rsidRPr="007551A5">
        <w:t>Number of points (+/-W) used to define a local window around the ith point. If W=0 (default) the local skill score is not computed.</w:t>
      </w:r>
    </w:p>
    <w:p w14:paraId="598306B1" w14:textId="77777777" w:rsidR="0003231D" w:rsidRPr="007551A5" w:rsidRDefault="0003231D" w:rsidP="0003231D">
      <w:pPr>
        <w:spacing w:after="160"/>
      </w:pPr>
      <w:r w:rsidRPr="007551A5">
        <w:t>Local skill score is computed for window around every grid cell (=1), or computes score for all non-overlapping windows (=0)</w:t>
      </w:r>
    </w:p>
    <w:p w14:paraId="12A487B3" w14:textId="77777777" w:rsidR="0003231D" w:rsidRPr="007551A5" w:rsidRDefault="0003231D" w:rsidP="0003231D">
      <w:r w:rsidRPr="007551A5">
        <w:t xml:space="preserve">Window definition to sub-sample grid for the computation of the average </w:t>
      </w:r>
      <w:r w:rsidRPr="007551A5">
        <w:rPr>
          <w:b/>
          <w:bCs/>
        </w:rPr>
        <w:t>local</w:t>
      </w:r>
      <w:r w:rsidRPr="007551A5">
        <w:t xml:space="preserve"> skill score. Format is [xMin, xMax, yMin, yMax].</w:t>
      </w:r>
    </w:p>
    <w:p w14:paraId="4CF697DF" w14:textId="77777777" w:rsidR="0003231D" w:rsidRPr="007551A5" w:rsidRDefault="0003231D" w:rsidP="0003231D"/>
    <w:tbl>
      <w:tblPr>
        <w:tblStyle w:val="TableGrid"/>
        <w:tblW w:w="0" w:type="auto"/>
        <w:tblLook w:val="04A0" w:firstRow="1" w:lastRow="0" w:firstColumn="1" w:lastColumn="0" w:noHBand="0" w:noVBand="1"/>
      </w:tblPr>
      <w:tblGrid>
        <w:gridCol w:w="4524"/>
        <w:gridCol w:w="4536"/>
      </w:tblGrid>
      <w:tr w:rsidR="0003231D" w:rsidRPr="007551A5" w14:paraId="61207C59" w14:textId="77777777" w:rsidTr="0095761D">
        <w:tc>
          <w:tcPr>
            <w:tcW w:w="4530" w:type="dxa"/>
          </w:tcPr>
          <w:p w14:paraId="2B2D288B" w14:textId="77777777" w:rsidR="0003231D" w:rsidRPr="007551A5" w:rsidRDefault="0003231D" w:rsidP="0095761D">
            <w:r w:rsidRPr="007551A5">
              <w:t>(a) time series skill score plot</w:t>
            </w:r>
          </w:p>
          <w:p w14:paraId="7E7930DD" w14:textId="77777777" w:rsidR="0003231D" w:rsidRPr="007551A5" w:rsidRDefault="0003231D" w:rsidP="0095761D">
            <w:r w:rsidRPr="007551A5">
              <w:rPr>
                <w:noProof/>
              </w:rPr>
              <w:drawing>
                <wp:inline distT="0" distB="0" distL="0" distR="0" wp14:anchorId="1F5D82CC" wp14:editId="616F85BA">
                  <wp:extent cx="2719388" cy="2406891"/>
                  <wp:effectExtent l="0" t="0" r="5080" b="0"/>
                  <wp:docPr id="41" name="Picture 4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0A547C5C" w14:textId="77777777" w:rsidR="0003231D" w:rsidRPr="007551A5" w:rsidRDefault="0003231D" w:rsidP="000E6E80">
            <w:pPr>
              <w:keepNext/>
            </w:pPr>
            <w:r w:rsidRPr="007551A5">
              <w:t>(b) grid skill score plot</w:t>
            </w:r>
          </w:p>
          <w:p w14:paraId="66338274" w14:textId="77777777" w:rsidR="0003231D" w:rsidRPr="007551A5" w:rsidRDefault="0003231D" w:rsidP="0095761D">
            <w:r w:rsidRPr="007551A5">
              <w:rPr>
                <w:noProof/>
              </w:rPr>
              <w:drawing>
                <wp:inline distT="0" distB="0" distL="0" distR="0" wp14:anchorId="0E6A2490" wp14:editId="190962AF">
                  <wp:extent cx="2743792" cy="2428875"/>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8"/>
                          <a:stretch>
                            <a:fillRect/>
                          </a:stretch>
                        </pic:blipFill>
                        <pic:spPr>
                          <a:xfrm>
                            <a:off x="0" y="0"/>
                            <a:ext cx="2755910" cy="2439602"/>
                          </a:xfrm>
                          <a:prstGeom prst="rect">
                            <a:avLst/>
                          </a:prstGeom>
                        </pic:spPr>
                      </pic:pic>
                    </a:graphicData>
                  </a:graphic>
                </wp:inline>
              </w:drawing>
            </w:r>
          </w:p>
        </w:tc>
      </w:tr>
    </w:tbl>
    <w:p w14:paraId="364F44DD" w14:textId="77777777" w:rsidR="0003231D" w:rsidRPr="007551A5" w:rsidRDefault="0003231D" w:rsidP="0003231D"/>
    <w:p w14:paraId="1A11A6A8" w14:textId="77777777" w:rsidR="0003231D" w:rsidRPr="007551A5" w:rsidRDefault="0003231D" w:rsidP="0003231D">
      <w:r w:rsidRPr="007551A5">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323342BD" w14:textId="77777777" w:rsidR="0003231D" w:rsidRPr="007551A5" w:rsidRDefault="0003231D" w:rsidP="0003231D">
      <w:pPr>
        <w:rPr>
          <w:noProof/>
        </w:rPr>
      </w:pPr>
      <w:r w:rsidRPr="007551A5">
        <w:rPr>
          <w:noProof/>
        </w:rPr>
        <w:drawing>
          <wp:anchor distT="0" distB="0" distL="114300" distR="114300" simplePos="0" relativeHeight="251780096" behindDoc="0" locked="0" layoutInCell="1" allowOverlap="1" wp14:anchorId="181B9A29" wp14:editId="75F5CE6A">
            <wp:simplePos x="0" y="0"/>
            <wp:positionH relativeFrom="column">
              <wp:posOffset>-317</wp:posOffset>
            </wp:positionH>
            <wp:positionV relativeFrom="paragraph">
              <wp:posOffset>2223</wp:posOffset>
            </wp:positionV>
            <wp:extent cx="2754551" cy="2438400"/>
            <wp:effectExtent l="0" t="0" r="8255" b="0"/>
            <wp:wrapSquare wrapText="bothSides"/>
            <wp:docPr id="43" name="Picture 4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7551A5">
        <w:rPr>
          <w:noProof/>
        </w:rPr>
        <w:t xml:space="preserve"> Taylor diagram legend includes: B – bias; E’’ – normalised RMS difference</w:t>
      </w:r>
    </w:p>
    <w:p w14:paraId="73941FFA" w14:textId="77777777" w:rsidR="0003231D" w:rsidRPr="007551A5" w:rsidRDefault="0003231D" w:rsidP="0003231D">
      <w:pPr>
        <w:rPr>
          <w:noProof/>
        </w:rPr>
      </w:pPr>
      <w:r w:rsidRPr="007551A5">
        <w:rPr>
          <w:noProof/>
        </w:rPr>
        <mc:AlternateContent>
          <mc:Choice Requires="wps">
            <w:drawing>
              <wp:anchor distT="0" distB="0" distL="114300" distR="114300" simplePos="0" relativeHeight="251782144" behindDoc="0" locked="0" layoutInCell="1" allowOverlap="1" wp14:anchorId="71FCA932" wp14:editId="04F3EA90">
                <wp:simplePos x="0" y="0"/>
                <wp:positionH relativeFrom="column">
                  <wp:posOffset>2623185</wp:posOffset>
                </wp:positionH>
                <wp:positionV relativeFrom="paragraph">
                  <wp:posOffset>1782128</wp:posOffset>
                </wp:positionV>
                <wp:extent cx="571500" cy="4763"/>
                <wp:effectExtent l="38100" t="76200" r="38100" b="128905"/>
                <wp:wrapNone/>
                <wp:docPr id="5" name="Straight Arrow Connector 5"/>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6du="http://schemas.microsoft.com/office/word/2023/wordml/word16du">
            <w:pict>
              <v:shapetype w14:anchorId="656BE8BD" id="_x0000_t32" coordsize="21600,21600" o:spt="32" o:oned="t" path="m,l21600,21600e" filled="f">
                <v:path arrowok="t" fillok="f" o:connecttype="none"/>
                <o:lock v:ext="edit" shapetype="t"/>
              </v:shapetype>
              <v:shape id="Straight Arrow Connector 5" o:spid="_x0000_s1026" type="#_x0000_t32" style="position:absolute;margin-left:206.55pt;margin-top:140.35pt;width:45pt;height:.4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" strokecolor="#e6a82f" strokeweight="2pt">
                <v:stroke endarrow="block"/>
                <v:shadow on="t" color="black" opacity="24903f" origin=",.5" offset="0,.55556mm"/>
              </v:shape>
            </w:pict>
          </mc:Fallback>
        </mc:AlternateContent>
      </w:r>
      <w:r w:rsidRPr="007551A5">
        <w:rPr>
          <w:noProof/>
        </w:rPr>
        <w:drawing>
          <wp:anchor distT="0" distB="0" distL="114300" distR="114300" simplePos="0" relativeHeight="251781120" behindDoc="0" locked="0" layoutInCell="1" allowOverlap="1" wp14:anchorId="1C7A527B" wp14:editId="1BBB0D0E">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7551A5">
        <w:rPr>
          <w:noProof/>
        </w:rPr>
        <w:t>The normalised standard deviation and correlation coefficient are also given in the Case List table, along with the global skill score, Sg, and the average local skill score, Sl.</w:t>
      </w:r>
    </w:p>
    <w:p w14:paraId="149BB96D" w14:textId="77777777" w:rsidR="0003231D" w:rsidRPr="007551A5" w:rsidRDefault="0003231D" w:rsidP="0003231D">
      <w:pPr>
        <w:rPr>
          <w:noProof/>
        </w:rPr>
      </w:pPr>
    </w:p>
    <w:p w14:paraId="35254AF6" w14:textId="77777777" w:rsidR="0003231D" w:rsidRPr="007551A5" w:rsidRDefault="0003231D" w:rsidP="0003231D"/>
    <w:p w14:paraId="4F4289F8" w14:textId="180AA167" w:rsidR="0003231D" w:rsidRPr="007551A5" w:rsidRDefault="0003231D" w:rsidP="0003231D">
      <w:pPr>
        <w:pStyle w:val="Heading2"/>
      </w:pPr>
      <w:bookmarkStart w:id="123" w:name="_Toc192914912"/>
      <w:r w:rsidRPr="007551A5">
        <w:t>Help</w:t>
      </w:r>
      <w:bookmarkEnd w:id="123"/>
    </w:p>
    <w:p w14:paraId="5989E34D" w14:textId="77777777" w:rsidR="00AD25E1" w:rsidRDefault="0003231D" w:rsidP="0003231D">
      <w:r w:rsidRPr="007551A5">
        <w:t xml:space="preserve">The </w:t>
      </w:r>
      <w:r w:rsidR="00AD25E1">
        <w:t xml:space="preserve">options from the </w:t>
      </w:r>
      <w:r w:rsidRPr="007551A5">
        <w:t xml:space="preserve">help menu </w:t>
      </w:r>
      <w:r w:rsidR="00AD25E1">
        <w:t>include:</w:t>
      </w:r>
    </w:p>
    <w:p w14:paraId="46B3DA17" w14:textId="3EF96B4A" w:rsidR="0003231D" w:rsidRDefault="00AD25E1" w:rsidP="0003231D">
      <w:r>
        <w:rPr>
          <w:i/>
          <w:color w:val="7B2520" w:themeColor="accent3" w:themeShade="BF"/>
        </w:rPr>
        <w:t>Help&gt;</w:t>
      </w:r>
      <w:r w:rsidRPr="00AD25E1">
        <w:rPr>
          <w:i/>
          <w:color w:val="7B2520" w:themeColor="accent3" w:themeShade="BF"/>
        </w:rPr>
        <w:t xml:space="preserve">Documentation </w:t>
      </w:r>
      <w:r>
        <w:t xml:space="preserve">- </w:t>
      </w:r>
      <w:r w:rsidR="0003231D" w:rsidRPr="007551A5">
        <w:t>initialises the App documentation</w:t>
      </w:r>
      <w:bookmarkEnd w:id="117"/>
      <w:r w:rsidR="0003231D" w:rsidRPr="007551A5">
        <w:t xml:space="preserve"> in the Matlab</w:t>
      </w:r>
      <w:r w:rsidR="0003231D" w:rsidRPr="007551A5">
        <w:rPr>
          <w:vertAlign w:val="superscript"/>
        </w:rPr>
        <w:t>TM</w:t>
      </w:r>
      <w:r w:rsidR="0003231D" w:rsidRPr="007551A5">
        <w:t xml:space="preserve"> Supplementa</w:t>
      </w:r>
      <w:r w:rsidR="009F1F69">
        <w:t>l</w:t>
      </w:r>
      <w:r w:rsidR="0003231D" w:rsidRPr="007551A5">
        <w:t xml:space="preserve"> Software documentation.</w:t>
      </w:r>
    </w:p>
    <w:p w14:paraId="0C40563C" w14:textId="2DE0841E" w:rsidR="000E6E80" w:rsidRDefault="00AD25E1" w:rsidP="0003231D">
      <w:r w:rsidRPr="00AD25E1">
        <w:rPr>
          <w:i/>
          <w:color w:val="7B2520" w:themeColor="accent3" w:themeShade="BF"/>
        </w:rPr>
        <w:t>Help&gt;Manual</w:t>
      </w:r>
      <w:r>
        <w:t xml:space="preserve"> – access the Asmita Manual (this document).</w:t>
      </w:r>
    </w:p>
    <w:p w14:paraId="43BDDD4D" w14:textId="0FD4EC99" w:rsidR="00AD25E1" w:rsidRDefault="00AD25E1" w:rsidP="0003231D">
      <w:r w:rsidRPr="00AD25E1">
        <w:rPr>
          <w:i/>
          <w:color w:val="7B2520" w:themeColor="accent3" w:themeShade="BF"/>
        </w:rPr>
        <w:t>Help&gt;Theory 1</w:t>
      </w:r>
      <w:r>
        <w:t xml:space="preserve"> – access the paper: </w:t>
      </w:r>
      <w:r w:rsidRPr="00AD25E1">
        <w:t>Development and extension of an aggregated scale model: Part 1 – Background to ASMITA. China Ocean Engineering, 30(4), 482-504</w:t>
      </w:r>
      <w:r>
        <w:t>.</w:t>
      </w:r>
    </w:p>
    <w:p w14:paraId="1E3CD07B" w14:textId="766806AC" w:rsidR="00AD25E1" w:rsidRDefault="00AD25E1" w:rsidP="0003231D">
      <w:r w:rsidRPr="00AD25E1">
        <w:rPr>
          <w:i/>
          <w:color w:val="7B2520" w:themeColor="accent3" w:themeShade="BF"/>
        </w:rPr>
        <w:t>Help&gt;Theory 2</w:t>
      </w:r>
      <w:r>
        <w:t xml:space="preserve"> – access the paper: </w:t>
      </w:r>
      <w:r w:rsidRPr="00AD25E1">
        <w:t>Development and extension of an aggregated scale model: Part 2 – Extensions to ASMITA. China Ocean Engineering, 30(5), 651-670</w:t>
      </w:r>
      <w:r>
        <w:t>.</w:t>
      </w:r>
    </w:p>
    <w:p w14:paraId="2D4CB3BD" w14:textId="77777777" w:rsidR="00AD25E1" w:rsidRPr="007551A5" w:rsidRDefault="00AD25E1" w:rsidP="0003231D"/>
    <w:p w14:paraId="7CC28CE1" w14:textId="77777777" w:rsidR="0003231D" w:rsidRPr="007551A5" w:rsidRDefault="0003231D" w:rsidP="0003231D">
      <w:pPr>
        <w:pStyle w:val="Heading2"/>
      </w:pPr>
      <w:bookmarkStart w:id="124" w:name="_Toc58851120"/>
      <w:bookmarkEnd w:id="118"/>
      <w:r>
        <w:t xml:space="preserve"> </w:t>
      </w:r>
      <w:bookmarkStart w:id="125" w:name="_Ref87886269"/>
      <w:bookmarkStart w:id="126" w:name="_Toc192914913"/>
      <w:r w:rsidRPr="007551A5">
        <w:t>Tabs</w:t>
      </w:r>
      <w:bookmarkEnd w:id="124"/>
      <w:bookmarkEnd w:id="125"/>
      <w:bookmarkEnd w:id="126"/>
    </w:p>
    <w:p w14:paraId="4EA37C7D" w14:textId="77777777" w:rsidR="0003231D" w:rsidRPr="007551A5" w:rsidRDefault="0003231D" w:rsidP="0003231D">
      <w:r w:rsidRPr="007551A5">
        <w:t>To examine what has been set-up the Tabs provide a summary of what is currently defined. Note: the tabs update when clicked on using a mouse but values displayed cannot be edited from the Tabs.</w:t>
      </w:r>
    </w:p>
    <w:p w14:paraId="70EB9ED9" w14:textId="4B1543A6" w:rsidR="0003231D" w:rsidRDefault="0003231D" w:rsidP="0003231D">
      <w:r w:rsidRPr="007551A5">
        <w:rPr>
          <w:b/>
          <w:bCs/>
          <w:i/>
          <w:color w:val="565321" w:themeColor="accent2" w:themeShade="80"/>
        </w:rPr>
        <w:t>Cases</w:t>
      </w:r>
      <w:r w:rsidRPr="007551A5">
        <w:t xml:space="preserve">: lists the cases that have been run with a case id and description. Clicking on </w:t>
      </w:r>
      <w:r w:rsidR="00AF53C0" w:rsidRPr="00AF53C0">
        <w:t xml:space="preserve">the first column of </w:t>
      </w:r>
      <w:r w:rsidRPr="007551A5">
        <w:t xml:space="preserve">a row generates a table figure with details of the variables for the case and any associated metadata. Buttons on the figure provide access the class definition metadata and any source information (files input or models used). </w:t>
      </w:r>
    </w:p>
    <w:p w14:paraId="1A39EA10" w14:textId="77777777" w:rsidR="0003231D" w:rsidRPr="006D0ED8" w:rsidRDefault="0003231D" w:rsidP="0003231D">
      <w:r w:rsidRPr="007B4BCB">
        <w:rPr>
          <w:b/>
          <w:bCs/>
          <w:i/>
          <w:color w:val="565321" w:themeColor="accent2" w:themeShade="80"/>
        </w:rPr>
        <w:t>Settings</w:t>
      </w:r>
      <w:r>
        <w:t xml:space="preserve"> tab includes the following sub-tabs:</w:t>
      </w:r>
    </w:p>
    <w:p w14:paraId="3AD52BC6" w14:textId="77777777" w:rsidR="0003231D" w:rsidRPr="006D0ED8" w:rsidRDefault="0003231D" w:rsidP="0003231D">
      <w:pPr>
        <w:ind w:left="720"/>
      </w:pPr>
      <w:r w:rsidRPr="007B4BCB">
        <w:rPr>
          <w:b/>
          <w:bCs/>
          <w:i/>
          <w:color w:val="565321" w:themeColor="accent2" w:themeShade="80"/>
        </w:rPr>
        <w:t>System</w:t>
      </w:r>
      <w:r w:rsidRPr="006D0ED8">
        <w:t xml:space="preserve">: tabulates the system </w:t>
      </w:r>
      <w:r>
        <w:t>parameters</w:t>
      </w:r>
      <w:r w:rsidRPr="006D0ED8">
        <w:t xml:space="preserve"> and flags that have been set (display only).</w:t>
      </w:r>
    </w:p>
    <w:p w14:paraId="1EFD1B1B" w14:textId="77777777" w:rsidR="0003231D" w:rsidRDefault="0003231D" w:rsidP="0003231D">
      <w:pPr>
        <w:ind w:left="720"/>
      </w:pPr>
      <w:r w:rsidRPr="007B4BCB">
        <w:rPr>
          <w:b/>
          <w:bCs/>
          <w:i/>
          <w:color w:val="565321" w:themeColor="accent2" w:themeShade="80"/>
        </w:rPr>
        <w:t>Elements</w:t>
      </w:r>
      <w:r w:rsidRPr="006D0ED8">
        <w:t xml:space="preserve">: tabulates the key </w:t>
      </w:r>
      <w:r>
        <w:t>parameters</w:t>
      </w:r>
      <w:r w:rsidRPr="006D0ED8">
        <w:t xml:space="preserve"> of each element (display only).</w:t>
      </w:r>
    </w:p>
    <w:p w14:paraId="76F7B77C" w14:textId="437FEBBB" w:rsidR="002C1AEA" w:rsidRPr="006D0ED8" w:rsidRDefault="002C1AEA" w:rsidP="0003231D">
      <w:pPr>
        <w:ind w:left="720"/>
      </w:pPr>
      <w:r>
        <w:rPr>
          <w:b/>
          <w:bCs/>
          <w:i/>
          <w:color w:val="565321" w:themeColor="accent2" w:themeShade="80"/>
        </w:rPr>
        <w:t>Saltmarsh</w:t>
      </w:r>
      <w:r w:rsidRPr="002C1AEA">
        <w:t>:</w:t>
      </w:r>
      <w:r>
        <w:t xml:space="preserve"> </w:t>
      </w:r>
      <w:r w:rsidRPr="002C1AEA">
        <w:t>tabulates the key parameters of each element (display only)</w:t>
      </w:r>
      <w:r>
        <w:t xml:space="preserve"> and plots the species biomass distribution</w:t>
      </w:r>
      <w:r w:rsidR="007A0999">
        <w:t>.</w:t>
      </w:r>
    </w:p>
    <w:p w14:paraId="6F059BEB" w14:textId="77777777" w:rsidR="0003231D" w:rsidRPr="006D0ED8" w:rsidRDefault="0003231D" w:rsidP="0003231D">
      <w:pPr>
        <w:ind w:left="720"/>
      </w:pPr>
      <w:r w:rsidRPr="007B4BCB">
        <w:rPr>
          <w:b/>
          <w:bCs/>
          <w:i/>
          <w:color w:val="565321" w:themeColor="accent2" w:themeShade="80"/>
        </w:rPr>
        <w:t>Interventions</w:t>
      </w:r>
      <w:r w:rsidRPr="006D0ED8">
        <w:t>: plots the volume and surface area changes defined for individual elements.</w:t>
      </w:r>
    </w:p>
    <w:p w14:paraId="453B80A7" w14:textId="77777777" w:rsidR="0003231D" w:rsidRDefault="0003231D" w:rsidP="0003231D">
      <w:pPr>
        <w:ind w:left="720"/>
      </w:pPr>
      <w:r w:rsidRPr="007B4BCB">
        <w:rPr>
          <w:b/>
          <w:bCs/>
          <w:i/>
          <w:color w:val="565321" w:themeColor="accent2" w:themeShade="80"/>
        </w:rPr>
        <w:t>Run Parameters</w:t>
      </w:r>
      <w:r w:rsidRPr="006D0ED8">
        <w:t>: tabulates the key run conditions and equilibrium coefficients (display only).</w:t>
      </w:r>
    </w:p>
    <w:p w14:paraId="16C3714B" w14:textId="77777777" w:rsidR="0003231D" w:rsidRPr="006D0ED8" w:rsidRDefault="0003231D" w:rsidP="0003231D">
      <w:r w:rsidRPr="007B4BCB">
        <w:rPr>
          <w:b/>
          <w:bCs/>
          <w:i/>
          <w:color w:val="565321" w:themeColor="accent2" w:themeShade="80"/>
        </w:rPr>
        <w:t>Tides</w:t>
      </w:r>
      <w:r w:rsidRPr="007B4BCB">
        <w:rPr>
          <w:b/>
          <w:bCs/>
        </w:rPr>
        <w:t xml:space="preserve"> </w:t>
      </w:r>
      <w:r>
        <w:t>tab includes the following sub-tabs:</w:t>
      </w:r>
    </w:p>
    <w:p w14:paraId="62DE0FED" w14:textId="77777777" w:rsidR="0003231D" w:rsidRDefault="0003231D" w:rsidP="0003231D">
      <w:pPr>
        <w:ind w:left="720"/>
      </w:pPr>
      <w:r w:rsidRPr="007B4BCB">
        <w:rPr>
          <w:b/>
          <w:bCs/>
          <w:i/>
          <w:color w:val="565321" w:themeColor="accent2" w:themeShade="80"/>
        </w:rPr>
        <w:lastRenderedPageBreak/>
        <w:t>Network</w:t>
      </w:r>
      <w:r w:rsidRPr="006D0ED8">
        <w:t>: graphic of the element network showing the connectivity and horizontal exchanges between all elements (m</w:t>
      </w:r>
      <w:r w:rsidRPr="006D0ED8">
        <w:rPr>
          <w:vertAlign w:val="superscript"/>
        </w:rPr>
        <w:t>3</w:t>
      </w:r>
      <w:r w:rsidRPr="006D0ED8">
        <w:t>/s).</w:t>
      </w:r>
    </w:p>
    <w:p w14:paraId="7C15F473" w14:textId="77777777" w:rsidR="0003231D" w:rsidRDefault="0003231D" w:rsidP="0003231D">
      <w:pPr>
        <w:ind w:left="720"/>
      </w:pPr>
      <w:r w:rsidRPr="007B4BCB">
        <w:rPr>
          <w:b/>
          <w:bCs/>
          <w:i/>
          <w:color w:val="565321" w:themeColor="accent2" w:themeShade="80"/>
        </w:rPr>
        <w:t>Water Levels</w:t>
      </w:r>
      <w:r w:rsidRPr="00BD0C1E">
        <w:t>:</w:t>
      </w:r>
      <w:r>
        <w:t xml:space="preserve"> plot of the changes in water levels (HW, MSL, LW) over the run period.</w:t>
      </w:r>
    </w:p>
    <w:p w14:paraId="714FDB8E" w14:textId="77777777" w:rsidR="0003231D" w:rsidRDefault="0003231D" w:rsidP="0003231D">
      <w:pPr>
        <w:ind w:left="720"/>
      </w:pPr>
      <w:r w:rsidRPr="007B4BCB">
        <w:rPr>
          <w:b/>
          <w:bCs/>
          <w:i/>
          <w:color w:val="565321" w:themeColor="accent2" w:themeShade="80"/>
        </w:rPr>
        <w:t>Hydraulics</w:t>
      </w:r>
      <w:r w:rsidRPr="00BD0C1E">
        <w:t>:</w:t>
      </w:r>
      <w:r>
        <w:t xml:space="preserve"> plot of the along-channel variation in water levels and velocities if the CSTmodel is used to define channel hydraulics</w:t>
      </w:r>
    </w:p>
    <w:p w14:paraId="1FA6D97D" w14:textId="77777777" w:rsidR="0003231D" w:rsidRDefault="0003231D" w:rsidP="0003231D">
      <w:pPr>
        <w:ind w:left="720"/>
      </w:pPr>
      <w:r w:rsidRPr="0046464E">
        <w:rPr>
          <w:b/>
          <w:bCs/>
          <w:i/>
          <w:color w:val="565321" w:themeColor="accent2" w:themeShade="80"/>
        </w:rPr>
        <w:t>TP Discharge</w:t>
      </w:r>
      <w:r w:rsidRPr="00BD0C1E">
        <w:t>:</w:t>
      </w:r>
      <w:r>
        <w:t xml:space="preserve"> plot of tidal pumping discharge as a function of distance from the mouth</w:t>
      </w:r>
    </w:p>
    <w:p w14:paraId="5EF25079" w14:textId="77777777" w:rsidR="0003231D" w:rsidRDefault="0003231D" w:rsidP="0003231D">
      <w:pPr>
        <w:ind w:left="720"/>
      </w:pPr>
      <w:r w:rsidRPr="0046464E">
        <w:rPr>
          <w:b/>
          <w:bCs/>
          <w:i/>
          <w:color w:val="565321" w:themeColor="accent2" w:themeShade="80"/>
        </w:rPr>
        <w:t>TP Network</w:t>
      </w:r>
      <w:r w:rsidRPr="00BD0C1E">
        <w:t>:</w:t>
      </w:r>
      <w:r>
        <w:t xml:space="preserve"> </w:t>
      </w:r>
      <w:r w:rsidRPr="00E47325">
        <w:t xml:space="preserve">graphic of the elements that have a </w:t>
      </w:r>
      <w:r>
        <w:t>tidal pumping</w:t>
      </w:r>
      <w:r w:rsidRPr="00E47325">
        <w:t xml:space="preserve"> advection</w:t>
      </w:r>
      <w:r>
        <w:t>,</w:t>
      </w:r>
      <w:r w:rsidRPr="00E47325">
        <w:t xml:space="preserve"> showing the connectivity and the flow rate (m</w:t>
      </w:r>
      <w:r w:rsidRPr="00E47325">
        <w:rPr>
          <w:vertAlign w:val="superscript"/>
        </w:rPr>
        <w:t>3</w:t>
      </w:r>
      <w:r w:rsidRPr="00E47325">
        <w:t>/s).</w:t>
      </w:r>
    </w:p>
    <w:p w14:paraId="1106176A" w14:textId="77777777" w:rsidR="0003231D" w:rsidRDefault="0003231D" w:rsidP="0003231D">
      <w:r w:rsidRPr="007B4BCB">
        <w:rPr>
          <w:b/>
          <w:bCs/>
          <w:i/>
          <w:color w:val="565321" w:themeColor="accent2" w:themeShade="80"/>
        </w:rPr>
        <w:t>Flows</w:t>
      </w:r>
      <w:r>
        <w:t xml:space="preserve"> tab includes the following sub-tabs:</w:t>
      </w:r>
    </w:p>
    <w:p w14:paraId="31BCEEBD" w14:textId="77777777" w:rsidR="0003231D" w:rsidRDefault="0003231D" w:rsidP="0003231D">
      <w:pPr>
        <w:ind w:left="720"/>
      </w:pPr>
      <w:r w:rsidRPr="0046464E">
        <w:rPr>
          <w:b/>
          <w:bCs/>
          <w:i/>
          <w:color w:val="565321" w:themeColor="accent2" w:themeShade="80"/>
        </w:rPr>
        <w:t>Rivers</w:t>
      </w:r>
      <w:r>
        <w:t xml:space="preserve">: </w:t>
      </w:r>
      <w:r w:rsidRPr="006D0ED8">
        <w:t>graphic of the elements that have a</w:t>
      </w:r>
      <w:r>
        <w:t xml:space="preserve"> riverine</w:t>
      </w:r>
      <w:r w:rsidRPr="006D0ED8">
        <w:t xml:space="preserve"> advection</w:t>
      </w:r>
      <w:r>
        <w:t>,</w:t>
      </w:r>
      <w:r w:rsidRPr="006D0ED8">
        <w:t xml:space="preserve"> showing the connectivity and the flow rate (m</w:t>
      </w:r>
      <w:r w:rsidRPr="006D0ED8">
        <w:rPr>
          <w:vertAlign w:val="superscript"/>
        </w:rPr>
        <w:t>3</w:t>
      </w:r>
      <w:r w:rsidRPr="006D0ED8">
        <w:t>/s).</w:t>
      </w:r>
    </w:p>
    <w:p w14:paraId="381F8919" w14:textId="77777777" w:rsidR="0003231D" w:rsidRDefault="0003231D" w:rsidP="0003231D">
      <w:pPr>
        <w:ind w:left="720"/>
      </w:pPr>
      <w:r w:rsidRPr="0046464E">
        <w:rPr>
          <w:b/>
          <w:bCs/>
          <w:i/>
          <w:color w:val="565321" w:themeColor="accent2" w:themeShade="80"/>
        </w:rPr>
        <w:t>Drift</w:t>
      </w:r>
      <w:r>
        <w:t xml:space="preserve">: </w:t>
      </w:r>
      <w:r w:rsidRPr="006D0ED8">
        <w:t>graphic of the elements that have a</w:t>
      </w:r>
      <w:r>
        <w:t xml:space="preserve"> riverine</w:t>
      </w:r>
      <w:r w:rsidRPr="006D0ED8">
        <w:t xml:space="preserve"> advection</w:t>
      </w:r>
      <w:r>
        <w:t>,</w:t>
      </w:r>
      <w:r w:rsidRPr="006D0ED8">
        <w:t xml:space="preserve"> showing the connectivity and the flow rate (m</w:t>
      </w:r>
      <w:r w:rsidRPr="006D0ED8">
        <w:rPr>
          <w:vertAlign w:val="superscript"/>
        </w:rPr>
        <w:t>3</w:t>
      </w:r>
      <w:r w:rsidRPr="006D0ED8">
        <w:t>/s).</w:t>
      </w:r>
    </w:p>
    <w:p w14:paraId="2CDB6604" w14:textId="77777777" w:rsidR="0003231D" w:rsidRDefault="0003231D" w:rsidP="0003231D">
      <w:pPr>
        <w:ind w:left="720"/>
      </w:pPr>
      <w:r w:rsidRPr="0046464E">
        <w:rPr>
          <w:b/>
          <w:bCs/>
          <w:i/>
          <w:color w:val="565321" w:themeColor="accent2" w:themeShade="80"/>
        </w:rPr>
        <w:t>Input Summary</w:t>
      </w:r>
      <w:r w:rsidRPr="0046464E">
        <w:t>:</w:t>
      </w:r>
      <w:r>
        <w:t xml:space="preserve"> displays what river and drift inputs are currently defined</w:t>
      </w:r>
    </w:p>
    <w:p w14:paraId="77E56A70" w14:textId="77777777" w:rsidR="0003231D" w:rsidRDefault="0003231D" w:rsidP="0003231D">
      <w:pPr>
        <w:ind w:left="720"/>
      </w:pPr>
      <w:r w:rsidRPr="0046464E">
        <w:rPr>
          <w:b/>
          <w:bCs/>
          <w:i/>
          <w:color w:val="565321" w:themeColor="accent2" w:themeShade="80"/>
        </w:rPr>
        <w:t>River Input</w:t>
      </w:r>
      <w:r w:rsidRPr="0046464E">
        <w:t>:</w:t>
      </w:r>
      <w:r>
        <w:t xml:space="preserve"> plots the river discharge and sediment load if a timeseries data set has been loaded.</w:t>
      </w:r>
    </w:p>
    <w:p w14:paraId="3731335D" w14:textId="77777777" w:rsidR="0003231D" w:rsidRDefault="0003231D" w:rsidP="0003231D">
      <w:pPr>
        <w:ind w:left="720"/>
      </w:pPr>
      <w:r w:rsidRPr="0046464E">
        <w:rPr>
          <w:b/>
          <w:bCs/>
          <w:i/>
          <w:color w:val="565321" w:themeColor="accent2" w:themeShade="80"/>
        </w:rPr>
        <w:t>Drift Input</w:t>
      </w:r>
      <w:r w:rsidRPr="0046464E">
        <w:t>:</w:t>
      </w:r>
      <w:r>
        <w:t xml:space="preserve"> plots the drift input(s) if timeseries data has been loaded.</w:t>
      </w:r>
    </w:p>
    <w:p w14:paraId="758C472E" w14:textId="77777777" w:rsidR="0003231D" w:rsidRDefault="0003231D" w:rsidP="0003231D">
      <w:r w:rsidRPr="0046464E">
        <w:rPr>
          <w:b/>
          <w:bCs/>
          <w:i/>
          <w:color w:val="565321" w:themeColor="accent2" w:themeShade="80"/>
        </w:rPr>
        <w:t>Response</w:t>
      </w:r>
      <w:r w:rsidRPr="006D0ED8">
        <w:t>: summary of morphological response times based on system definition.</w:t>
      </w:r>
    </w:p>
    <w:p w14:paraId="2193AC18" w14:textId="77777777" w:rsidR="0003231D" w:rsidRPr="006D0ED8" w:rsidRDefault="0003231D" w:rsidP="0003231D">
      <w:r w:rsidRPr="00255778">
        <w:rPr>
          <w:b/>
          <w:bCs/>
          <w:i/>
          <w:color w:val="565321" w:themeColor="accent2" w:themeShade="80"/>
        </w:rPr>
        <w:t>Q-Plot</w:t>
      </w:r>
      <w:r w:rsidRPr="00255778">
        <w:t>: displays a quick-plot defined for the class of the selected case (display only).</w:t>
      </w:r>
    </w:p>
    <w:p w14:paraId="393DDC47" w14:textId="77777777" w:rsidR="0003231D" w:rsidRDefault="0003231D" w:rsidP="0003231D">
      <w:r w:rsidRPr="000037E3">
        <w:rPr>
          <w:b/>
          <w:bCs/>
          <w:i/>
          <w:color w:val="565321" w:themeColor="accent2" w:themeShade="80"/>
        </w:rPr>
        <w:t>Stats</w:t>
      </w:r>
      <w:r w:rsidRPr="000037E3">
        <w:t>: displays a table of results for any analyses that have been run (can be copied to clip board).</w:t>
      </w:r>
    </w:p>
    <w:p w14:paraId="1538552E" w14:textId="04262C08" w:rsidR="0003231D" w:rsidRDefault="0003231D" w:rsidP="0003231D"/>
    <w:p w14:paraId="1CE1A07D" w14:textId="2498F990" w:rsidR="007760BE" w:rsidRDefault="00FF4480" w:rsidP="0003231D">
      <w:bookmarkStart w:id="127" w:name="_Hlk88484407"/>
      <w:r>
        <w:t xml:space="preserve">When using the </w:t>
      </w:r>
      <w:r w:rsidRPr="00FF4480">
        <w:rPr>
          <w:b/>
          <w:bCs/>
          <w:i/>
          <w:color w:val="565321" w:themeColor="accent2" w:themeShade="80"/>
        </w:rPr>
        <w:t>Network</w:t>
      </w:r>
      <w:r>
        <w:t xml:space="preserve">, </w:t>
      </w:r>
      <w:r w:rsidRPr="00FF4480">
        <w:rPr>
          <w:b/>
          <w:bCs/>
          <w:i/>
          <w:color w:val="565321" w:themeColor="accent2" w:themeShade="80"/>
        </w:rPr>
        <w:t>TP Network</w:t>
      </w:r>
      <w:r>
        <w:t xml:space="preserve">, </w:t>
      </w:r>
      <w:r w:rsidRPr="00FF4480">
        <w:rPr>
          <w:b/>
          <w:bCs/>
          <w:i/>
          <w:color w:val="565321" w:themeColor="accent2" w:themeShade="80"/>
        </w:rPr>
        <w:t>River</w:t>
      </w:r>
      <w:r>
        <w:t xml:space="preserve">, and </w:t>
      </w:r>
      <w:r w:rsidRPr="00FF4480">
        <w:rPr>
          <w:b/>
          <w:bCs/>
          <w:i/>
          <w:color w:val="565321" w:themeColor="accent2" w:themeShade="80"/>
        </w:rPr>
        <w:t>Drift</w:t>
      </w:r>
      <w:r>
        <w:t xml:space="preserve"> tabs, there are </w:t>
      </w:r>
      <w:bookmarkEnd w:id="127"/>
      <w:r>
        <w:t>two buttons in the t</w:t>
      </w:r>
      <w:r w:rsidR="007760BE">
        <w:t>op</w:t>
      </w:r>
      <w:r>
        <w:t xml:space="preserve"> left corner of the tab. The </w:t>
      </w:r>
      <w:r w:rsidR="007760BE">
        <w:t>‘P</w:t>
      </w:r>
      <w:r>
        <w:t>an</w:t>
      </w:r>
      <w:r w:rsidR="007760BE">
        <w:t>’</w:t>
      </w:r>
      <w:r>
        <w:t xml:space="preserve"> button enables the option to move the graph in the tab window. </w:t>
      </w:r>
      <w:r w:rsidR="007760BE">
        <w:t>Right clicking the mou</w:t>
      </w:r>
      <w:r w:rsidR="00C02B24">
        <w:t>se</w:t>
      </w:r>
      <w:r w:rsidR="007760BE">
        <w:t xml:space="preserve"> provides options to zoom or reset the plot</w:t>
      </w:r>
      <w:r w:rsidR="00C02B24">
        <w:t xml:space="preserve"> – ‘Pan’ button toggles to ‘Zoom’</w:t>
      </w:r>
      <w:r w:rsidR="007760BE">
        <w:t>.</w:t>
      </w:r>
      <w:r w:rsidR="00C02B24">
        <w:t xml:space="preserve"> Clicking on the ‘Zoom’ button when in zoom mode returns the setting to pan mode.</w:t>
      </w:r>
      <w:r w:rsidR="007760BE">
        <w:t xml:space="preserve"> </w:t>
      </w:r>
      <w:r w:rsidR="00C02B24">
        <w:t>When in use for pan or zoom, the second button is set to ‘On’. Clicking on t</w:t>
      </w:r>
      <w:r w:rsidR="007760BE">
        <w:t>he ‘</w:t>
      </w:r>
      <w:r w:rsidR="00C02B24">
        <w:t>On</w:t>
      </w:r>
      <w:r w:rsidR="007760BE">
        <w:t>’ button disables the pan and zoom option</w:t>
      </w:r>
      <w:r w:rsidR="00C02B24">
        <w:t>s and resets the button to ‘Off’.</w:t>
      </w:r>
    </w:p>
    <w:p w14:paraId="4773D365" w14:textId="549D51D1" w:rsidR="00FF4480" w:rsidRDefault="007760BE" w:rsidP="0003231D">
      <w:r>
        <w:t xml:space="preserve">NB: </w:t>
      </w:r>
      <w:r w:rsidRPr="007760BE">
        <w:rPr>
          <w:b/>
          <w:bCs/>
          <w:i/>
          <w:iCs/>
        </w:rPr>
        <w:t>All</w:t>
      </w:r>
      <w:r w:rsidRPr="007760BE">
        <w:rPr>
          <w:i/>
          <w:iCs/>
        </w:rPr>
        <w:t xml:space="preserve"> other tab actions are disabled when the pan button is in use. Ensure the ‘</w:t>
      </w:r>
      <w:r w:rsidR="00C02B24">
        <w:rPr>
          <w:i/>
          <w:iCs/>
        </w:rPr>
        <w:t>On/</w:t>
      </w:r>
      <w:r w:rsidRPr="007760BE">
        <w:rPr>
          <w:i/>
          <w:iCs/>
        </w:rPr>
        <w:t xml:space="preserve">Off’ button </w:t>
      </w:r>
      <w:r w:rsidR="00C02B24">
        <w:rPr>
          <w:i/>
          <w:iCs/>
        </w:rPr>
        <w:t xml:space="preserve">id ‘Off’ </w:t>
      </w:r>
      <w:r w:rsidRPr="007760BE">
        <w:rPr>
          <w:i/>
          <w:iCs/>
        </w:rPr>
        <w:t>when finished</w:t>
      </w:r>
      <w:r w:rsidR="006128DF">
        <w:rPr>
          <w:i/>
          <w:iCs/>
        </w:rPr>
        <w:t xml:space="preserve"> with the pan</w:t>
      </w:r>
      <w:r w:rsidR="00C02B24">
        <w:rPr>
          <w:i/>
          <w:iCs/>
        </w:rPr>
        <w:t>/zoom</w:t>
      </w:r>
      <w:r w:rsidR="006128DF">
        <w:rPr>
          <w:i/>
          <w:iCs/>
        </w:rPr>
        <w:t xml:space="preserve"> option</w:t>
      </w:r>
      <w:r w:rsidR="00C02B24">
        <w:rPr>
          <w:i/>
          <w:iCs/>
        </w:rPr>
        <w:t>s</w:t>
      </w:r>
      <w:r w:rsidR="006128DF">
        <w:rPr>
          <w:i/>
          <w:iCs/>
        </w:rPr>
        <w:t>,</w:t>
      </w:r>
      <w:r w:rsidRPr="007760BE">
        <w:rPr>
          <w:i/>
          <w:iCs/>
        </w:rPr>
        <w:t xml:space="preserve"> or before moving to another tab</w:t>
      </w:r>
      <w:r>
        <w:t>.</w:t>
      </w:r>
    </w:p>
    <w:p w14:paraId="40E0E461" w14:textId="56C80F28" w:rsidR="007760BE" w:rsidRDefault="007760BE" w:rsidP="0003231D">
      <w:r>
        <w:t xml:space="preserve">When using the </w:t>
      </w:r>
      <w:r w:rsidRPr="00FF4480">
        <w:rPr>
          <w:b/>
          <w:bCs/>
          <w:i/>
          <w:color w:val="565321" w:themeColor="accent2" w:themeShade="80"/>
        </w:rPr>
        <w:t>Drift</w:t>
      </w:r>
      <w:r>
        <w:t xml:space="preserve"> tab, there is an additional button in the top right corner of the tab. When set to ‘Qs’ the drift rates as input are displayed. When set to ‘Fs’ the equivalent flow rates as used in the calculation</w:t>
      </w:r>
      <w:r w:rsidR="008F7864">
        <w:t xml:space="preserve"> of net exchanges are displayed. This allow the ‘effective’ influence of the Drift to be compared with other advection/dispersion exchanges</w:t>
      </w:r>
      <w:r w:rsidR="0099309D">
        <w:t xml:space="preserve"> (units are m/s)</w:t>
      </w:r>
      <w:r w:rsidR="008F7864">
        <w:t>.</w:t>
      </w:r>
    </w:p>
    <w:p w14:paraId="280EEBB0" w14:textId="77777777" w:rsidR="00FF4480" w:rsidRDefault="00FF4480" w:rsidP="0003231D"/>
    <w:p w14:paraId="2D2880D5" w14:textId="77777777" w:rsidR="0003231D" w:rsidRPr="007551A5" w:rsidRDefault="0003231D" w:rsidP="0003231D">
      <w:pPr>
        <w:pStyle w:val="Heading2"/>
      </w:pPr>
      <w:bookmarkStart w:id="128" w:name="_Ref76228532"/>
      <w:bookmarkStart w:id="129" w:name="_Toc192914914"/>
      <w:r w:rsidRPr="007551A5">
        <w:t>UI Data Selection</w:t>
      </w:r>
      <w:bookmarkEnd w:id="128"/>
      <w:bookmarkEnd w:id="129"/>
    </w:p>
    <w:p w14:paraId="05E32AEC" w14:textId="46CA00DB" w:rsidR="0003231D" w:rsidRPr="007551A5" w:rsidRDefault="0003231D" w:rsidP="0003231D">
      <w:r w:rsidRPr="007551A5">
        <w:t>Functions such as Derive Output (</w:t>
      </w:r>
      <w:r w:rsidR="002176FB">
        <w:fldChar w:fldCharType="begin"/>
      </w:r>
      <w:r w:rsidR="002176FB">
        <w:instrText xml:space="preserve"> REF _Ref88132776 \r \h </w:instrText>
      </w:r>
      <w:r w:rsidR="002176FB">
        <w:fldChar w:fldCharType="separate"/>
      </w:r>
      <w:r w:rsidR="00567DDE">
        <w:t>4.5</w:t>
      </w:r>
      <w:r w:rsidR="002176FB">
        <w:fldChar w:fldCharType="end"/>
      </w:r>
      <w:r w:rsidR="002176FB">
        <w:t xml:space="preserve">), </w:t>
      </w:r>
      <w:r w:rsidRPr="007551A5">
        <w:t>Plotting (</w:t>
      </w:r>
      <w:r w:rsidRPr="007551A5">
        <w:fldChar w:fldCharType="begin"/>
      </w:r>
      <w:r w:rsidRPr="007551A5">
        <w:instrText xml:space="preserve"> REF _Ref76228416 \r \h </w:instrText>
      </w:r>
      <w:r w:rsidRPr="007551A5">
        <w:fldChar w:fldCharType="separate"/>
      </w:r>
      <w:r w:rsidR="00567DDE">
        <w:t>4.6.1</w:t>
      </w:r>
      <w:r w:rsidRPr="007551A5">
        <w:fldChar w:fldCharType="end"/>
      </w:r>
      <w:r w:rsidRPr="007551A5">
        <w:t>) and Statistics (</w:t>
      </w:r>
      <w:r w:rsidRPr="007551A5">
        <w:fldChar w:fldCharType="begin"/>
      </w:r>
      <w:r w:rsidRPr="007551A5">
        <w:instrText xml:space="preserve"> REF _Ref76228422 \r \h </w:instrText>
      </w:r>
      <w:r w:rsidRPr="007551A5">
        <w:fldChar w:fldCharType="separate"/>
      </w:r>
      <w:r w:rsidR="00567DDE">
        <w:t>4.6.2</w:t>
      </w:r>
      <w:r w:rsidRPr="007551A5">
        <w:fldChar w:fldCharType="end"/>
      </w:r>
      <w:r w:rsidRPr="007551A5">
        <w:t xml:space="preserve">)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w:t>
      </w:r>
      <w:r w:rsidRPr="007551A5">
        <w:lastRenderedPageBreak/>
        <w:t>scaling that can be applied to the variable (</w:t>
      </w:r>
      <w:r w:rsidR="0016086B" w:rsidRPr="007551A5">
        <w:t>e.g.,</w:t>
      </w:r>
      <w:r w:rsidRPr="007551A5">
        <w:t xml:space="preserve"> linear, log, relative, scaled, normalised</w:t>
      </w:r>
      <w:r w:rsidR="00D45FAD">
        <w:t>, differences</w:t>
      </w:r>
      <w:r w:rsidRPr="007551A5">
        <w:t>) is also selected on this UI. The selection is defined in two steps:</w:t>
      </w:r>
    </w:p>
    <w:p w14:paraId="76F25468" w14:textId="77777777" w:rsidR="0003231D" w:rsidRPr="007551A5" w:rsidRDefault="0003231D" w:rsidP="0003231D"/>
    <w:p w14:paraId="499D0E38" w14:textId="77777777" w:rsidR="0003231D" w:rsidRPr="007551A5" w:rsidRDefault="0003231D" w:rsidP="0003231D">
      <w:r w:rsidRPr="007551A5">
        <w:rPr>
          <w:b/>
          <w:bCs/>
          <w:noProof/>
        </w:rPr>
        <w:drawing>
          <wp:anchor distT="0" distB="0" distL="114300" distR="114300" simplePos="0" relativeHeight="251773952" behindDoc="0" locked="0" layoutInCell="1" allowOverlap="1" wp14:anchorId="22FC696B" wp14:editId="28C24981">
            <wp:simplePos x="0" y="0"/>
            <wp:positionH relativeFrom="column">
              <wp:posOffset>-52387</wp:posOffset>
            </wp:positionH>
            <wp:positionV relativeFrom="paragraph">
              <wp:posOffset>317</wp:posOffset>
            </wp:positionV>
            <wp:extent cx="2855358" cy="1785937"/>
            <wp:effectExtent l="0" t="0" r="2540" b="5080"/>
            <wp:wrapSquare wrapText="bothSides"/>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7551A5">
        <w:rPr>
          <w:b/>
          <w:bCs/>
        </w:rPr>
        <w:t>Step 1</w:t>
      </w:r>
      <w:r w:rsidRPr="007551A5">
        <w:t xml:space="preserve">. </w:t>
      </w:r>
    </w:p>
    <w:p w14:paraId="29375EAD" w14:textId="77777777" w:rsidR="0003231D" w:rsidRPr="007551A5" w:rsidRDefault="0003231D" w:rsidP="0003231D">
      <w:r w:rsidRPr="007551A5">
        <w:t>Select the attribute to use. This can be the variable or any of its associated dimensions, which are listed in the drop-down list.</w:t>
      </w:r>
    </w:p>
    <w:p w14:paraId="4C37CEA4" w14:textId="77777777" w:rsidR="0003231D" w:rsidRPr="007551A5" w:rsidRDefault="0003231D" w:rsidP="0003231D">
      <w:r w:rsidRPr="007551A5">
        <w:t>The range for the selection can be adjusted by editing the text box or using the Edit (Ed) button.</w:t>
      </w:r>
    </w:p>
    <w:p w14:paraId="13FF4179" w14:textId="77777777" w:rsidR="0003231D" w:rsidRPr="007551A5" w:rsidRDefault="0003231D" w:rsidP="0003231D">
      <w:r w:rsidRPr="007551A5">
        <w:t>Any scaling to be applied is selected from the drop-down list.</w:t>
      </w:r>
    </w:p>
    <w:p w14:paraId="427F74E8" w14:textId="77777777" w:rsidR="0003231D" w:rsidRPr="007551A5" w:rsidRDefault="0003231D" w:rsidP="0003231D">
      <w:r w:rsidRPr="007551A5">
        <w:t>Press Select to go to the next step or Close to quit.</w:t>
      </w:r>
    </w:p>
    <w:p w14:paraId="2EB4B9BB" w14:textId="77777777" w:rsidR="0003231D" w:rsidRPr="007551A5" w:rsidRDefault="0003231D" w:rsidP="0003231D"/>
    <w:p w14:paraId="6645FF6B" w14:textId="77777777" w:rsidR="0003231D" w:rsidRPr="007551A5" w:rsidRDefault="0003231D" w:rsidP="0003231D">
      <w:r w:rsidRPr="007551A5">
        <w:t xml:space="preserve">The number of variables listed on the UI depends on the dimensions of the selected variable. For each one Select the attribute to use and the range to be applied. </w:t>
      </w:r>
    </w:p>
    <w:p w14:paraId="26648676" w14:textId="77777777" w:rsidR="0003231D" w:rsidRPr="007551A5" w:rsidRDefault="0003231D" w:rsidP="0003231D">
      <w:r w:rsidRPr="007551A5">
        <w:rPr>
          <w:b/>
          <w:bCs/>
          <w:noProof/>
        </w:rPr>
        <w:drawing>
          <wp:anchor distT="0" distB="0" distL="114300" distR="114300" simplePos="0" relativeHeight="251774976" behindDoc="0" locked="0" layoutInCell="1" allowOverlap="1" wp14:anchorId="63116EE3" wp14:editId="25CC46BB">
            <wp:simplePos x="0" y="0"/>
            <wp:positionH relativeFrom="column">
              <wp:posOffset>-71755</wp:posOffset>
            </wp:positionH>
            <wp:positionV relativeFrom="paragraph">
              <wp:posOffset>57150</wp:posOffset>
            </wp:positionV>
            <wp:extent cx="3623945" cy="1407795"/>
            <wp:effectExtent l="0" t="0" r="0" b="1905"/>
            <wp:wrapSquare wrapText="bothSides"/>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7551A5">
        <w:rPr>
          <w:b/>
          <w:bCs/>
        </w:rPr>
        <w:t>Step 2 - Variable only has dimension of time</w:t>
      </w:r>
      <w:r w:rsidRPr="007551A5">
        <w:t>.</w:t>
      </w:r>
    </w:p>
    <w:p w14:paraId="7987277E" w14:textId="77777777" w:rsidR="0003231D" w:rsidRPr="007551A5" w:rsidRDefault="0003231D" w:rsidP="0003231D"/>
    <w:p w14:paraId="510309AE" w14:textId="77777777" w:rsidR="0003231D" w:rsidRPr="007551A5" w:rsidRDefault="0003231D" w:rsidP="0003231D">
      <w:r w:rsidRPr="007551A5">
        <w:t>No selection to be made.</w:t>
      </w:r>
    </w:p>
    <w:p w14:paraId="7C972A41" w14:textId="77777777" w:rsidR="0003231D" w:rsidRPr="007551A5" w:rsidRDefault="0003231D" w:rsidP="0003231D">
      <w:r w:rsidRPr="007551A5">
        <w:t>Edit range if required.</w:t>
      </w:r>
    </w:p>
    <w:p w14:paraId="4E3CFBD8" w14:textId="77777777" w:rsidR="0003231D" w:rsidRPr="007551A5" w:rsidRDefault="0003231D" w:rsidP="0003231D"/>
    <w:p w14:paraId="14966D9B" w14:textId="77777777" w:rsidR="0003231D" w:rsidRPr="007551A5" w:rsidRDefault="0003231D" w:rsidP="0003231D"/>
    <w:bookmarkEnd w:id="120"/>
    <w:p w14:paraId="69F78881" w14:textId="77777777" w:rsidR="0003231D" w:rsidRPr="007551A5" w:rsidRDefault="0003231D" w:rsidP="0003231D"/>
    <w:p w14:paraId="583CBBB7" w14:textId="77777777" w:rsidR="0003231D" w:rsidRPr="007551A5" w:rsidRDefault="0003231D" w:rsidP="0003231D">
      <w:bookmarkStart w:id="130" w:name="_Hlk77155695"/>
      <w:r w:rsidRPr="007551A5">
        <w:rPr>
          <w:b/>
          <w:bCs/>
          <w:noProof/>
        </w:rPr>
        <w:drawing>
          <wp:anchor distT="0" distB="0" distL="114300" distR="114300" simplePos="0" relativeHeight="251776000" behindDoc="0" locked="0" layoutInCell="1" allowOverlap="1" wp14:anchorId="2C87BD03" wp14:editId="4F1CFABF">
            <wp:simplePos x="0" y="0"/>
            <wp:positionH relativeFrom="margin">
              <wp:posOffset>-635</wp:posOffset>
            </wp:positionH>
            <wp:positionV relativeFrom="paragraph">
              <wp:posOffset>7620</wp:posOffset>
            </wp:positionV>
            <wp:extent cx="3044825" cy="2457450"/>
            <wp:effectExtent l="0" t="0" r="3175" b="0"/>
            <wp:wrapSquare wrapText="bothSides"/>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7551A5">
        <w:rPr>
          <w:b/>
          <w:bCs/>
        </w:rPr>
        <w:t>Step 2 - Variable has 3 dimensions but only 2 are needed for the intended use</w:t>
      </w:r>
      <w:r w:rsidRPr="007551A5">
        <w:t>.</w:t>
      </w:r>
    </w:p>
    <w:p w14:paraId="2CFA492D" w14:textId="77777777" w:rsidR="0003231D" w:rsidRPr="007551A5" w:rsidRDefault="0003231D" w:rsidP="0003231D"/>
    <w:p w14:paraId="18D61A31" w14:textId="14CC8E41" w:rsidR="0003231D" w:rsidRPr="007551A5" w:rsidRDefault="0003231D" w:rsidP="0003231D">
      <w:r w:rsidRPr="007551A5">
        <w:t>Select the 1</w:t>
      </w:r>
      <w:r w:rsidRPr="007551A5">
        <w:rPr>
          <w:vertAlign w:val="superscript"/>
        </w:rPr>
        <w:t>st</w:t>
      </w:r>
      <w:r w:rsidRPr="007551A5">
        <w:t xml:space="preserve"> </w:t>
      </w:r>
      <w:r w:rsidR="0016086B" w:rsidRPr="007551A5">
        <w:t>variable to</w:t>
      </w:r>
      <w:r w:rsidRPr="007551A5">
        <w:t xml:space="preserve"> use as a </w:t>
      </w:r>
      <w:r w:rsidR="0016086B" w:rsidRPr="007551A5">
        <w:t>dimension.</w:t>
      </w:r>
    </w:p>
    <w:p w14:paraId="68B79148" w14:textId="77777777" w:rsidR="0003231D" w:rsidRPr="007551A5" w:rsidRDefault="0003231D" w:rsidP="0003231D">
      <w:r w:rsidRPr="007551A5">
        <w:t>Edit range if required.</w:t>
      </w:r>
    </w:p>
    <w:p w14:paraId="654D5BEF" w14:textId="77777777" w:rsidR="0003231D" w:rsidRPr="007551A5" w:rsidRDefault="0003231D" w:rsidP="0003231D"/>
    <w:p w14:paraId="63CCC56D" w14:textId="0A9E1C65" w:rsidR="0003231D" w:rsidRPr="007551A5" w:rsidRDefault="0003231D" w:rsidP="0003231D">
      <w:r w:rsidRPr="007551A5">
        <w:t>Select the 2</w:t>
      </w:r>
      <w:r w:rsidRPr="007551A5">
        <w:rPr>
          <w:vertAlign w:val="superscript"/>
        </w:rPr>
        <w:t>nd</w:t>
      </w:r>
      <w:r w:rsidRPr="007551A5">
        <w:t xml:space="preserve"> </w:t>
      </w:r>
      <w:r w:rsidR="0016086B" w:rsidRPr="007551A5">
        <w:t>variable to</w:t>
      </w:r>
      <w:r w:rsidRPr="007551A5">
        <w:t xml:space="preserve"> use as a </w:t>
      </w:r>
      <w:r w:rsidR="0016086B" w:rsidRPr="007551A5">
        <w:t>dimension.</w:t>
      </w:r>
    </w:p>
    <w:p w14:paraId="41BECC20" w14:textId="77777777" w:rsidR="0003231D" w:rsidRPr="007551A5" w:rsidRDefault="0003231D" w:rsidP="0003231D">
      <w:r w:rsidRPr="007551A5">
        <w:t>Edit range if required.</w:t>
      </w:r>
    </w:p>
    <w:p w14:paraId="4FA9C62F" w14:textId="77777777" w:rsidR="0003231D" w:rsidRPr="007551A5" w:rsidRDefault="0003231D" w:rsidP="0003231D">
      <w:r w:rsidRPr="007551A5">
        <w:t>Use the slider or the Edit (Ed) button to set the value of the dimension to use. (A value of t=500 is selected in the example shown).</w:t>
      </w:r>
    </w:p>
    <w:p w14:paraId="3F24DBC1" w14:textId="77777777" w:rsidR="0003231D" w:rsidRPr="007551A5" w:rsidRDefault="0003231D" w:rsidP="0003231D">
      <w:r w:rsidRPr="007551A5">
        <w:t>Press Select to accept the selection made.</w:t>
      </w:r>
    </w:p>
    <w:p w14:paraId="040F5D6C" w14:textId="78F4004A" w:rsidR="0003231D" w:rsidRDefault="0003231D" w:rsidP="0003231D">
      <w:pPr>
        <w:rPr>
          <w:i/>
          <w:iCs/>
        </w:rPr>
      </w:pPr>
      <w:r w:rsidRPr="007551A5">
        <w:t>[</w:t>
      </w:r>
      <w:r w:rsidRPr="007551A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43BC0FAB" w14:textId="77777777" w:rsidR="00650E77" w:rsidRPr="007551A5" w:rsidRDefault="00650E77" w:rsidP="0003231D"/>
    <w:p w14:paraId="5C7FB7B2" w14:textId="77777777" w:rsidR="0003231D" w:rsidRPr="007551A5" w:rsidRDefault="0003231D" w:rsidP="0003231D">
      <w:r w:rsidRPr="007551A5">
        <w:t>The resulting selection is then detailed in full (including the ranges or values to be applied to all dimensions) in the text box alongside the button being defined.</w:t>
      </w:r>
    </w:p>
    <w:p w14:paraId="151BE916" w14:textId="577481A6" w:rsidR="0003231D" w:rsidRDefault="0003231D" w:rsidP="00AD4B74">
      <w:r w:rsidRPr="007551A5">
        <w:lastRenderedPageBreak/>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30"/>
    </w:p>
    <w:p w14:paraId="2B9E95A6" w14:textId="77777777" w:rsidR="00AD4B74" w:rsidRDefault="00AD4B74" w:rsidP="00AD4B74"/>
    <w:p w14:paraId="72CAF50E" w14:textId="5717BB4C" w:rsidR="0000555E" w:rsidRPr="0000555E" w:rsidRDefault="0000555E" w:rsidP="00CE6B5A">
      <w:pPr>
        <w:pStyle w:val="Heading2"/>
      </w:pPr>
      <w:bookmarkStart w:id="131" w:name="_Toc54961635"/>
      <w:bookmarkStart w:id="132" w:name="_Toc192914915"/>
      <w:r w:rsidRPr="0000555E">
        <w:t>Model outputs</w:t>
      </w:r>
      <w:bookmarkEnd w:id="131"/>
      <w:bookmarkEnd w:id="132"/>
    </w:p>
    <w:p w14:paraId="07B9B822" w14:textId="25DD2442" w:rsidR="00650E77" w:rsidRPr="0000555E" w:rsidRDefault="004F5283" w:rsidP="0000555E">
      <w:r w:rsidRPr="0000555E">
        <w:rPr>
          <w:noProof/>
        </w:rPr>
        <w:drawing>
          <wp:anchor distT="0" distB="0" distL="114300" distR="114300" simplePos="0" relativeHeight="251759616" behindDoc="0" locked="0" layoutInCell="1" allowOverlap="1" wp14:anchorId="42746294" wp14:editId="4238A139">
            <wp:simplePos x="0" y="0"/>
            <wp:positionH relativeFrom="margin">
              <wp:align>right</wp:align>
            </wp:positionH>
            <wp:positionV relativeFrom="paragraph">
              <wp:posOffset>518517</wp:posOffset>
            </wp:positionV>
            <wp:extent cx="1822450" cy="991870"/>
            <wp:effectExtent l="0" t="0" r="6350" b="0"/>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22450" cy="991870"/>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 xml:space="preserve">At the end of a model run the sediment and water balances are displayed in a message window. The water balance considers only elements that are within the estuary, </w:t>
      </w:r>
      <w:r w:rsidR="0016086B" w:rsidRPr="0000555E">
        <w:t>i.e.,</w:t>
      </w:r>
      <w:r w:rsidR="0000555E" w:rsidRPr="0000555E">
        <w:t xml:space="preserve"> channel, tidal flats, saltmarsh and storage element. If tidal flats are defined as sediment volumes, the flats are excluded from the water balance. </w:t>
      </w:r>
    </w:p>
    <w:p w14:paraId="6D01A32E" w14:textId="0A2F62A8" w:rsidR="0000555E" w:rsidRPr="0000555E" w:rsidRDefault="0000555E" w:rsidP="0000555E">
      <w:r w:rsidRPr="0000555E">
        <w:t xml:space="preserve">Each model run is saved as a </w:t>
      </w:r>
      <w:r w:rsidR="00D57022">
        <w:t>Case</w:t>
      </w:r>
      <w:r w:rsidRPr="0000555E">
        <w:t xml:space="preserve"> and listed on the </w:t>
      </w:r>
      <w:r w:rsidR="00D57022">
        <w:rPr>
          <w:i/>
          <w:iCs/>
          <w:color w:val="565321" w:themeColor="accent2" w:themeShade="80"/>
        </w:rPr>
        <w:t>Case</w:t>
      </w:r>
      <w:r w:rsidRPr="0000555E">
        <w:rPr>
          <w:i/>
          <w:iCs/>
          <w:color w:val="565321" w:themeColor="accent2" w:themeShade="80"/>
        </w:rPr>
        <w:t xml:space="preserve">s </w:t>
      </w:r>
      <w:r w:rsidRPr="0000555E">
        <w:t xml:space="preserve">tab. The results can be exported to </w:t>
      </w:r>
      <w:r w:rsidR="0016086B" w:rsidRPr="0000555E">
        <w:t>an Excel</w:t>
      </w:r>
      <w:r w:rsidRPr="0000555E">
        <w:t xml:space="preserve"> spreadsheet along with the model settings using the </w:t>
      </w:r>
      <w:r w:rsidRPr="0000555E">
        <w:rPr>
          <w:i/>
          <w:color w:val="7B2520" w:themeColor="accent3" w:themeShade="BF"/>
        </w:rPr>
        <w:t>Project&gt;Scenarios&gt;Save</w:t>
      </w:r>
      <w:r w:rsidRPr="0000555E">
        <w:t xml:space="preserve"> option. The output includes the following values for each element in the model:</w:t>
      </w:r>
    </w:p>
    <w:p w14:paraId="72DE1B03" w14:textId="77777777" w:rsidR="0000555E" w:rsidRPr="0000555E" w:rsidRDefault="0000555E" w:rsidP="0000555E"/>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00555E" w:rsidRPr="0000555E" w14:paraId="492CE067" w14:textId="77777777" w:rsidTr="003F49A1">
        <w:tc>
          <w:tcPr>
            <w:tcW w:w="2122" w:type="dxa"/>
          </w:tcPr>
          <w:p w14:paraId="4DBF334E" w14:textId="77777777" w:rsidR="0000555E" w:rsidRPr="0000555E" w:rsidRDefault="0000555E" w:rsidP="0000555E">
            <w:pPr>
              <w:jc w:val="center"/>
              <w:rPr>
                <w:b/>
                <w:bCs/>
              </w:rPr>
            </w:pPr>
            <w:r w:rsidRPr="0000555E">
              <w:rPr>
                <w:b/>
                <w:bCs/>
              </w:rPr>
              <w:t>Variable</w:t>
            </w:r>
          </w:p>
        </w:tc>
        <w:tc>
          <w:tcPr>
            <w:tcW w:w="708" w:type="dxa"/>
          </w:tcPr>
          <w:p w14:paraId="3B2022DC" w14:textId="77777777" w:rsidR="0000555E" w:rsidRPr="0000555E" w:rsidRDefault="0000555E" w:rsidP="0000555E">
            <w:pPr>
              <w:jc w:val="center"/>
              <w:rPr>
                <w:b/>
                <w:bCs/>
              </w:rPr>
            </w:pPr>
            <w:r w:rsidRPr="0000555E">
              <w:rPr>
                <w:b/>
                <w:bCs/>
              </w:rPr>
              <w:t>Units</w:t>
            </w:r>
          </w:p>
        </w:tc>
        <w:tc>
          <w:tcPr>
            <w:tcW w:w="6230" w:type="dxa"/>
          </w:tcPr>
          <w:p w14:paraId="5AE61E7F" w14:textId="77777777" w:rsidR="0000555E" w:rsidRPr="0000555E" w:rsidRDefault="0000555E" w:rsidP="0000555E">
            <w:pPr>
              <w:jc w:val="center"/>
              <w:rPr>
                <w:b/>
                <w:bCs/>
              </w:rPr>
            </w:pPr>
            <w:r w:rsidRPr="0000555E">
              <w:rPr>
                <w:b/>
                <w:bCs/>
              </w:rPr>
              <w:t>Description</w:t>
            </w:r>
          </w:p>
        </w:tc>
      </w:tr>
      <w:tr w:rsidR="0000555E" w:rsidRPr="0000555E" w14:paraId="3F6B6A18" w14:textId="77777777" w:rsidTr="003F49A1">
        <w:tc>
          <w:tcPr>
            <w:tcW w:w="2122" w:type="dxa"/>
          </w:tcPr>
          <w:p w14:paraId="59A9A955" w14:textId="77777777" w:rsidR="0000555E" w:rsidRPr="0000555E" w:rsidRDefault="0000555E" w:rsidP="0000555E">
            <w:r w:rsidRPr="0000555E">
              <w:t>Moving volume</w:t>
            </w:r>
          </w:p>
        </w:tc>
        <w:tc>
          <w:tcPr>
            <w:tcW w:w="708" w:type="dxa"/>
          </w:tcPr>
          <w:p w14:paraId="5CD1FA85" w14:textId="77777777" w:rsidR="0000555E" w:rsidRPr="0000555E" w:rsidRDefault="0000555E" w:rsidP="0000555E">
            <w:pPr>
              <w:jc w:val="center"/>
            </w:pPr>
            <w:r w:rsidRPr="0000555E">
              <w:t>m</w:t>
            </w:r>
            <w:r w:rsidRPr="0000555E">
              <w:rPr>
                <w:vertAlign w:val="superscript"/>
              </w:rPr>
              <w:t>3</w:t>
            </w:r>
          </w:p>
        </w:tc>
        <w:tc>
          <w:tcPr>
            <w:tcW w:w="6230" w:type="dxa"/>
          </w:tcPr>
          <w:p w14:paraId="7E849595" w14:textId="5AA84D76" w:rsidR="0000555E" w:rsidRPr="0000555E" w:rsidRDefault="0000555E" w:rsidP="0000555E">
            <w:r w:rsidRPr="0000555E">
              <w:t>Volume of the element including any changes due to water level variations (</w:t>
            </w:r>
            <w:r w:rsidR="0016086B" w:rsidRPr="0000555E">
              <w:t>e.g.,</w:t>
            </w:r>
            <w:r w:rsidRPr="0000555E">
              <w:t xml:space="preserve"> due to slr and tidal range). </w:t>
            </w:r>
          </w:p>
        </w:tc>
      </w:tr>
      <w:tr w:rsidR="0000555E" w:rsidRPr="0000555E" w14:paraId="11726AF3" w14:textId="77777777" w:rsidTr="003F49A1">
        <w:tc>
          <w:tcPr>
            <w:tcW w:w="2122" w:type="dxa"/>
          </w:tcPr>
          <w:p w14:paraId="16D1E307" w14:textId="77777777" w:rsidR="0000555E" w:rsidRPr="0000555E" w:rsidRDefault="0000555E" w:rsidP="0000555E">
            <w:r w:rsidRPr="0000555E">
              <w:t>Fixed volume</w:t>
            </w:r>
          </w:p>
        </w:tc>
        <w:tc>
          <w:tcPr>
            <w:tcW w:w="708" w:type="dxa"/>
          </w:tcPr>
          <w:p w14:paraId="0CFF41E3" w14:textId="77777777" w:rsidR="0000555E" w:rsidRPr="0000555E" w:rsidRDefault="0000555E" w:rsidP="0000555E">
            <w:pPr>
              <w:jc w:val="center"/>
            </w:pPr>
            <w:r w:rsidRPr="0000555E">
              <w:t>m</w:t>
            </w:r>
            <w:r w:rsidRPr="0000555E">
              <w:rPr>
                <w:vertAlign w:val="superscript"/>
              </w:rPr>
              <w:t>3</w:t>
            </w:r>
          </w:p>
        </w:tc>
        <w:tc>
          <w:tcPr>
            <w:tcW w:w="6230" w:type="dxa"/>
          </w:tcPr>
          <w:p w14:paraId="378F59BD" w14:textId="77777777" w:rsidR="0000555E" w:rsidRPr="0000555E" w:rsidRDefault="0000555E" w:rsidP="0000555E">
            <w:r w:rsidRPr="0000555E">
              <w:t>Morphological volume of the element (excludes water volume change)</w:t>
            </w:r>
          </w:p>
        </w:tc>
      </w:tr>
      <w:tr w:rsidR="0000555E" w:rsidRPr="0000555E" w14:paraId="15CD4E22" w14:textId="77777777" w:rsidTr="003F49A1">
        <w:tc>
          <w:tcPr>
            <w:tcW w:w="2122" w:type="dxa"/>
          </w:tcPr>
          <w:p w14:paraId="6D7DA419" w14:textId="77777777" w:rsidR="0000555E" w:rsidRPr="0000555E" w:rsidRDefault="0000555E" w:rsidP="0000555E">
            <w:r w:rsidRPr="0000555E">
              <w:t>Equilibrium volume</w:t>
            </w:r>
          </w:p>
        </w:tc>
        <w:tc>
          <w:tcPr>
            <w:tcW w:w="708" w:type="dxa"/>
          </w:tcPr>
          <w:p w14:paraId="080D394A" w14:textId="77777777" w:rsidR="0000555E" w:rsidRPr="0000555E" w:rsidRDefault="0000555E" w:rsidP="0000555E">
            <w:pPr>
              <w:jc w:val="center"/>
            </w:pPr>
            <w:r w:rsidRPr="0000555E">
              <w:t>m</w:t>
            </w:r>
            <w:r w:rsidRPr="0000555E">
              <w:rPr>
                <w:vertAlign w:val="superscript"/>
              </w:rPr>
              <w:t>3</w:t>
            </w:r>
          </w:p>
        </w:tc>
        <w:tc>
          <w:tcPr>
            <w:tcW w:w="6230" w:type="dxa"/>
          </w:tcPr>
          <w:p w14:paraId="7E5B7610" w14:textId="77777777" w:rsidR="0000555E" w:rsidRPr="0000555E" w:rsidRDefault="0000555E" w:rsidP="0000555E">
            <w:r w:rsidRPr="0000555E">
              <w:t>Target volume defined by the specified equilibrium relationship</w:t>
            </w:r>
          </w:p>
        </w:tc>
      </w:tr>
      <w:tr w:rsidR="00FD7D1C" w:rsidRPr="0000555E" w14:paraId="73DD90BB" w14:textId="77777777" w:rsidTr="003F49A1">
        <w:tc>
          <w:tcPr>
            <w:tcW w:w="2122" w:type="dxa"/>
          </w:tcPr>
          <w:p w14:paraId="4C9F3FE2" w14:textId="79D08DC5" w:rsidR="00FD7D1C" w:rsidRPr="0000555E" w:rsidRDefault="00FD7D1C" w:rsidP="0000555E">
            <w:r>
              <w:t>Moving depth</w:t>
            </w:r>
          </w:p>
        </w:tc>
        <w:tc>
          <w:tcPr>
            <w:tcW w:w="708" w:type="dxa"/>
          </w:tcPr>
          <w:p w14:paraId="1462B11F" w14:textId="7D6C8120" w:rsidR="00FD7D1C" w:rsidRPr="0000555E" w:rsidRDefault="00FD7D1C" w:rsidP="0000555E">
            <w:pPr>
              <w:jc w:val="center"/>
            </w:pPr>
            <w:r>
              <w:t>m</w:t>
            </w:r>
          </w:p>
        </w:tc>
        <w:tc>
          <w:tcPr>
            <w:tcW w:w="6230" w:type="dxa"/>
          </w:tcPr>
          <w:p w14:paraId="2931BAF2" w14:textId="334C94B6" w:rsidR="00FD7D1C" w:rsidRPr="00FD7D1C" w:rsidRDefault="00FD7D1C" w:rsidP="0000555E">
            <w:pPr>
              <w:rPr>
                <w:vertAlign w:val="superscript"/>
              </w:rPr>
            </w:pPr>
            <w:r>
              <w:t>Effective total depth of element (Vm/Sm)</w:t>
            </w:r>
            <w:r>
              <w:rPr>
                <w:vertAlign w:val="superscript"/>
              </w:rPr>
              <w:t>1</w:t>
            </w:r>
          </w:p>
        </w:tc>
      </w:tr>
      <w:tr w:rsidR="00FD7D1C" w:rsidRPr="0000555E" w14:paraId="228B2781" w14:textId="77777777" w:rsidTr="003F49A1">
        <w:tc>
          <w:tcPr>
            <w:tcW w:w="2122" w:type="dxa"/>
          </w:tcPr>
          <w:p w14:paraId="16064654" w14:textId="0BDE7C0D" w:rsidR="00FD7D1C" w:rsidRPr="0000555E" w:rsidRDefault="00FD7D1C" w:rsidP="0000555E">
            <w:r>
              <w:t>Fixed depth</w:t>
            </w:r>
          </w:p>
        </w:tc>
        <w:tc>
          <w:tcPr>
            <w:tcW w:w="708" w:type="dxa"/>
          </w:tcPr>
          <w:p w14:paraId="09C4C9AE" w14:textId="46A2B650" w:rsidR="00FD7D1C" w:rsidRPr="0000555E" w:rsidRDefault="00FD7D1C" w:rsidP="0000555E">
            <w:pPr>
              <w:jc w:val="center"/>
            </w:pPr>
            <w:r>
              <w:t>m</w:t>
            </w:r>
          </w:p>
        </w:tc>
        <w:tc>
          <w:tcPr>
            <w:tcW w:w="6230" w:type="dxa"/>
          </w:tcPr>
          <w:p w14:paraId="5D79BE6C" w14:textId="025F5462" w:rsidR="00FD7D1C" w:rsidRPr="0000555E" w:rsidRDefault="00FD7D1C" w:rsidP="0000555E">
            <w:r w:rsidRPr="00FD7D1C">
              <w:t xml:space="preserve">Effective </w:t>
            </w:r>
            <w:r>
              <w:t>morphological</w:t>
            </w:r>
            <w:r w:rsidRPr="00FD7D1C">
              <w:t xml:space="preserve"> depth of element (V</w:t>
            </w:r>
            <w:r>
              <w:t>f</w:t>
            </w:r>
            <w:r w:rsidRPr="00FD7D1C">
              <w:t>/</w:t>
            </w:r>
            <w:r>
              <w:t>Sf</w:t>
            </w:r>
            <w:r w:rsidRPr="00FD7D1C">
              <w:t>)</w:t>
            </w:r>
            <w:r>
              <w:rPr>
                <w:vertAlign w:val="superscript"/>
              </w:rPr>
              <w:t>2</w:t>
            </w:r>
          </w:p>
        </w:tc>
      </w:tr>
      <w:tr w:rsidR="00FD7D1C" w:rsidRPr="0000555E" w14:paraId="6B9E8480" w14:textId="77777777" w:rsidTr="003F49A1">
        <w:tc>
          <w:tcPr>
            <w:tcW w:w="2122" w:type="dxa"/>
          </w:tcPr>
          <w:p w14:paraId="4F77336A" w14:textId="7158F99A" w:rsidR="00FD7D1C" w:rsidRPr="0000555E" w:rsidRDefault="00FD7D1C" w:rsidP="0000555E">
            <w:r>
              <w:t>Equilibrium depth</w:t>
            </w:r>
          </w:p>
        </w:tc>
        <w:tc>
          <w:tcPr>
            <w:tcW w:w="708" w:type="dxa"/>
          </w:tcPr>
          <w:p w14:paraId="2AFC4226" w14:textId="6B39077B" w:rsidR="00FD7D1C" w:rsidRPr="0000555E" w:rsidRDefault="00FD7D1C" w:rsidP="0000555E">
            <w:pPr>
              <w:jc w:val="center"/>
            </w:pPr>
            <w:r>
              <w:t>m</w:t>
            </w:r>
          </w:p>
        </w:tc>
        <w:tc>
          <w:tcPr>
            <w:tcW w:w="6230" w:type="dxa"/>
          </w:tcPr>
          <w:p w14:paraId="2A828113" w14:textId="6FB9CE9E" w:rsidR="00FD7D1C" w:rsidRPr="0000555E" w:rsidRDefault="00FD7D1C" w:rsidP="0000555E">
            <w:r>
              <w:t>Effective equilibrium depth of element (Ve/Se)</w:t>
            </w:r>
            <w:r w:rsidRPr="00FD7D1C">
              <w:rPr>
                <w:vertAlign w:val="superscript"/>
              </w:rPr>
              <w:t xml:space="preserve"> </w:t>
            </w:r>
            <w:r>
              <w:rPr>
                <w:vertAlign w:val="superscript"/>
              </w:rPr>
              <w:t>2</w:t>
            </w:r>
          </w:p>
        </w:tc>
      </w:tr>
      <w:tr w:rsidR="0000555E" w:rsidRPr="0000555E" w14:paraId="6B30B3A4" w14:textId="77777777" w:rsidTr="003F49A1">
        <w:tc>
          <w:tcPr>
            <w:tcW w:w="2122" w:type="dxa"/>
          </w:tcPr>
          <w:p w14:paraId="003B2DD2" w14:textId="77777777" w:rsidR="0000555E" w:rsidRPr="0000555E" w:rsidRDefault="0000555E" w:rsidP="0000555E">
            <w:r w:rsidRPr="0000555E">
              <w:t>Biological production</w:t>
            </w:r>
          </w:p>
        </w:tc>
        <w:tc>
          <w:tcPr>
            <w:tcW w:w="708" w:type="dxa"/>
          </w:tcPr>
          <w:p w14:paraId="79597EFE" w14:textId="77777777" w:rsidR="0000555E" w:rsidRPr="0000555E" w:rsidRDefault="0000555E" w:rsidP="0000555E">
            <w:pPr>
              <w:jc w:val="center"/>
            </w:pPr>
            <w:r w:rsidRPr="0000555E">
              <w:t>m</w:t>
            </w:r>
            <w:r w:rsidRPr="0000555E">
              <w:rPr>
                <w:vertAlign w:val="superscript"/>
              </w:rPr>
              <w:t>3</w:t>
            </w:r>
          </w:p>
        </w:tc>
        <w:tc>
          <w:tcPr>
            <w:tcW w:w="6230" w:type="dxa"/>
          </w:tcPr>
          <w:p w14:paraId="7969CED5" w14:textId="77777777" w:rsidR="0000555E" w:rsidRPr="0000555E" w:rsidRDefault="0000555E" w:rsidP="0000555E">
            <w:r w:rsidRPr="0000555E">
              <w:t>Volume of organic matter produced in the element</w:t>
            </w:r>
          </w:p>
        </w:tc>
      </w:tr>
      <w:tr w:rsidR="0000555E" w:rsidRPr="0000555E" w14:paraId="56DB8BCD" w14:textId="77777777" w:rsidTr="003F49A1">
        <w:tc>
          <w:tcPr>
            <w:tcW w:w="2122" w:type="dxa"/>
          </w:tcPr>
          <w:p w14:paraId="46689AEE" w14:textId="77777777" w:rsidR="0000555E" w:rsidRPr="0000555E" w:rsidRDefault="0000555E" w:rsidP="0000555E">
            <w:r w:rsidRPr="0000555E">
              <w:t xml:space="preserve">Concentration </w:t>
            </w:r>
          </w:p>
        </w:tc>
        <w:tc>
          <w:tcPr>
            <w:tcW w:w="708" w:type="dxa"/>
          </w:tcPr>
          <w:p w14:paraId="360C7C25" w14:textId="77777777" w:rsidR="0000555E" w:rsidRPr="0000555E" w:rsidRDefault="0000555E" w:rsidP="0000555E">
            <w:pPr>
              <w:jc w:val="center"/>
            </w:pPr>
            <w:r w:rsidRPr="0000555E">
              <w:t>ppm</w:t>
            </w:r>
          </w:p>
        </w:tc>
        <w:tc>
          <w:tcPr>
            <w:tcW w:w="6230" w:type="dxa"/>
          </w:tcPr>
          <w:p w14:paraId="18036F8F" w14:textId="77777777" w:rsidR="0000555E" w:rsidRPr="0000555E" w:rsidRDefault="0000555E" w:rsidP="0000555E">
            <w:r w:rsidRPr="0000555E">
              <w:t>Sediment concentration in the element</w:t>
            </w:r>
          </w:p>
        </w:tc>
      </w:tr>
      <w:tr w:rsidR="0000555E" w:rsidRPr="0000555E" w14:paraId="657CB1D0" w14:textId="77777777" w:rsidTr="003F49A1">
        <w:tc>
          <w:tcPr>
            <w:tcW w:w="2122" w:type="dxa"/>
          </w:tcPr>
          <w:p w14:paraId="3F8F22EC" w14:textId="77777777" w:rsidR="0000555E" w:rsidRPr="0000555E" w:rsidRDefault="0000555E" w:rsidP="0000555E">
            <w:r w:rsidRPr="0000555E">
              <w:t>Surface area</w:t>
            </w:r>
          </w:p>
        </w:tc>
        <w:tc>
          <w:tcPr>
            <w:tcW w:w="708" w:type="dxa"/>
          </w:tcPr>
          <w:p w14:paraId="713B7D57" w14:textId="77777777" w:rsidR="0000555E" w:rsidRPr="0000555E" w:rsidRDefault="0000555E" w:rsidP="0000555E">
            <w:pPr>
              <w:jc w:val="center"/>
            </w:pPr>
            <w:r w:rsidRPr="0000555E">
              <w:t>m</w:t>
            </w:r>
            <w:r w:rsidRPr="0000555E">
              <w:rPr>
                <w:vertAlign w:val="superscript"/>
              </w:rPr>
              <w:t>2</w:t>
            </w:r>
          </w:p>
        </w:tc>
        <w:tc>
          <w:tcPr>
            <w:tcW w:w="6230" w:type="dxa"/>
          </w:tcPr>
          <w:p w14:paraId="124468FF" w14:textId="77777777" w:rsidR="0000555E" w:rsidRPr="0000555E" w:rsidRDefault="0000555E" w:rsidP="0000555E">
            <w:r w:rsidRPr="0000555E">
              <w:t>Surface area of the element</w:t>
            </w:r>
          </w:p>
        </w:tc>
      </w:tr>
      <w:tr w:rsidR="0000555E" w:rsidRPr="0000555E" w14:paraId="166AE5C5" w14:textId="77777777" w:rsidTr="003F49A1">
        <w:tc>
          <w:tcPr>
            <w:tcW w:w="2122" w:type="dxa"/>
          </w:tcPr>
          <w:p w14:paraId="7BBE54B9" w14:textId="77777777" w:rsidR="0000555E" w:rsidRPr="0000555E" w:rsidRDefault="0000555E" w:rsidP="0000555E">
            <w:r w:rsidRPr="0000555E">
              <w:t>Reach prism</w:t>
            </w:r>
          </w:p>
        </w:tc>
        <w:tc>
          <w:tcPr>
            <w:tcW w:w="708" w:type="dxa"/>
          </w:tcPr>
          <w:p w14:paraId="4FC52714" w14:textId="77777777" w:rsidR="0000555E" w:rsidRPr="0000555E" w:rsidRDefault="0000555E" w:rsidP="0000555E">
            <w:pPr>
              <w:jc w:val="center"/>
            </w:pPr>
            <w:r w:rsidRPr="0000555E">
              <w:t>m</w:t>
            </w:r>
            <w:r w:rsidRPr="0000555E">
              <w:rPr>
                <w:vertAlign w:val="superscript"/>
              </w:rPr>
              <w:t>3</w:t>
            </w:r>
          </w:p>
        </w:tc>
        <w:tc>
          <w:tcPr>
            <w:tcW w:w="6230" w:type="dxa"/>
          </w:tcPr>
          <w:p w14:paraId="59791D6E" w14:textId="77777777" w:rsidR="0000555E" w:rsidRPr="0000555E" w:rsidRDefault="0000555E" w:rsidP="0000555E">
            <w:r w:rsidRPr="0000555E">
              <w:t>Volume of the tidal prism within each reach (channel element)</w:t>
            </w:r>
          </w:p>
        </w:tc>
      </w:tr>
      <w:tr w:rsidR="0000555E" w:rsidRPr="0000555E" w14:paraId="4DC6EC61" w14:textId="77777777" w:rsidTr="003F49A1">
        <w:tc>
          <w:tcPr>
            <w:tcW w:w="2122" w:type="dxa"/>
          </w:tcPr>
          <w:p w14:paraId="1DFD841F" w14:textId="77777777" w:rsidR="0000555E" w:rsidRPr="0000555E" w:rsidRDefault="0000555E" w:rsidP="0000555E">
            <w:r w:rsidRPr="0000555E">
              <w:t>Tidal prism</w:t>
            </w:r>
          </w:p>
        </w:tc>
        <w:tc>
          <w:tcPr>
            <w:tcW w:w="708" w:type="dxa"/>
          </w:tcPr>
          <w:p w14:paraId="21C24CAA" w14:textId="77777777" w:rsidR="0000555E" w:rsidRPr="0000555E" w:rsidRDefault="0000555E" w:rsidP="0000555E">
            <w:pPr>
              <w:jc w:val="center"/>
            </w:pPr>
            <w:r w:rsidRPr="0000555E">
              <w:t>m</w:t>
            </w:r>
            <w:r w:rsidRPr="0000555E">
              <w:rPr>
                <w:vertAlign w:val="superscript"/>
              </w:rPr>
              <w:t>3</w:t>
            </w:r>
          </w:p>
        </w:tc>
        <w:tc>
          <w:tcPr>
            <w:tcW w:w="6230" w:type="dxa"/>
          </w:tcPr>
          <w:p w14:paraId="3603E076" w14:textId="5590162C" w:rsidR="0000555E" w:rsidRPr="0000555E" w:rsidRDefault="0000555E" w:rsidP="0000555E">
            <w:r w:rsidRPr="0000555E">
              <w:t xml:space="preserve">Cumulative tidal prism for all channel elements upstream </w:t>
            </w:r>
            <w:r w:rsidR="00FD7D1C">
              <w:rPr>
                <w:vertAlign w:val="superscript"/>
              </w:rPr>
              <w:t>3</w:t>
            </w:r>
          </w:p>
        </w:tc>
      </w:tr>
      <w:tr w:rsidR="0000555E" w:rsidRPr="0000555E" w14:paraId="5542568C" w14:textId="77777777" w:rsidTr="003F49A1">
        <w:tc>
          <w:tcPr>
            <w:tcW w:w="2122" w:type="dxa"/>
          </w:tcPr>
          <w:p w14:paraId="63671316" w14:textId="77777777" w:rsidR="0000555E" w:rsidRPr="0000555E" w:rsidRDefault="0000555E" w:rsidP="0000555E">
            <w:r w:rsidRPr="0000555E">
              <w:t>Upstream CSA</w:t>
            </w:r>
          </w:p>
        </w:tc>
        <w:tc>
          <w:tcPr>
            <w:tcW w:w="708" w:type="dxa"/>
          </w:tcPr>
          <w:p w14:paraId="045428A2" w14:textId="77777777" w:rsidR="0000555E" w:rsidRPr="0000555E" w:rsidRDefault="0000555E" w:rsidP="0000555E">
            <w:pPr>
              <w:jc w:val="center"/>
            </w:pPr>
            <w:r w:rsidRPr="0000555E">
              <w:t>m</w:t>
            </w:r>
            <w:r w:rsidRPr="0000555E">
              <w:rPr>
                <w:vertAlign w:val="superscript"/>
              </w:rPr>
              <w:t>2</w:t>
            </w:r>
          </w:p>
        </w:tc>
        <w:tc>
          <w:tcPr>
            <w:tcW w:w="6230" w:type="dxa"/>
          </w:tcPr>
          <w:p w14:paraId="2BA78913" w14:textId="77777777" w:rsidR="0000555E" w:rsidRPr="0000555E" w:rsidRDefault="0000555E" w:rsidP="0000555E">
            <w:r w:rsidRPr="0000555E">
              <w:t>Cross-sectional area of the upstream interface of a channel element</w:t>
            </w:r>
          </w:p>
        </w:tc>
      </w:tr>
      <w:tr w:rsidR="0000555E" w:rsidRPr="0000555E" w14:paraId="28369218" w14:textId="77777777" w:rsidTr="003F49A1">
        <w:tc>
          <w:tcPr>
            <w:tcW w:w="2122" w:type="dxa"/>
          </w:tcPr>
          <w:p w14:paraId="6CFF1EFC" w14:textId="77777777" w:rsidR="0000555E" w:rsidRPr="0000555E" w:rsidRDefault="0000555E" w:rsidP="0000555E">
            <w:r w:rsidRPr="0000555E">
              <w:t>River flow</w:t>
            </w:r>
          </w:p>
        </w:tc>
        <w:tc>
          <w:tcPr>
            <w:tcW w:w="708" w:type="dxa"/>
          </w:tcPr>
          <w:p w14:paraId="1254997E" w14:textId="77777777" w:rsidR="0000555E" w:rsidRPr="0000555E" w:rsidRDefault="0000555E" w:rsidP="0000555E">
            <w:pPr>
              <w:jc w:val="center"/>
            </w:pPr>
            <w:r w:rsidRPr="0000555E">
              <w:t>m</w:t>
            </w:r>
            <w:r w:rsidRPr="0000555E">
              <w:rPr>
                <w:vertAlign w:val="superscript"/>
              </w:rPr>
              <w:t>3</w:t>
            </w:r>
            <w:r w:rsidRPr="0000555E">
              <w:t>/s</w:t>
            </w:r>
          </w:p>
        </w:tc>
        <w:tc>
          <w:tcPr>
            <w:tcW w:w="6230" w:type="dxa"/>
          </w:tcPr>
          <w:p w14:paraId="529138A2" w14:textId="77777777" w:rsidR="0000555E" w:rsidRPr="0000555E" w:rsidRDefault="0000555E" w:rsidP="0000555E">
            <w:r w:rsidRPr="0000555E">
              <w:t>River discharge at the upstream interface of a channel element</w:t>
            </w:r>
          </w:p>
        </w:tc>
      </w:tr>
      <w:tr w:rsidR="0000555E" w:rsidRPr="0000555E" w14:paraId="2CF9404B" w14:textId="77777777" w:rsidTr="003F49A1">
        <w:tc>
          <w:tcPr>
            <w:tcW w:w="2122" w:type="dxa"/>
          </w:tcPr>
          <w:p w14:paraId="508F6421" w14:textId="77777777" w:rsidR="0000555E" w:rsidRPr="0000555E" w:rsidRDefault="0000555E" w:rsidP="0000555E">
            <w:r w:rsidRPr="0000555E">
              <w:t>Mean sea level</w:t>
            </w:r>
          </w:p>
        </w:tc>
        <w:tc>
          <w:tcPr>
            <w:tcW w:w="708" w:type="dxa"/>
          </w:tcPr>
          <w:p w14:paraId="280135C8" w14:textId="77777777" w:rsidR="0000555E" w:rsidRPr="0000555E" w:rsidRDefault="0000555E" w:rsidP="0000555E">
            <w:pPr>
              <w:jc w:val="center"/>
            </w:pPr>
            <w:r w:rsidRPr="0000555E">
              <w:t>mAD</w:t>
            </w:r>
          </w:p>
        </w:tc>
        <w:tc>
          <w:tcPr>
            <w:tcW w:w="6230" w:type="dxa"/>
          </w:tcPr>
          <w:p w14:paraId="517913CB" w14:textId="77777777" w:rsidR="0000555E" w:rsidRPr="0000555E" w:rsidRDefault="0000555E" w:rsidP="0000555E">
            <w:r w:rsidRPr="0000555E">
              <w:t>Mean sea level in each element</w:t>
            </w:r>
          </w:p>
        </w:tc>
      </w:tr>
      <w:tr w:rsidR="0000555E" w:rsidRPr="0000555E" w14:paraId="55AF5134" w14:textId="77777777" w:rsidTr="003F49A1">
        <w:tc>
          <w:tcPr>
            <w:tcW w:w="2122" w:type="dxa"/>
          </w:tcPr>
          <w:p w14:paraId="71244626" w14:textId="77777777" w:rsidR="0000555E" w:rsidRPr="0000555E" w:rsidRDefault="0000555E" w:rsidP="0000555E">
            <w:r w:rsidRPr="0000555E">
              <w:t>High water level</w:t>
            </w:r>
          </w:p>
        </w:tc>
        <w:tc>
          <w:tcPr>
            <w:tcW w:w="708" w:type="dxa"/>
          </w:tcPr>
          <w:p w14:paraId="17A415E5" w14:textId="77777777" w:rsidR="0000555E" w:rsidRPr="0000555E" w:rsidRDefault="0000555E" w:rsidP="0000555E">
            <w:pPr>
              <w:jc w:val="center"/>
            </w:pPr>
            <w:r w:rsidRPr="0000555E">
              <w:t>mAD</w:t>
            </w:r>
          </w:p>
        </w:tc>
        <w:tc>
          <w:tcPr>
            <w:tcW w:w="6230" w:type="dxa"/>
          </w:tcPr>
          <w:p w14:paraId="0CE8AFDC" w14:textId="77777777" w:rsidR="0000555E" w:rsidRPr="0000555E" w:rsidRDefault="0000555E" w:rsidP="0000555E">
            <w:r w:rsidRPr="0000555E">
              <w:t>High water level in each element</w:t>
            </w:r>
          </w:p>
        </w:tc>
      </w:tr>
      <w:tr w:rsidR="0000555E" w:rsidRPr="0000555E" w14:paraId="25F47397" w14:textId="77777777" w:rsidTr="003F49A1">
        <w:tc>
          <w:tcPr>
            <w:tcW w:w="2122" w:type="dxa"/>
          </w:tcPr>
          <w:p w14:paraId="41CB2044" w14:textId="77777777" w:rsidR="0000555E" w:rsidRPr="0000555E" w:rsidRDefault="0000555E" w:rsidP="0000555E">
            <w:r w:rsidRPr="0000555E">
              <w:t>Low water level</w:t>
            </w:r>
          </w:p>
        </w:tc>
        <w:tc>
          <w:tcPr>
            <w:tcW w:w="708" w:type="dxa"/>
          </w:tcPr>
          <w:p w14:paraId="28A1AB85" w14:textId="77777777" w:rsidR="0000555E" w:rsidRPr="0000555E" w:rsidRDefault="0000555E" w:rsidP="0000555E">
            <w:pPr>
              <w:jc w:val="center"/>
            </w:pPr>
            <w:r w:rsidRPr="0000555E">
              <w:t>mAD</w:t>
            </w:r>
          </w:p>
        </w:tc>
        <w:tc>
          <w:tcPr>
            <w:tcW w:w="6230" w:type="dxa"/>
          </w:tcPr>
          <w:p w14:paraId="5D3DC67C" w14:textId="77777777" w:rsidR="0000555E" w:rsidRPr="0000555E" w:rsidRDefault="0000555E" w:rsidP="0000555E">
            <w:r w:rsidRPr="0000555E">
              <w:t>Low water level in each element</w:t>
            </w:r>
          </w:p>
        </w:tc>
      </w:tr>
      <w:tr w:rsidR="00FD7D1C" w:rsidRPr="0000555E" w14:paraId="5F6AC73D" w14:textId="77777777" w:rsidTr="003F49A1">
        <w:tc>
          <w:tcPr>
            <w:tcW w:w="2122" w:type="dxa"/>
          </w:tcPr>
          <w:p w14:paraId="2CBA585E" w14:textId="23DAB0BE" w:rsidR="00FD7D1C" w:rsidRPr="0000555E" w:rsidRDefault="00FD7D1C" w:rsidP="0000555E">
            <w:r>
              <w:t>Tidal range</w:t>
            </w:r>
          </w:p>
        </w:tc>
        <w:tc>
          <w:tcPr>
            <w:tcW w:w="708" w:type="dxa"/>
          </w:tcPr>
          <w:p w14:paraId="03DCCE24" w14:textId="17BB2977" w:rsidR="00FD7D1C" w:rsidRPr="0000555E" w:rsidRDefault="00FD7D1C" w:rsidP="0000555E">
            <w:pPr>
              <w:jc w:val="center"/>
            </w:pPr>
            <w:r>
              <w:t>m</w:t>
            </w:r>
          </w:p>
        </w:tc>
        <w:tc>
          <w:tcPr>
            <w:tcW w:w="6230" w:type="dxa"/>
          </w:tcPr>
          <w:p w14:paraId="48DCF333" w14:textId="7C6BE004" w:rsidR="00FD7D1C" w:rsidRPr="0000555E" w:rsidRDefault="00FD7D1C" w:rsidP="0000555E">
            <w:r>
              <w:t>Tidal range (2.amplitude) including any tidal cycles</w:t>
            </w:r>
          </w:p>
        </w:tc>
      </w:tr>
    </w:tbl>
    <w:p w14:paraId="5365BCEE" w14:textId="716BC4C8" w:rsidR="00FD7D1C" w:rsidRPr="00FD7D1C" w:rsidRDefault="0000555E" w:rsidP="0000555E">
      <w:r w:rsidRPr="0000555E">
        <w:t xml:space="preserve">mAD – metres above datum. </w:t>
      </w:r>
      <w:r w:rsidR="00FD7D1C">
        <w:t xml:space="preserve">1) depth of element is a water depth if the transport coefficient is positive (n&gt;0) and a sediment depth if negative (n&lt;0). </w:t>
      </w:r>
      <w:r w:rsidR="00FD7D1C" w:rsidRPr="00FD7D1C">
        <w:t>2</w:t>
      </w:r>
      <w:r w:rsidR="00FD7D1C">
        <w:t>)</w:t>
      </w:r>
      <w:r w:rsidR="00FD7D1C">
        <w:rPr>
          <w:vertAlign w:val="superscript"/>
        </w:rPr>
        <w:t xml:space="preserve"> </w:t>
      </w:r>
      <w:r w:rsidR="00FD7D1C">
        <w:t>For fixed area model: Sm = Sf = Se.</w:t>
      </w:r>
      <w:r w:rsidR="00FD7D1C" w:rsidRPr="00FD7D1C">
        <w:t xml:space="preserve"> </w:t>
      </w:r>
      <w:r w:rsidR="00FD7D1C">
        <w:t>3)</w:t>
      </w:r>
      <w:r w:rsidR="00FD7D1C" w:rsidRPr="0000555E">
        <w:t xml:space="preserve"> includes reach prism of the element</w:t>
      </w:r>
    </w:p>
    <w:p w14:paraId="4CF966FA" w14:textId="77777777" w:rsidR="0000555E" w:rsidRPr="0000555E" w:rsidRDefault="0000555E" w:rsidP="0000555E"/>
    <w:p w14:paraId="16F0517A" w14:textId="3CA5AD0B" w:rsidR="0000555E" w:rsidRPr="0000555E" w:rsidRDefault="00587380" w:rsidP="00CE6B5A">
      <w:pPr>
        <w:pStyle w:val="Heading2"/>
      </w:pPr>
      <w:bookmarkStart w:id="133" w:name="_Toc54961636"/>
      <w:r>
        <w:t xml:space="preserve"> </w:t>
      </w:r>
      <w:bookmarkStart w:id="134" w:name="_Toc192914916"/>
      <w:r w:rsidR="0000555E" w:rsidRPr="0000555E">
        <w:t>Interpretation when using water and sediment volumes (</w:t>
      </w:r>
      <w:r w:rsidR="0000555E" w:rsidRPr="0000555E">
        <w:rPr>
          <w:rFonts w:cstheme="minorHAnsi"/>
          <w:i/>
          <w:iCs/>
        </w:rPr>
        <w:t>±</w:t>
      </w:r>
      <w:r w:rsidR="0000555E" w:rsidRPr="0000555E">
        <w:rPr>
          <w:i/>
          <w:iCs/>
        </w:rPr>
        <w:t>n</w:t>
      </w:r>
      <w:r w:rsidR="0000555E" w:rsidRPr="0000555E">
        <w:t>)</w:t>
      </w:r>
      <w:bookmarkEnd w:id="133"/>
      <w:bookmarkEnd w:id="134"/>
    </w:p>
    <w:p w14:paraId="1C7261D5" w14:textId="5DC04616" w:rsidR="0000555E" w:rsidRPr="0000555E" w:rsidRDefault="0016086B" w:rsidP="0000555E">
      <w:pPr>
        <w:spacing w:line="240" w:lineRule="auto"/>
      </w:pPr>
      <w:r w:rsidRPr="0000555E">
        <w:t>The fixed</w:t>
      </w:r>
      <w:r w:rsidR="0000555E" w:rsidRPr="0000555E">
        <w:t xml:space="preserve"> volume is given by:  </w:t>
      </w:r>
      <w:r w:rsidR="0000555E" w:rsidRPr="0000555E">
        <w:rPr>
          <w:position w:val="-14"/>
        </w:rPr>
        <w:object w:dxaOrig="2160" w:dyaOrig="380" w14:anchorId="680798D6">
          <v:shape id="_x0000_i1026" type="#_x0000_t75" style="width:108.3pt;height:19.35pt" o:ole="">
            <v:imagedata r:id="rId75" o:title=""/>
          </v:shape>
          <o:OLEObject Type="Embed" ProgID="Equation.DSMT4" ShapeID="_x0000_i1026" DrawAspect="Content" ObjectID="_1804950735" r:id="rId76"/>
        </w:object>
      </w:r>
    </w:p>
    <w:p w14:paraId="6B1FD7CE" w14:textId="77777777" w:rsidR="0000555E" w:rsidRPr="0000555E" w:rsidRDefault="0000555E" w:rsidP="0000555E">
      <w:pPr>
        <w:spacing w:line="240" w:lineRule="auto"/>
      </w:pPr>
      <w:r w:rsidRPr="0000555E">
        <w:t xml:space="preserve">and the moving volume is given by: </w:t>
      </w:r>
      <w:r w:rsidRPr="0000555E">
        <w:rPr>
          <w:position w:val="-14"/>
        </w:rPr>
        <w:object w:dxaOrig="2799" w:dyaOrig="380" w14:anchorId="067F31E5">
          <v:shape id="_x0000_i1027" type="#_x0000_t75" style="width:139.65pt;height:19.35pt" o:ole="">
            <v:imagedata r:id="rId77" o:title=""/>
          </v:shape>
          <o:OLEObject Type="Embed" ProgID="Equation.DSMT4" ShapeID="_x0000_i1027" DrawAspect="Content" ObjectID="_1804950736" r:id="rId78"/>
        </w:object>
      </w:r>
    </w:p>
    <w:p w14:paraId="3FA6F937" w14:textId="77777777" w:rsidR="0000555E" w:rsidRPr="0000555E" w:rsidRDefault="0000555E" w:rsidP="0000555E">
      <w:pPr>
        <w:spacing w:line="240" w:lineRule="auto"/>
      </w:pPr>
      <w:r w:rsidRPr="0000555E">
        <w:lastRenderedPageBreak/>
        <w:t xml:space="preserve">where </w:t>
      </w:r>
      <w:r w:rsidRPr="0000555E">
        <w:rPr>
          <w:position w:val="-34"/>
        </w:rPr>
        <w:object w:dxaOrig="2160" w:dyaOrig="720" w14:anchorId="58A9E419">
          <v:shape id="_x0000_i1028" type="#_x0000_t75" style="width:108.3pt;height:36.35pt" o:ole="">
            <v:imagedata r:id="rId79" o:title=""/>
          </v:shape>
          <o:OLEObject Type="Embed" ProgID="Equation.DSMT4" ShapeID="_x0000_i1028" DrawAspect="Content" ObjectID="_1804950737" r:id="rId80"/>
        </w:object>
      </w:r>
      <w:r w:rsidRPr="0000555E">
        <w:t xml:space="preserve">,   </w:t>
      </w:r>
      <w:r w:rsidRPr="0000555E">
        <w:rPr>
          <w:position w:val="-12"/>
        </w:rPr>
        <w:object w:dxaOrig="2299" w:dyaOrig="360" w14:anchorId="08A07EFC">
          <v:shape id="_x0000_i1029" type="#_x0000_t75" style="width:114.95pt;height:18pt" o:ole="">
            <v:imagedata r:id="rId81" o:title=""/>
          </v:shape>
          <o:OLEObject Type="Embed" ProgID="Equation.DSMT4" ShapeID="_x0000_i1029" DrawAspect="Content" ObjectID="_1804950738" r:id="rId82"/>
        </w:object>
      </w:r>
      <w:r w:rsidRPr="0000555E">
        <w:t xml:space="preserve">   and     </w:t>
      </w:r>
      <w:r w:rsidRPr="0000555E">
        <w:rPr>
          <w:position w:val="-14"/>
        </w:rPr>
        <w:object w:dxaOrig="1280" w:dyaOrig="440" w14:anchorId="10342C3E">
          <v:shape id="_x0000_i1030" type="#_x0000_t75" style="width:64.3pt;height:22.35pt" o:ole="">
            <v:imagedata r:id="rId83" o:title=""/>
          </v:shape>
          <o:OLEObject Type="Embed" ProgID="Equation.DSMT4" ShapeID="_x0000_i1030" DrawAspect="Content" ObjectID="_1804950739" r:id="rId84"/>
        </w:object>
      </w:r>
    </w:p>
    <w:p w14:paraId="03B384BB" w14:textId="2DCCF65A" w:rsidR="0000555E" w:rsidRPr="0000555E" w:rsidRDefault="0000555E" w:rsidP="0000555E">
      <w:pPr>
        <w:spacing w:line="240" w:lineRule="auto"/>
      </w:pPr>
      <w:r w:rsidRPr="0000555E">
        <w:t xml:space="preserve">see Townend et al </w:t>
      </w:r>
      <w:r w:rsidRPr="0000555E">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 xml:space="preserve"> for definition of terms. The sum of </w:t>
      </w:r>
      <w:r w:rsidRPr="0000555E">
        <w:rPr>
          <w:position w:val="-14"/>
        </w:rPr>
        <w:object w:dxaOrig="460" w:dyaOrig="380" w14:anchorId="3C91FDD2">
          <v:shape id="_x0000_i1031" type="#_x0000_t75" style="width:22.65pt;height:19.35pt" o:ole="">
            <v:imagedata r:id="rId85" o:title=""/>
          </v:shape>
          <o:OLEObject Type="Embed" ProgID="Equation.DSMT4" ShapeID="_x0000_i1031" DrawAspect="Content" ObjectID="_1804950740" r:id="rId86"/>
        </w:object>
      </w:r>
      <w:r w:rsidRPr="0000555E">
        <w:t xml:space="preserve"> and </w:t>
      </w:r>
      <w:r w:rsidRPr="0000555E">
        <w:rPr>
          <w:position w:val="-12"/>
        </w:rPr>
        <w:object w:dxaOrig="460" w:dyaOrig="360" w14:anchorId="47C33D13">
          <v:shape id="_x0000_i1032" type="#_x0000_t75" style="width:22.65pt;height:18pt" o:ole="">
            <v:imagedata r:id="rId87" o:title=""/>
          </v:shape>
          <o:OLEObject Type="Embed" ProgID="Equation.DSMT4" ShapeID="_x0000_i1032" DrawAspect="Content" ObjectID="_1804950741" r:id="rId88"/>
        </w:object>
      </w:r>
      <w:r w:rsidRPr="0000555E">
        <w:t xml:space="preserve"> is the change in accommodation space, i.e.: </w:t>
      </w:r>
      <w:bookmarkStart w:id="135" w:name="_Hlk54955364"/>
      <w:r w:rsidRPr="0000555E">
        <w:rPr>
          <w:position w:val="-16"/>
        </w:rPr>
        <w:object w:dxaOrig="2760" w:dyaOrig="440" w14:anchorId="280AEF4D">
          <v:shape id="_x0000_i1033" type="#_x0000_t75" style="width:138pt;height:22.35pt" o:ole="">
            <v:imagedata r:id="rId89" o:title=""/>
          </v:shape>
          <o:OLEObject Type="Embed" ProgID="Equation.DSMT4" ShapeID="_x0000_i1033" DrawAspect="Content" ObjectID="_1804950742" r:id="rId90"/>
        </w:object>
      </w:r>
      <w:bookmarkEnd w:id="135"/>
    </w:p>
    <w:p w14:paraId="18F7B3EE" w14:textId="77777777" w:rsidR="0000555E" w:rsidRDefault="0000555E" w:rsidP="0000555E">
      <w:pPr>
        <w:spacing w:line="240" w:lineRule="auto"/>
      </w:pPr>
      <w:r w:rsidRPr="0000555E">
        <w:t xml:space="preserve">For an unperturbed system, where </w:t>
      </w:r>
      <w:r w:rsidRPr="0000555E">
        <w:rPr>
          <w:position w:val="-14"/>
        </w:rPr>
        <w:object w:dxaOrig="1219" w:dyaOrig="380" w14:anchorId="468B17F1">
          <v:shape id="_x0000_i1034" type="#_x0000_t75" style="width:61.4pt;height:19.35pt" o:ole="">
            <v:imagedata r:id="rId91" o:title=""/>
          </v:shape>
          <o:OLEObject Type="Embed" ProgID="Equation.DSMT4" ShapeID="_x0000_i1034" DrawAspect="Content" ObjectID="_1804950743" r:id="rId92"/>
        </w:object>
      </w:r>
      <w:r w:rsidRPr="0000555E">
        <w:t xml:space="preserve">, the accommodation space is zero. Once perturbed some form of accommodation space is created.  In the case of linear sea level rise, this takes the form of a constant over-depth, such that </w:t>
      </w:r>
      <w:r w:rsidRPr="0000555E">
        <w:rPr>
          <w:position w:val="-14"/>
        </w:rPr>
        <w:object w:dxaOrig="2380" w:dyaOrig="380" w14:anchorId="61225084">
          <v:shape id="_x0000_i1035" type="#_x0000_t75" style="width:119pt;height:19.35pt" o:ole="">
            <v:imagedata r:id="rId93" o:title=""/>
          </v:shape>
          <o:OLEObject Type="Embed" ProgID="Equation.DSMT4" ShapeID="_x0000_i1035" DrawAspect="Content" ObjectID="_1804950744" r:id="rId94"/>
        </w:object>
      </w:r>
      <w:r w:rsidRPr="0000555E">
        <w:t>, once the initial perturbation has been accommodated (i.e. after model spin up).</w:t>
      </w:r>
    </w:p>
    <w:p w14:paraId="0C5FFA88" w14:textId="77777777" w:rsidR="004F5283" w:rsidRPr="0000555E" w:rsidRDefault="004F5283" w:rsidP="0000555E">
      <w:pPr>
        <w:spacing w:line="240" w:lineRule="auto"/>
      </w:pPr>
    </w:p>
    <w:p w14:paraId="71BE7B90" w14:textId="77777777" w:rsidR="0000555E" w:rsidRPr="0000555E" w:rsidRDefault="0000555E" w:rsidP="00CE6B5A">
      <w:pPr>
        <w:pStyle w:val="Heading3"/>
      </w:pPr>
      <w:bookmarkStart w:id="136" w:name="_Toc192914917"/>
      <w:r w:rsidRPr="0000555E">
        <w:t>Elements using water volumes</w:t>
      </w:r>
      <w:bookmarkEnd w:id="136"/>
    </w:p>
    <w:p w14:paraId="339735CE" w14:textId="5F070500" w:rsidR="0000555E" w:rsidRDefault="0000555E" w:rsidP="0000555E">
      <w:bookmarkStart w:id="137" w:name="_Hlk54955945"/>
      <w:r w:rsidRPr="0000555E">
        <w:t xml:space="preserve">The changes to the fixed volume, </w:t>
      </w:r>
      <w:r w:rsidRPr="0000555E">
        <w:rPr>
          <w:i/>
          <w:iCs/>
        </w:rPr>
        <w:t>V</w:t>
      </w:r>
      <w:r w:rsidRPr="0000555E">
        <w:rPr>
          <w:i/>
          <w:iCs/>
          <w:vertAlign w:val="subscript"/>
        </w:rPr>
        <w:t xml:space="preserve">f </w:t>
      </w:r>
      <w:r w:rsidRPr="0000555E">
        <w:t xml:space="preserve">, are due to sediment exchange, ignoring any changes in the water level. It can be thought of as the change in the water volume below a fixed initial surface (such as high water), or the morphological change.  In contrast, the moving volume, </w:t>
      </w:r>
      <w:r w:rsidRPr="0000555E">
        <w:rPr>
          <w:i/>
          <w:iCs/>
        </w:rPr>
        <w:t>V</w:t>
      </w:r>
      <w:r w:rsidRPr="0000555E">
        <w:rPr>
          <w:i/>
          <w:iCs/>
          <w:vertAlign w:val="subscript"/>
        </w:rPr>
        <w:t>m</w:t>
      </w:r>
      <w:r w:rsidRPr="0000555E">
        <w:t>, includes both the morphological changes and the water volume changes, and is equivalent to the total change in the water volume. Another way of thinking of this is that positive changes of the water volume, +</w:t>
      </w:r>
      <w:r w:rsidRPr="0000555E">
        <w:rPr>
          <w:i/>
          <w:iCs/>
        </w:rPr>
        <w:t>ΔV</w:t>
      </w:r>
      <w:r w:rsidRPr="0000555E">
        <w:rPr>
          <w:i/>
          <w:iCs/>
          <w:vertAlign w:val="subscript"/>
        </w:rPr>
        <w:t xml:space="preserve">m </w:t>
      </w:r>
      <w:r w:rsidRPr="0000555E">
        <w:t>, increases the accommodation space, whereas the import of sediment into the element (-</w:t>
      </w:r>
      <w:r w:rsidRPr="0000555E">
        <w:rPr>
          <w:i/>
          <w:iCs/>
        </w:rPr>
        <w:t>ΔV</w:t>
      </w:r>
      <w:r w:rsidRPr="0000555E">
        <w:rPr>
          <w:i/>
          <w:iCs/>
          <w:vertAlign w:val="subscript"/>
        </w:rPr>
        <w:t>f</w:t>
      </w:r>
      <w:r w:rsidRPr="0000555E">
        <w:t xml:space="preserve">) reduces it. Hence for a linear sea level rise the typical behaviour is for the fixed volume to reduce linearly and the moving volume to initially </w:t>
      </w:r>
      <w:r w:rsidRPr="0000555E">
        <w:rPr>
          <w:u w:val="single"/>
        </w:rPr>
        <w:t>increase</w:t>
      </w:r>
      <w:r w:rsidRPr="0000555E">
        <w:t xml:space="preserve"> to create an excess water volume (model spin up in response to the imposition of the sea level perturbation) and then, if there is sufficient sediment supply, to be approximately constant. The adjustment of the moving volume, relative to the initial volume, implies the development of a constant over-depth (because the area of each element is constant). Any excess accommodation space due sea level rise is infilled albeit with a lag that reflects the morphological response time </w:t>
      </w:r>
      <w:r w:rsidRPr="0000555E">
        <w:fldChar w:fldCharType="begin"/>
      </w:r>
      <w:r w:rsidR="0071727D">
        <w:instrText xml:space="preserve"> ADDIN EN.CITE &lt;EndNote&gt;&lt;Cite&gt;&lt;Author&gt;Townend&lt;/Author&gt;&lt;Year&gt;2007&lt;/Year&gt;&lt;RecNum&gt;2046&lt;/RecNum&gt;&lt;DisplayText&gt;(Townend et al., 2007)&lt;/DisplayText&gt;&lt;record&gt;&lt;rec-number&gt;2046&lt;/rec-number&gt;&lt;foreign-keys&gt;&lt;key app="EN" db-id="sv9fdvxxw0ss5geav2oxv0s15saz05p5zzwd" timestamp="1381164885" guid="036c09fc-a4b4-4ac8-ae89-16df3de5535b"&gt;2046&lt;/key&gt;&lt;/foreign-keys&gt;&lt;ref-type name="Journal Article"&gt;17&lt;/ref-type&gt;&lt;contributors&gt;&lt;authors&gt;&lt;author&gt;Townend,I H&lt;/author&gt;&lt;author&gt;Wang,Z B&lt;/author&gt;&lt;author&gt;Rees,J G&lt;/author&gt;&lt;/authors&gt;&lt;/contributors&gt;&lt;titles&gt;&lt;title&gt;Millennial to annual volume changes in the Humber Estuary&lt;/title&gt;&lt;secondary-title&gt;Proc.R.Soc.A&lt;/secondary-title&gt;&lt;/titles&gt;&lt;periodical&gt;&lt;full-title&gt;Proc.R.Soc.A&lt;/full-title&gt;&lt;/periodical&gt;&lt;pages&gt;837-854&lt;/pages&gt;&lt;volume&gt;463&lt;/volume&gt;&lt;reprint-edition&gt;In File&lt;/reprint-edition&gt;&lt;keywords&gt;&lt;keyword&gt;change&lt;/keyword&gt;&lt;keyword&gt;estuary&lt;/keyword&gt;&lt;/keywords&gt;&lt;dates&gt;&lt;year&gt;2007&lt;/year&gt;&lt;pub-dates&gt;&lt;date&gt;2007&lt;/date&gt;&lt;/pub-dates&gt;&lt;/dates&gt;&lt;label&gt;229&lt;/label&gt;&lt;urls&gt;&lt;related-urls&gt;&lt;url&gt;&lt;style face="underline" font="default" size="100%"&gt;D:\Work\My Papers\Published\Proc. R. Soc. A-2007-Townend-837-54.pdf&lt;/style&gt;&lt;/url&gt;&lt;/related-urls&gt;&lt;/urls&gt;&lt;electronic-resource-num&gt;https://doi.org/10.1098/rspa.2006.1798&lt;/electronic-resource-num&gt;&lt;remote-database-provider&gt;doi:10.1098/rspa.2006.1798 published online on 2 Jan 2007&lt;/remote-database-provider&gt;&lt;/record&gt;&lt;/Cite&gt;&lt;/EndNote&gt;</w:instrText>
      </w:r>
      <w:r w:rsidRPr="0000555E">
        <w:fldChar w:fldCharType="separate"/>
      </w:r>
      <w:r w:rsidRPr="0000555E">
        <w:rPr>
          <w:noProof/>
        </w:rPr>
        <w:t>(Townend et al., 2007)</w:t>
      </w:r>
      <w:r w:rsidRPr="0000555E">
        <w:fldChar w:fldCharType="end"/>
      </w:r>
      <w:r w:rsidRPr="0000555E">
        <w:t>.</w:t>
      </w:r>
    </w:p>
    <w:p w14:paraId="7B205ADA" w14:textId="77777777" w:rsidR="004F5283" w:rsidRPr="0000555E" w:rsidRDefault="004F5283" w:rsidP="0000555E"/>
    <w:p w14:paraId="4AF7E84B" w14:textId="77777777" w:rsidR="0000555E" w:rsidRPr="0000555E" w:rsidRDefault="0000555E" w:rsidP="00CE6B5A">
      <w:pPr>
        <w:pStyle w:val="Heading3"/>
      </w:pPr>
      <w:bookmarkStart w:id="138" w:name="_Toc192914918"/>
      <w:bookmarkEnd w:id="137"/>
      <w:r w:rsidRPr="0000555E">
        <w:t>Elements using sediment volumes</w:t>
      </w:r>
      <w:bookmarkEnd w:id="138"/>
    </w:p>
    <w:p w14:paraId="48346CD7" w14:textId="712347E5" w:rsidR="00650E77" w:rsidRDefault="0000555E" w:rsidP="00650E77">
      <w:r w:rsidRPr="0000555E">
        <w:t xml:space="preserve">Change in the fixed volume, </w:t>
      </w:r>
      <w:r w:rsidRPr="0000555E">
        <w:rPr>
          <w:i/>
          <w:iCs/>
        </w:rPr>
        <w:t>V</w:t>
      </w:r>
      <w:r w:rsidRPr="0000555E">
        <w:rPr>
          <w:i/>
          <w:iCs/>
          <w:vertAlign w:val="subscript"/>
        </w:rPr>
        <w:t>f</w:t>
      </w:r>
      <w:r w:rsidRPr="0000555E">
        <w:rPr>
          <w:i/>
          <w:iCs/>
        </w:rPr>
        <w:t xml:space="preserve"> </w:t>
      </w:r>
      <w:r w:rsidRPr="0000555E">
        <w:t xml:space="preserve">,  reflect import or export of sediment. The moving volume, </w:t>
      </w:r>
      <w:r w:rsidRPr="0000555E">
        <w:rPr>
          <w:i/>
          <w:iCs/>
        </w:rPr>
        <w:t>V</w:t>
      </w:r>
      <w:r w:rsidRPr="0000555E">
        <w:rPr>
          <w:i/>
          <w:iCs/>
          <w:vertAlign w:val="subscript"/>
        </w:rPr>
        <w:t>m</w:t>
      </w:r>
      <w:r w:rsidRPr="0000555E">
        <w:t xml:space="preserve"> ,   changes relative to the initial volume to reflect changes in sediment volume and any changes in the water volume. In this case it is only meaningful to think of this as changes in the accommodation space, relative to some initial volume. Under rising sea levels, changes in the moving volume, </w:t>
      </w:r>
      <w:r w:rsidRPr="0000555E">
        <w:rPr>
          <w:rFonts w:cstheme="minorHAnsi"/>
          <w:i/>
          <w:iCs/>
        </w:rPr>
        <w:t>Δ</w:t>
      </w:r>
      <w:r w:rsidRPr="0000555E">
        <w:rPr>
          <w:i/>
          <w:iCs/>
        </w:rPr>
        <w:t>V</w:t>
      </w:r>
      <w:r w:rsidRPr="0000555E">
        <w:rPr>
          <w:i/>
          <w:iCs/>
          <w:vertAlign w:val="subscript"/>
        </w:rPr>
        <w:t xml:space="preserve">m </w:t>
      </w:r>
      <w:r w:rsidRPr="0000555E">
        <w:t>, are negative (because of the change in sign of n) and, if the element infills, there is a positive change in the fixed volume,  +</w:t>
      </w:r>
      <w:r w:rsidRPr="0000555E">
        <w:rPr>
          <w:rFonts w:cstheme="minorHAnsi"/>
          <w:i/>
          <w:iCs/>
        </w:rPr>
        <w:t>Δ</w:t>
      </w:r>
      <w:r w:rsidRPr="0000555E">
        <w:rPr>
          <w:i/>
          <w:iCs/>
        </w:rPr>
        <w:t>V</w:t>
      </w:r>
      <w:r w:rsidRPr="0000555E">
        <w:rPr>
          <w:i/>
          <w:iCs/>
          <w:vertAlign w:val="subscript"/>
        </w:rPr>
        <w:t>f</w:t>
      </w:r>
      <w:r w:rsidRPr="0000555E">
        <w:t xml:space="preserve">. Thus, as with water volume elements, an increase in water level </w:t>
      </w:r>
      <w:r w:rsidR="0016086B" w:rsidRPr="0000555E">
        <w:t>increases the</w:t>
      </w:r>
      <w:r w:rsidRPr="0000555E">
        <w:t xml:space="preserve"> accommodation space and import of sediment reduces it. Hence, in an infilling element the fixed volume, </w:t>
      </w:r>
      <w:r w:rsidRPr="0000555E">
        <w:rPr>
          <w:i/>
          <w:iCs/>
        </w:rPr>
        <w:t>V</w:t>
      </w:r>
      <w:r w:rsidRPr="0000555E">
        <w:rPr>
          <w:i/>
          <w:iCs/>
          <w:vertAlign w:val="subscript"/>
        </w:rPr>
        <w:t>f</w:t>
      </w:r>
      <w:r w:rsidRPr="0000555E">
        <w:rPr>
          <w:i/>
          <w:iCs/>
        </w:rPr>
        <w:t xml:space="preserve"> </w:t>
      </w:r>
      <w:r w:rsidRPr="0000555E">
        <w:t xml:space="preserve">, increases over time, whereas the moving volume initially </w:t>
      </w:r>
      <w:r w:rsidRPr="0000555E">
        <w:rPr>
          <w:u w:val="single"/>
        </w:rPr>
        <w:t>reduces</w:t>
      </w:r>
      <w:r w:rsidRPr="0000555E">
        <w:t xml:space="preserve"> and then becomes approximately constant. This again reflects the creation of a constant excess water volume, or over-depth, once the initial excess accommodation space, caused by the imposition of sea level rise, is infilled</w:t>
      </w:r>
      <w:r w:rsidR="00650E77">
        <w:t>.</w:t>
      </w:r>
      <w:bookmarkEnd w:id="76"/>
      <w:bookmarkEnd w:id="77"/>
    </w:p>
    <w:p w14:paraId="45A2A9A5" w14:textId="77777777" w:rsidR="00C23087" w:rsidRDefault="00C23087" w:rsidP="00C23087">
      <w:pPr>
        <w:pStyle w:val="Heading3"/>
      </w:pPr>
      <w:bookmarkStart w:id="139" w:name="_Toc192914919"/>
      <w:r>
        <w:t>All Elements output</w:t>
      </w:r>
      <w:bookmarkEnd w:id="139"/>
    </w:p>
    <w:p w14:paraId="18172123" w14:textId="77777777" w:rsidR="004D419D" w:rsidRDefault="00C23087" w:rsidP="00C23087">
      <w:r>
        <w:t xml:space="preserve">The </w:t>
      </w:r>
      <w:r w:rsidR="0080507D">
        <w:t xml:space="preserve">Element </w:t>
      </w:r>
      <w:r>
        <w:t xml:space="preserve">output </w:t>
      </w:r>
      <w:r w:rsidR="0080507D">
        <w:t xml:space="preserve">table </w:t>
      </w:r>
      <w:r>
        <w:t xml:space="preserve">includes </w:t>
      </w:r>
      <w:r w:rsidR="0092626C">
        <w:t>two</w:t>
      </w:r>
      <w:r>
        <w:t xml:space="preserve"> </w:t>
      </w:r>
      <w:r w:rsidR="0080507D">
        <w:t>column</w:t>
      </w:r>
      <w:r w:rsidR="0092626C">
        <w:t>s</w:t>
      </w:r>
      <w:r>
        <w:t xml:space="preserve"> for ‘All’ elements. </w:t>
      </w:r>
      <w:r w:rsidR="0092626C">
        <w:t>One column gives the output for water elements (n&gt;0) and the other is for sediment elements (n&lt;0). The output given is</w:t>
      </w:r>
      <w:r w:rsidR="0080507D">
        <w:t xml:space="preserve"> dependent on the type of variable. For Volumes, this is the sum of all elements, </w:t>
      </w:r>
      <w:r w:rsidR="0092626C">
        <w:t>e.g.,</w:t>
      </w:r>
      <w:r w:rsidR="0080507D">
        <w:t xml:space="preserve"> V</w:t>
      </w:r>
      <w:r w:rsidR="0080507D" w:rsidRPr="0080507D">
        <w:rPr>
          <w:vertAlign w:val="subscript"/>
        </w:rPr>
        <w:t>all</w:t>
      </w:r>
      <w:r w:rsidR="0080507D">
        <w:t xml:space="preserve"> = </w:t>
      </w:r>
      <w:r w:rsidR="0080507D">
        <w:sym w:font="Symbol" w:char="F0E5"/>
      </w:r>
      <w:r w:rsidR="0080507D">
        <w:t>(</w:t>
      </w:r>
      <w:r w:rsidR="0092626C">
        <w:t xml:space="preserve"> </w:t>
      </w:r>
      <w:r w:rsidR="0080507D">
        <w:t>V</w:t>
      </w:r>
      <w:r w:rsidR="0092626C">
        <w:t>(n&lt;0</w:t>
      </w:r>
      <w:r w:rsidR="0080507D">
        <w:t>)</w:t>
      </w:r>
      <w:r w:rsidR="0092626C">
        <w:t>,</w:t>
      </w:r>
      <w:r w:rsidR="00C91D89">
        <w:t xml:space="preserve"> </w:t>
      </w:r>
      <w:r w:rsidR="0092626C">
        <w:t>is</w:t>
      </w:r>
      <w:r w:rsidR="00C91D89">
        <w:t xml:space="preserve"> the sediment volumes</w:t>
      </w:r>
      <w:r w:rsidR="0092626C">
        <w:t xml:space="preserve"> for elements</w:t>
      </w:r>
      <w:r w:rsidR="00C91D89">
        <w:t xml:space="preserve"> such as deltas</w:t>
      </w:r>
      <w:r w:rsidR="0092626C">
        <w:t xml:space="preserve"> and tidal flats (if n&lt;0)</w:t>
      </w:r>
      <w:r w:rsidR="00C91D89">
        <w:t xml:space="preserve">. </w:t>
      </w:r>
      <w:r w:rsidR="0092626C">
        <w:t xml:space="preserve">For </w:t>
      </w:r>
      <w:r w:rsidR="00DF0EB8">
        <w:t xml:space="preserve">other variables in the Element table the mean of the element values is used. For concentrations and water levels this is consistent. </w:t>
      </w:r>
      <w:r w:rsidR="0016086B">
        <w:t>However,</w:t>
      </w:r>
      <w:r w:rsidR="00DF0EB8">
        <w:t xml:space="preserve"> for depths this needs to be interpreted with caution. If all the elements are water volumes this is the mean depth of the elements but NOT </w:t>
      </w:r>
      <w:r w:rsidR="0092626C">
        <w:t xml:space="preserve">necessarily the </w:t>
      </w:r>
      <w:r w:rsidR="00DF0EB8">
        <w:t xml:space="preserve">mean depth of the inlet or estuary. </w:t>
      </w:r>
    </w:p>
    <w:p w14:paraId="0E127262" w14:textId="77777777" w:rsidR="004D419D" w:rsidRPr="004D419D" w:rsidRDefault="004D419D" w:rsidP="004D419D">
      <w:pPr>
        <w:rPr>
          <w:rFonts w:ascii="Times New Roman" w:eastAsia="Microsoft YaHei" w:hAnsi="Times New Roman" w:cs="Times New Roman"/>
        </w:rPr>
      </w:pPr>
    </w:p>
    <w:p w14:paraId="74BAE02E" w14:textId="77777777" w:rsidR="004D419D" w:rsidRPr="004D419D" w:rsidRDefault="004D419D" w:rsidP="004D419D">
      <w:pPr>
        <w:pStyle w:val="Heading2"/>
      </w:pPr>
      <w:bookmarkStart w:id="140" w:name="_Toc192914920"/>
      <w:r w:rsidRPr="004D419D">
        <w:t>Accessing data from the Command Window</w:t>
      </w:r>
      <w:bookmarkEnd w:id="140"/>
    </w:p>
    <w:p w14:paraId="403748F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In addition to the options to save or export data provided by the </w:t>
      </w:r>
      <w:r w:rsidRPr="004D419D">
        <w:rPr>
          <w:rFonts w:ascii="Times New Roman" w:eastAsia="Microsoft YaHei" w:hAnsi="Times New Roman" w:cs="Times New Roman"/>
          <w:i/>
          <w:color w:val="7B2520"/>
        </w:rPr>
        <w:t>Project&gt;Cases&gt;Save</w:t>
      </w:r>
      <w:r w:rsidRPr="004D419D">
        <w:rPr>
          <w:rFonts w:ascii="Times New Roman" w:eastAsia="Microsoft YaHei" w:hAnsi="Times New Roman" w:cs="Times New Roman"/>
        </w:rPr>
        <w:t xml:space="preserve"> and </w:t>
      </w:r>
      <w:r w:rsidRPr="004D419D">
        <w:rPr>
          <w:rFonts w:ascii="Times New Roman" w:eastAsia="Microsoft YaHei" w:hAnsi="Times New Roman" w:cs="Times New Roman"/>
          <w:i/>
          <w:color w:val="7B2520"/>
        </w:rPr>
        <w:t>Project&gt;Import/Export</w:t>
      </w:r>
      <w:r w:rsidRPr="004D419D">
        <w:rPr>
          <w:rFonts w:ascii="Times New Roman" w:eastAsia="Microsoft YaHei" w:hAnsi="Times New Roman" w:cs="Times New Roman"/>
        </w:rPr>
        <w:t xml:space="preserve"> options, data can also be accessed directly for use in Matlab</w:t>
      </w:r>
      <w:r w:rsidRPr="004D419D">
        <w:rPr>
          <w:rFonts w:ascii="Times New Roman" w:eastAsia="Microsoft YaHei" w:hAnsi="Times New Roman" w:cs="Times New Roman"/>
          <w:vertAlign w:val="superscript"/>
        </w:rPr>
        <w:t>TM</w:t>
      </w:r>
      <w:r w:rsidRPr="004D419D">
        <w:rPr>
          <w:rFonts w:ascii="Times New Roman" w:eastAsia="Microsoft YaHei" w:hAnsi="Times New Roman" w:cs="Times New Roman"/>
        </w:rPr>
        <w:t>, or to copy to other software packages. This requires use of the Command Window in Matlab</w:t>
      </w:r>
      <w:r w:rsidRPr="004D419D">
        <w:rPr>
          <w:rFonts w:ascii="Times New Roman" w:eastAsia="Microsoft YaHei" w:hAnsi="Times New Roman" w:cs="Times New Roman"/>
          <w:vertAlign w:val="superscript"/>
        </w:rPr>
        <w:t>TM</w:t>
      </w:r>
      <w:r w:rsidRPr="004D419D">
        <w:rPr>
          <w:rFonts w:ascii="Times New Roman" w:eastAsia="Microsoft YaHei" w:hAnsi="Times New Roman" w:cs="Times New Roman"/>
        </w:rPr>
        <w:t>, and a handle to the App being used. To get a handle, open the App from the Command Window as follows:</w:t>
      </w:r>
    </w:p>
    <w:p w14:paraId="23F6CFC6"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 xml:space="preserve">&gt;&gt; myapp = &lt;AppName&gt;; </w:t>
      </w:r>
      <w:r w:rsidRPr="004D419D">
        <w:rPr>
          <w:rFonts w:ascii="Arial" w:eastAsia="Microsoft YaHei" w:hAnsi="Arial" w:cs="Arial"/>
          <w:sz w:val="20"/>
          <w:szCs w:val="20"/>
        </w:rPr>
        <w:tab/>
      </w:r>
      <w:r w:rsidRPr="004D419D">
        <w:rPr>
          <w:rFonts w:ascii="Arial" w:eastAsia="Microsoft YaHei" w:hAnsi="Arial" w:cs="Arial"/>
          <w:sz w:val="20"/>
          <w:szCs w:val="20"/>
        </w:rPr>
        <w:tab/>
      </w:r>
      <w:r w:rsidRPr="004D419D">
        <w:rPr>
          <w:rFonts w:ascii="Times New Roman" w:eastAsia="Microsoft YaHei" w:hAnsi="Times New Roman" w:cs="Times New Roman"/>
          <w:sz w:val="20"/>
          <w:szCs w:val="20"/>
        </w:rPr>
        <w:t>e.g.,</w:t>
      </w:r>
      <w:r w:rsidRPr="004D419D">
        <w:rPr>
          <w:rFonts w:ascii="Arial" w:eastAsia="Microsoft YaHei" w:hAnsi="Arial" w:cs="Arial"/>
          <w:sz w:val="20"/>
          <w:szCs w:val="20"/>
        </w:rPr>
        <w:t xml:space="preserve"> &gt;&gt; as = Asmita;</w:t>
      </w:r>
    </w:p>
    <w:p w14:paraId="4E8DA091"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Simply typing:</w:t>
      </w:r>
    </w:p>
    <w:p w14:paraId="2A55B903"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&gt;&gt; myapp</w:t>
      </w:r>
    </w:p>
    <w:p w14:paraId="5D8FAE58" w14:textId="27A409A5"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4D419D" w:rsidRPr="004D419D" w14:paraId="2E775B18" w14:textId="77777777" w:rsidTr="008E368A">
        <w:tc>
          <w:tcPr>
            <w:tcW w:w="2830" w:type="dxa"/>
          </w:tcPr>
          <w:p w14:paraId="6C20449A"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myapp = </w:t>
            </w:r>
          </w:p>
          <w:p w14:paraId="2CF4B199"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&lt;AppName&gt; with properties:</w:t>
            </w:r>
          </w:p>
        </w:tc>
        <w:tc>
          <w:tcPr>
            <w:tcW w:w="6230" w:type="dxa"/>
          </w:tcPr>
          <w:p w14:paraId="424DF28E" w14:textId="77777777" w:rsidR="004D419D" w:rsidRPr="004D419D" w:rsidRDefault="004D419D" w:rsidP="004D419D">
            <w:pPr>
              <w:rPr>
                <w:rFonts w:ascii="Times New Roman" w:eastAsia="Microsoft YaHei" w:hAnsi="Times New Roman" w:cs="Times New Roman"/>
              </w:rPr>
            </w:pPr>
          </w:p>
          <w:p w14:paraId="435EFF5D" w14:textId="77777777" w:rsidR="004D419D" w:rsidRPr="004D419D" w:rsidRDefault="004D419D" w:rsidP="004D419D">
            <w:pPr>
              <w:jc w:val="center"/>
              <w:rPr>
                <w:rFonts w:ascii="Times New Roman" w:eastAsia="Microsoft YaHei" w:hAnsi="Times New Roman" w:cs="Times New Roman"/>
                <w:b/>
                <w:bCs/>
              </w:rPr>
            </w:pPr>
            <w:r w:rsidRPr="004D419D">
              <w:rPr>
                <w:rFonts w:ascii="Times New Roman" w:eastAsia="Microsoft YaHei" w:hAnsi="Times New Roman" w:cs="Times New Roman"/>
                <w:b/>
                <w:bCs/>
              </w:rPr>
              <w:t>Purpose</w:t>
            </w:r>
          </w:p>
        </w:tc>
      </w:tr>
      <w:tr w:rsidR="004D419D" w:rsidRPr="004D419D" w14:paraId="0F7E0B48" w14:textId="77777777" w:rsidTr="008E368A">
        <w:tc>
          <w:tcPr>
            <w:tcW w:w="2830" w:type="dxa"/>
          </w:tcPr>
          <w:p w14:paraId="33EE660F"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Inputs:        [1×1 struct]</w:t>
            </w:r>
          </w:p>
        </w:tc>
        <w:tc>
          <w:tcPr>
            <w:tcW w:w="6230" w:type="dxa"/>
          </w:tcPr>
          <w:p w14:paraId="5BCE2C15"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A struct with field names that match all the model parameter input fields currently </w:t>
            </w:r>
          </w:p>
        </w:tc>
      </w:tr>
      <w:tr w:rsidR="004D419D" w:rsidRPr="004D419D" w14:paraId="2BE6FFBB" w14:textId="77777777" w:rsidTr="008E368A">
        <w:tc>
          <w:tcPr>
            <w:tcW w:w="2830" w:type="dxa"/>
          </w:tcPr>
          <w:p w14:paraId="718380FA"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Cases:       [1×1 muiCatalogue]</w:t>
            </w:r>
          </w:p>
        </w:tc>
        <w:tc>
          <w:tcPr>
            <w:tcW w:w="6230" w:type="dxa"/>
          </w:tcPr>
          <w:p w14:paraId="5CF7DD05"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muuiCatalogue class with properties DataSets and Catalogue. The former holds the data the latter the details of the currently held records.</w:t>
            </w:r>
          </w:p>
        </w:tc>
      </w:tr>
      <w:tr w:rsidR="004D419D" w:rsidRPr="004D419D" w14:paraId="42E4778E" w14:textId="77777777" w:rsidTr="008E368A">
        <w:tc>
          <w:tcPr>
            <w:tcW w:w="2830" w:type="dxa"/>
          </w:tcPr>
          <w:p w14:paraId="57ED668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sz w:val="18"/>
                <w:szCs w:val="18"/>
              </w:rPr>
              <w:t xml:space="preserve">        Info:         [1×1 muiProject]</w:t>
            </w:r>
          </w:p>
        </w:tc>
        <w:tc>
          <w:tcPr>
            <w:tcW w:w="6230" w:type="dxa"/>
          </w:tcPr>
          <w:p w14:paraId="4983085B"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muiProject class with current project information such as file and path name.</w:t>
            </w:r>
          </w:p>
        </w:tc>
      </w:tr>
      <w:tr w:rsidR="004D419D" w:rsidRPr="004D419D" w14:paraId="3A42E695" w14:textId="77777777" w:rsidTr="008E368A">
        <w:tc>
          <w:tcPr>
            <w:tcW w:w="2830" w:type="dxa"/>
          </w:tcPr>
          <w:p w14:paraId="51CB5D0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sz w:val="18"/>
                <w:szCs w:val="18"/>
              </w:rPr>
              <w:t xml:space="preserve">       Constants: [1×1 muiConstants]</w:t>
            </w:r>
          </w:p>
        </w:tc>
        <w:tc>
          <w:tcPr>
            <w:tcW w:w="6230" w:type="dxa"/>
          </w:tcPr>
          <w:p w14:paraId="01BC923D"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muiConstants class with generic model properties (e.g. gravity, etc).</w:t>
            </w:r>
          </w:p>
        </w:tc>
      </w:tr>
    </w:tbl>
    <w:p w14:paraId="3394B35B" w14:textId="77777777" w:rsidR="004D419D" w:rsidRPr="004D419D" w:rsidRDefault="004D419D" w:rsidP="004D419D">
      <w:pPr>
        <w:rPr>
          <w:rFonts w:ascii="Times New Roman" w:eastAsia="Microsoft YaHei" w:hAnsi="Times New Roman" w:cs="Times New Roman"/>
        </w:rPr>
      </w:pPr>
    </w:p>
    <w:p w14:paraId="6AB170A4"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To access current model settings, use the following:</w:t>
      </w:r>
    </w:p>
    <w:p w14:paraId="343B2177"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&gt;&gt; myapp.Inputs.&lt;InputClassName&gt;</w:t>
      </w:r>
    </w:p>
    <w:p w14:paraId="1BAC658C"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To access the listing of current data sets, use:</w:t>
      </w:r>
    </w:p>
    <w:p w14:paraId="3FC07A89" w14:textId="77777777" w:rsidR="007C6841" w:rsidRPr="007C6841" w:rsidRDefault="007C6841" w:rsidP="007C6841">
      <w:pPr>
        <w:rPr>
          <w:rFonts w:ascii="Arial" w:eastAsia="Microsoft YaHei" w:hAnsi="Arial" w:cs="Arial"/>
          <w:sz w:val="20"/>
          <w:szCs w:val="20"/>
        </w:rPr>
      </w:pPr>
      <w:bookmarkStart w:id="141" w:name="_Hlk158305656"/>
      <w:r w:rsidRPr="007C6841">
        <w:rPr>
          <w:rFonts w:ascii="Arial" w:eastAsia="Microsoft YaHei" w:hAnsi="Arial" w:cs="Arial"/>
          <w:sz w:val="20"/>
          <w:szCs w:val="20"/>
        </w:rPr>
        <w:t>&gt;&gt; myapp.Cases.</w:t>
      </w:r>
      <w:bookmarkEnd w:id="141"/>
      <w:r w:rsidRPr="007C6841">
        <w:rPr>
          <w:rFonts w:ascii="Arial" w:eastAsia="Microsoft YaHei" w:hAnsi="Arial" w:cs="Arial"/>
          <w:sz w:val="20"/>
          <w:szCs w:val="20"/>
        </w:rPr>
        <w:t>Catalogue</w:t>
      </w:r>
    </w:p>
    <w:p w14:paraId="5629A8F8"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To access imported or model data sets, use:</w:t>
      </w:r>
    </w:p>
    <w:p w14:paraId="17440BB6" w14:textId="77777777" w:rsidR="007C6841" w:rsidRPr="007C6841" w:rsidRDefault="007C6841" w:rsidP="007C6841">
      <w:pPr>
        <w:rPr>
          <w:rFonts w:ascii="Arial" w:eastAsia="Microsoft YaHei" w:hAnsi="Arial" w:cs="Arial"/>
          <w:sz w:val="20"/>
          <w:szCs w:val="20"/>
        </w:rPr>
      </w:pPr>
      <w:r w:rsidRPr="007C6841">
        <w:rPr>
          <w:rFonts w:ascii="Arial" w:eastAsia="Microsoft YaHei" w:hAnsi="Arial" w:cs="Arial"/>
          <w:sz w:val="20"/>
          <w:szCs w:val="20"/>
        </w:rPr>
        <w:t>&gt;&gt; myapp.Cases.DataSets.&lt;DataClassName&gt;</w:t>
      </w:r>
    </w:p>
    <w:p w14:paraId="288201E3"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7C6841">
        <w:rPr>
          <w:rFonts w:ascii="Times New Roman" w:eastAsia="Microsoft YaHei" w:hAnsi="Times New Roman" w:cs="Times New Roman"/>
          <w:i/>
          <w:iCs/>
        </w:rPr>
        <w:t xml:space="preserve"> dstable</w:t>
      </w:r>
      <w:r w:rsidRPr="007C6841">
        <w:rPr>
          <w:rFonts w:ascii="Times New Roman" w:eastAsia="Microsoft YaHei" w:hAnsi="Times New Roman" w:cs="Times New Roman"/>
        </w:rPr>
        <w:t xml:space="preserve"> created by the model, use:</w:t>
      </w:r>
    </w:p>
    <w:p w14:paraId="1E8F20DB" w14:textId="77777777" w:rsidR="007C6841" w:rsidRPr="007C6841" w:rsidRDefault="007C6841" w:rsidP="007C6841">
      <w:pPr>
        <w:rPr>
          <w:rFonts w:ascii="Arial" w:eastAsia="Microsoft YaHei" w:hAnsi="Arial" w:cs="Arial"/>
          <w:sz w:val="20"/>
          <w:szCs w:val="20"/>
        </w:rPr>
      </w:pPr>
      <w:bookmarkStart w:id="142" w:name="_Hlk158306562"/>
      <w:r w:rsidRPr="007C6841">
        <w:rPr>
          <w:rFonts w:ascii="Arial" w:eastAsia="Microsoft YaHei" w:hAnsi="Arial" w:cs="Arial"/>
          <w:sz w:val="20"/>
          <w:szCs w:val="20"/>
        </w:rPr>
        <w:t>&gt;&gt; myapp.Cases.DataSets.&lt;DataClassName&gt;(idx).Data.Dataset</w:t>
      </w:r>
    </w:p>
    <w:bookmarkEnd w:id="142"/>
    <w:p w14:paraId="73EC3EA8" w14:textId="77777777" w:rsidR="007C6841" w:rsidRPr="007C6841" w:rsidRDefault="007C6841" w:rsidP="007C6841">
      <w:pPr>
        <w:rPr>
          <w:rFonts w:ascii="Times New Roman" w:eastAsia="Microsoft YaHei" w:hAnsi="Times New Roman" w:cs="Times New Roman"/>
        </w:rPr>
      </w:pPr>
      <w:r w:rsidRPr="007C6841">
        <w:rPr>
          <w:rFonts w:ascii="Arial" w:eastAsia="Microsoft YaHei" w:hAnsi="Arial" w:cs="Arial"/>
          <w:sz w:val="20"/>
          <w:szCs w:val="20"/>
        </w:rPr>
        <w:t>&gt;&gt; myapp.Cases.DataSets.&lt;DataClassName&gt;(idx).Data.&lt;ModelSpecificName&gt;</w:t>
      </w:r>
    </w:p>
    <w:p w14:paraId="492CAFB6"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 xml:space="preserve">To access the underlying </w:t>
      </w:r>
      <w:r w:rsidRPr="007C6841">
        <w:rPr>
          <w:rFonts w:ascii="Times New Roman" w:eastAsia="Microsoft YaHei" w:hAnsi="Times New Roman" w:cs="Times New Roman"/>
          <w:i/>
          <w:iCs/>
        </w:rPr>
        <w:t>table,</w:t>
      </w:r>
      <w:r w:rsidRPr="007C6841">
        <w:rPr>
          <w:rFonts w:ascii="Times New Roman" w:eastAsia="Microsoft YaHei" w:hAnsi="Times New Roman" w:cs="Times New Roman"/>
        </w:rPr>
        <w:t xml:space="preserve"> use:</w:t>
      </w:r>
    </w:p>
    <w:p w14:paraId="525DBC8C" w14:textId="77777777" w:rsidR="007C6841" w:rsidRPr="007C6841" w:rsidRDefault="007C6841" w:rsidP="007C6841">
      <w:pPr>
        <w:rPr>
          <w:rFonts w:ascii="Times New Roman" w:eastAsia="Microsoft YaHei" w:hAnsi="Times New Roman" w:cs="Times New Roman"/>
        </w:rPr>
      </w:pPr>
      <w:r w:rsidRPr="007C6841">
        <w:rPr>
          <w:rFonts w:ascii="Arial" w:eastAsia="Microsoft YaHei" w:hAnsi="Arial" w:cs="Arial"/>
          <w:sz w:val="20"/>
          <w:szCs w:val="20"/>
        </w:rPr>
        <w:t>&gt;&gt; myapp.Cases.DataSets.&lt;DataClassName&gt;(idx).Data.Dataset.DataTable</w:t>
      </w:r>
    </w:p>
    <w:p w14:paraId="6797B5C7"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The result can be assigned to new variables as required. Note that when assigning </w:t>
      </w:r>
      <w:r w:rsidRPr="004D419D">
        <w:rPr>
          <w:rFonts w:ascii="Times New Roman" w:eastAsia="Microsoft YaHei" w:hAnsi="Times New Roman" w:cs="Times New Roman"/>
          <w:i/>
          <w:iCs/>
        </w:rPr>
        <w:t>dstables</w:t>
      </w:r>
      <w:r w:rsidRPr="004D419D">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7442C348" w14:textId="4A5EF556" w:rsidR="00650E77" w:rsidRDefault="00650E77" w:rsidP="00C23087">
      <w:r>
        <w:br w:type="page"/>
      </w:r>
    </w:p>
    <w:p w14:paraId="7BBCEC51" w14:textId="0D2A39BF" w:rsidR="00BE3151" w:rsidRPr="00BE3151" w:rsidRDefault="009342C6" w:rsidP="00BE3151">
      <w:pPr>
        <w:pStyle w:val="Heading1"/>
      </w:pPr>
      <w:bookmarkStart w:id="143" w:name="_Ref506901850"/>
      <w:bookmarkStart w:id="144" w:name="_Toc72167413"/>
      <w:bookmarkStart w:id="145" w:name="_Toc192914921"/>
      <w:r w:rsidRPr="009342C6">
        <w:lastRenderedPageBreak/>
        <w:t>Supporting Information</w:t>
      </w:r>
      <w:bookmarkEnd w:id="143"/>
      <w:bookmarkEnd w:id="144"/>
      <w:r>
        <w:t xml:space="preserve"> for Model Setup</w:t>
      </w:r>
      <w:bookmarkEnd w:id="145"/>
    </w:p>
    <w:p w14:paraId="44C67388" w14:textId="6952B9E2" w:rsidR="00EC7FF5" w:rsidRPr="00EC7FF5" w:rsidRDefault="00B26A60" w:rsidP="0078352E">
      <w:pPr>
        <w:pStyle w:val="Heading2"/>
      </w:pPr>
      <w:bookmarkStart w:id="146" w:name="_Ref459488676"/>
      <w:bookmarkStart w:id="147" w:name="_Toc54961638"/>
      <w:r>
        <w:t xml:space="preserve"> </w:t>
      </w:r>
      <w:bookmarkStart w:id="148" w:name="_Ref139975695"/>
      <w:bookmarkStart w:id="149" w:name="_Toc192914922"/>
      <w:r w:rsidR="00EC7FF5" w:rsidRPr="00EC7FF5">
        <w:t>Model elements</w:t>
      </w:r>
      <w:bookmarkEnd w:id="146"/>
      <w:bookmarkEnd w:id="147"/>
      <w:bookmarkEnd w:id="148"/>
      <w:bookmarkEnd w:id="149"/>
    </w:p>
    <w:p w14:paraId="0C4AFFDA" w14:textId="77777777" w:rsidR="00EC7FF5" w:rsidRPr="00EC7FF5" w:rsidRDefault="00EC7FF5" w:rsidP="00EC7FF5">
      <w:r w:rsidRPr="00EC7FF5">
        <w:t>Decide how the estuary or tidal inlet should be sub-divided.  This will usually involve a number of channel elements with associated tidal flat elements.  In addition, there may be a need to include a tidal delta and any tidal flats associated with the delta. As far as possible it is worth trying to examine the constraints on the system (geology, sediment sources, sea walls, etc), as a basis for identifying “reaches” that are likely to have a consistent internal behaviour.  It is also better to avoid very large differences in the size of elements (several orders of magnitude), as this can give problems in some of the matrix calculations.</w:t>
      </w:r>
    </w:p>
    <w:p w14:paraId="344600B3" w14:textId="77777777" w:rsidR="00EC7FF5" w:rsidRPr="00EC7FF5" w:rsidRDefault="00EC7FF5" w:rsidP="00EC7FF5">
      <w:r w:rsidRPr="00EC7FF5">
        <w:t>Sometimes it is useful to set up a whole estuary model (comprising just a channel and tidal flats, or delta, channel and tidal flats) to get a feel for the overall behaviour of the system, prior to developing a more detailed representation.  However, if river inflows with a sediment load are to be included, it should be noted that the response of a “single” channel element model, will be different to a multi-element model.  Consequently, it is sometimes better to ignore the river inflows for the single channel element case.</w:t>
      </w:r>
    </w:p>
    <w:p w14:paraId="7C9596D6" w14:textId="77777777" w:rsidR="00EC7FF5" w:rsidRPr="00EC7FF5" w:rsidRDefault="00EC7FF5" w:rsidP="00EC7FF5">
      <w:r w:rsidRPr="00EC7FF5">
        <w:t>The Element types currently available include:</w:t>
      </w:r>
    </w:p>
    <w:tbl>
      <w:tblPr>
        <w:tblW w:w="0" w:type="auto"/>
        <w:tblLook w:val="01E0" w:firstRow="1" w:lastRow="1" w:firstColumn="1" w:lastColumn="1" w:noHBand="0" w:noVBand="0"/>
      </w:tblPr>
      <w:tblGrid>
        <w:gridCol w:w="1515"/>
        <w:gridCol w:w="7555"/>
      </w:tblGrid>
      <w:tr w:rsidR="00EC7FF5" w:rsidRPr="00EC7FF5" w14:paraId="4D1C6B74" w14:textId="77777777" w:rsidTr="003F49A1">
        <w:tc>
          <w:tcPr>
            <w:tcW w:w="1515" w:type="dxa"/>
            <w:shd w:val="clear" w:color="auto" w:fill="auto"/>
          </w:tcPr>
          <w:p w14:paraId="11C87858" w14:textId="77777777" w:rsidR="00EC7FF5" w:rsidRPr="00EC7FF5" w:rsidRDefault="00EC7FF5" w:rsidP="00EC7FF5">
            <w:r w:rsidRPr="00EC7FF5">
              <w:t>Channel</w:t>
            </w:r>
          </w:p>
        </w:tc>
        <w:tc>
          <w:tcPr>
            <w:tcW w:w="7555" w:type="dxa"/>
            <w:shd w:val="clear" w:color="auto" w:fill="auto"/>
          </w:tcPr>
          <w:p w14:paraId="52BD9153" w14:textId="77777777" w:rsidR="00EC7FF5" w:rsidRPr="00EC7FF5" w:rsidRDefault="00EC7FF5" w:rsidP="00EC7FF5">
            <w:r w:rsidRPr="00EC7FF5">
              <w:t>Water volume below MLW and area at MLW.</w:t>
            </w:r>
          </w:p>
          <w:p w14:paraId="4D7CF052" w14:textId="77777777" w:rsidR="00EC7FF5" w:rsidRPr="00EC7FF5" w:rsidRDefault="00EC7FF5" w:rsidP="00EC7FF5">
            <w:pPr>
              <w:rPr>
                <w:i/>
              </w:rPr>
            </w:pPr>
            <w:r w:rsidRPr="00EC7FF5">
              <w:rPr>
                <w:i/>
              </w:rPr>
              <w:t>Can be linked to Outside, delta, tidalflat, storage and other channel elements.</w:t>
            </w:r>
          </w:p>
        </w:tc>
      </w:tr>
      <w:tr w:rsidR="00EC7FF5" w:rsidRPr="00EC7FF5" w14:paraId="28C9A864" w14:textId="77777777" w:rsidTr="003F49A1">
        <w:tc>
          <w:tcPr>
            <w:tcW w:w="1515" w:type="dxa"/>
            <w:shd w:val="clear" w:color="auto" w:fill="auto"/>
          </w:tcPr>
          <w:p w14:paraId="3574B94E" w14:textId="77777777" w:rsidR="00EC7FF5" w:rsidRPr="00EC7FF5" w:rsidRDefault="00EC7FF5" w:rsidP="00EC7FF5">
            <w:r w:rsidRPr="00EC7FF5">
              <w:t>Tidalflat</w:t>
            </w:r>
          </w:p>
        </w:tc>
        <w:tc>
          <w:tcPr>
            <w:tcW w:w="7555" w:type="dxa"/>
            <w:shd w:val="clear" w:color="auto" w:fill="auto"/>
          </w:tcPr>
          <w:p w14:paraId="59F5B416" w14:textId="19396F19" w:rsidR="00EC7FF5" w:rsidRPr="00EC7FF5" w:rsidRDefault="00EC7FF5" w:rsidP="00EC7FF5">
            <w:r w:rsidRPr="00EC7FF5">
              <w:t>Water volume between MLW and MHW over flats (</w:t>
            </w:r>
            <w:r w:rsidR="0016086B" w:rsidRPr="00EC7FF5">
              <w:t>i.e.,</w:t>
            </w:r>
            <w:r w:rsidRPr="00EC7FF5">
              <w:t xml:space="preserve"> not including the prism over the channel) and area over flats.  Flats on both sides of channel </w:t>
            </w:r>
            <w:r w:rsidR="0016086B" w:rsidRPr="00EC7FF5">
              <w:t>in each</w:t>
            </w:r>
            <w:r w:rsidRPr="00EC7FF5">
              <w:t xml:space="preserve"> reach can be included in a single flat element. This element can also be defined as a 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420A8629" w14:textId="77777777" w:rsidR="00EC7FF5" w:rsidRPr="00EC7FF5" w:rsidRDefault="00EC7FF5" w:rsidP="00EC7FF5">
            <w:r w:rsidRPr="00EC7FF5">
              <w:rPr>
                <w:i/>
              </w:rPr>
              <w:t>Can be linked to any element within the inlet or estuary.</w:t>
            </w:r>
          </w:p>
        </w:tc>
      </w:tr>
      <w:tr w:rsidR="00EC7FF5" w:rsidRPr="00EC7FF5" w14:paraId="26892CC8" w14:textId="77777777" w:rsidTr="003F49A1">
        <w:tc>
          <w:tcPr>
            <w:tcW w:w="1515" w:type="dxa"/>
            <w:shd w:val="clear" w:color="auto" w:fill="auto"/>
          </w:tcPr>
          <w:p w14:paraId="5B4DC178" w14:textId="77777777" w:rsidR="00EC7FF5" w:rsidRPr="00EC7FF5" w:rsidRDefault="00EC7FF5" w:rsidP="00EC7FF5">
            <w:r w:rsidRPr="00EC7FF5">
              <w:t>Saltmarsh</w:t>
            </w:r>
          </w:p>
        </w:tc>
        <w:tc>
          <w:tcPr>
            <w:tcW w:w="7555" w:type="dxa"/>
            <w:shd w:val="clear" w:color="auto" w:fill="auto"/>
          </w:tcPr>
          <w:p w14:paraId="5103FAD3" w14:textId="2A395EFE" w:rsidR="00EC7FF5" w:rsidRPr="00EC7FF5" w:rsidRDefault="00EC7FF5" w:rsidP="00EC7FF5">
            <w:r w:rsidRPr="00EC7FF5">
              <w:t xml:space="preserve">Water volume over the marsh and associated area.  Saltmarsh on both sides of a channel </w:t>
            </w:r>
            <w:r w:rsidR="0016086B" w:rsidRPr="00EC7FF5">
              <w:t>in each</w:t>
            </w:r>
            <w:r w:rsidRPr="00EC7FF5">
              <w:t xml:space="preserve"> reach can be included in a single saltmarsh element. Can also be used to represent an upper tidal flat by not setting the Include Saltmarsh condition in </w:t>
            </w:r>
            <w:r w:rsidRPr="00EC7FF5">
              <w:rPr>
                <w:i/>
                <w:color w:val="7B2520" w:themeColor="accent3" w:themeShade="BF"/>
              </w:rPr>
              <w:t>Setup&gt;Run Parameters&gt;Conditions.</w:t>
            </w:r>
            <w:r w:rsidRPr="00EC7FF5">
              <w:t xml:space="preserve"> </w:t>
            </w:r>
          </w:p>
          <w:p w14:paraId="20BA4F84" w14:textId="77777777" w:rsidR="00EC7FF5" w:rsidRPr="00EC7FF5" w:rsidRDefault="00EC7FF5" w:rsidP="00EC7FF5">
            <w:pPr>
              <w:rPr>
                <w:i/>
              </w:rPr>
            </w:pPr>
            <w:r w:rsidRPr="00EC7FF5">
              <w:rPr>
                <w:i/>
              </w:rPr>
              <w:t>Can be linked to any element within the inlet or estuary.</w:t>
            </w:r>
          </w:p>
        </w:tc>
      </w:tr>
      <w:tr w:rsidR="00EC7FF5" w:rsidRPr="00EC7FF5" w14:paraId="0AF1D642" w14:textId="77777777" w:rsidTr="003F49A1">
        <w:tc>
          <w:tcPr>
            <w:tcW w:w="1515" w:type="dxa"/>
            <w:shd w:val="clear" w:color="auto" w:fill="auto"/>
          </w:tcPr>
          <w:p w14:paraId="7787C67A" w14:textId="77777777" w:rsidR="00EC7FF5" w:rsidRPr="00EC7FF5" w:rsidRDefault="00EC7FF5" w:rsidP="00EC7FF5">
            <w:r w:rsidRPr="00EC7FF5">
              <w:t>Storage</w:t>
            </w:r>
          </w:p>
        </w:tc>
        <w:tc>
          <w:tcPr>
            <w:tcW w:w="7555" w:type="dxa"/>
            <w:shd w:val="clear" w:color="auto" w:fill="auto"/>
          </w:tcPr>
          <w:p w14:paraId="2ED61DA6" w14:textId="77777777" w:rsidR="00EC7FF5" w:rsidRPr="00EC7FF5" w:rsidRDefault="00EC7FF5" w:rsidP="00EC7FF5">
            <w:r w:rsidRPr="00EC7FF5">
              <w:t xml:space="preserve">Water volume and area of storage unit.  Treated as locally independent of system (not dependent on upstream prism) but contributing to downstream prism.  </w:t>
            </w:r>
          </w:p>
          <w:p w14:paraId="673C2F5C" w14:textId="77777777" w:rsidR="00EC7FF5" w:rsidRPr="00EC7FF5" w:rsidRDefault="00EC7FF5" w:rsidP="00EC7FF5">
            <w:pPr>
              <w:rPr>
                <w:i/>
              </w:rPr>
            </w:pPr>
            <w:r w:rsidRPr="00EC7FF5">
              <w:rPr>
                <w:i/>
              </w:rPr>
              <w:t>Can be linked to any element within the inlet or estuary but should not have any ‘upstream’ elements.</w:t>
            </w:r>
          </w:p>
        </w:tc>
      </w:tr>
      <w:tr w:rsidR="00EC7FF5" w:rsidRPr="00EC7FF5" w14:paraId="10264AF6" w14:textId="77777777" w:rsidTr="003F49A1">
        <w:tc>
          <w:tcPr>
            <w:tcW w:w="1515" w:type="dxa"/>
            <w:shd w:val="clear" w:color="auto" w:fill="auto"/>
          </w:tcPr>
          <w:p w14:paraId="7AB562C9" w14:textId="77777777" w:rsidR="00EC7FF5" w:rsidRPr="00EC7FF5" w:rsidRDefault="00EC7FF5" w:rsidP="00EC7FF5">
            <w:r w:rsidRPr="00EC7FF5">
              <w:t>Ebb Delta</w:t>
            </w:r>
          </w:p>
        </w:tc>
        <w:tc>
          <w:tcPr>
            <w:tcW w:w="7555" w:type="dxa"/>
            <w:shd w:val="clear" w:color="auto" w:fill="auto"/>
          </w:tcPr>
          <w:p w14:paraId="1B9BBDCC" w14:textId="4A63E5CF" w:rsidR="00EC7FF5" w:rsidRPr="00EC7FF5" w:rsidRDefault="00EC7FF5" w:rsidP="00EC7FF5">
            <w:r w:rsidRPr="00EC7FF5">
              <w:t xml:space="preserve">Sediment volume of the delta (where the delta has a volume relative to the undisturbed coastal bed).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40CCE97E" w14:textId="689C4BE2" w:rsidR="00EC7FF5" w:rsidRPr="00EC7FF5" w:rsidRDefault="008E010A" w:rsidP="00EC7FF5">
            <w:pPr>
              <w:rPr>
                <w:i/>
              </w:rPr>
            </w:pPr>
            <w:r w:rsidRPr="00EC7FF5">
              <w:rPr>
                <w:i/>
              </w:rPr>
              <w:t>Can be linked to channel, Outside and other delta elements</w:t>
            </w:r>
            <w:r w:rsidR="00EC7FF5" w:rsidRPr="00EC7FF5">
              <w:rPr>
                <w:i/>
              </w:rPr>
              <w:t>.</w:t>
            </w:r>
          </w:p>
        </w:tc>
      </w:tr>
      <w:tr w:rsidR="00EC7FF5" w:rsidRPr="00EC7FF5" w14:paraId="5F15383C" w14:textId="77777777" w:rsidTr="003F49A1">
        <w:tc>
          <w:tcPr>
            <w:tcW w:w="1515" w:type="dxa"/>
            <w:shd w:val="clear" w:color="auto" w:fill="auto"/>
          </w:tcPr>
          <w:p w14:paraId="28167E15" w14:textId="77777777" w:rsidR="00EC7FF5" w:rsidRPr="00EC7FF5" w:rsidRDefault="00EC7FF5" w:rsidP="00EC7FF5">
            <w:r w:rsidRPr="00EC7FF5">
              <w:t>Flood Delta</w:t>
            </w:r>
          </w:p>
        </w:tc>
        <w:tc>
          <w:tcPr>
            <w:tcW w:w="7555" w:type="dxa"/>
            <w:shd w:val="clear" w:color="auto" w:fill="auto"/>
          </w:tcPr>
          <w:p w14:paraId="01EFC6BF" w14:textId="01F6D188" w:rsidR="00EC7FF5" w:rsidRPr="00EC7FF5" w:rsidRDefault="00EC7FF5" w:rsidP="00EC7FF5">
            <w:r w:rsidRPr="00EC7FF5">
              <w:t xml:space="preserve">Sediment volume of the delta (where the delta has a volume relative to the undisturbed coastal bed).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66A83C11" w14:textId="459612C1" w:rsidR="00EC7FF5" w:rsidRPr="00EC7FF5" w:rsidRDefault="00EC7FF5" w:rsidP="00EC7FF5">
            <w:pPr>
              <w:rPr>
                <w:i/>
              </w:rPr>
            </w:pPr>
            <w:r w:rsidRPr="00EC7FF5">
              <w:rPr>
                <w:i/>
              </w:rPr>
              <w:t xml:space="preserve">Should be linked to a Delta Channel. See example in Section </w:t>
            </w:r>
            <w:r w:rsidRPr="00EC7FF5">
              <w:rPr>
                <w:i/>
              </w:rPr>
              <w:fldChar w:fldCharType="begin"/>
            </w:r>
            <w:r w:rsidRPr="00EC7FF5">
              <w:rPr>
                <w:i/>
              </w:rPr>
              <w:instrText xml:space="preserve"> REF _Ref53422643 \r \h </w:instrText>
            </w:r>
            <w:r w:rsidRPr="00EC7FF5">
              <w:rPr>
                <w:i/>
              </w:rPr>
            </w:r>
            <w:r w:rsidRPr="00EC7FF5">
              <w:rPr>
                <w:i/>
              </w:rPr>
              <w:fldChar w:fldCharType="separate"/>
            </w:r>
            <w:r w:rsidR="00567DDE">
              <w:rPr>
                <w:i/>
              </w:rPr>
              <w:t>3.5</w:t>
            </w:r>
            <w:r w:rsidRPr="00EC7FF5">
              <w:rPr>
                <w:i/>
              </w:rPr>
              <w:fldChar w:fldCharType="end"/>
            </w:r>
            <w:r w:rsidRPr="00EC7FF5">
              <w:rPr>
                <w:i/>
              </w:rPr>
              <w:t>.</w:t>
            </w:r>
          </w:p>
        </w:tc>
      </w:tr>
      <w:tr w:rsidR="00EC7FF5" w:rsidRPr="00EC7FF5" w14:paraId="04EBC1D8" w14:textId="77777777" w:rsidTr="003F49A1">
        <w:tc>
          <w:tcPr>
            <w:tcW w:w="1515" w:type="dxa"/>
            <w:shd w:val="clear" w:color="auto" w:fill="auto"/>
          </w:tcPr>
          <w:p w14:paraId="4C1B4165" w14:textId="77777777" w:rsidR="00EC7FF5" w:rsidRPr="00EC7FF5" w:rsidRDefault="00EC7FF5" w:rsidP="00EC7FF5">
            <w:r w:rsidRPr="00EC7FF5">
              <w:t>Delta Flat</w:t>
            </w:r>
          </w:p>
        </w:tc>
        <w:tc>
          <w:tcPr>
            <w:tcW w:w="7555" w:type="dxa"/>
            <w:shd w:val="clear" w:color="auto" w:fill="auto"/>
          </w:tcPr>
          <w:p w14:paraId="4CA8933C" w14:textId="45894FAA" w:rsidR="00EC7FF5" w:rsidRPr="00EC7FF5" w:rsidRDefault="00EC7FF5" w:rsidP="00EC7FF5">
            <w:r w:rsidRPr="00EC7FF5">
              <w:t>Water volume between MLW and MHW over flats (</w:t>
            </w:r>
            <w:r w:rsidR="0016086B" w:rsidRPr="00EC7FF5">
              <w:t>i.e.,</w:t>
            </w:r>
            <w:r w:rsidRPr="00EC7FF5">
              <w:t xml:space="preserve"> not including the prism over the channel) and area over flats.  Flats on both sides of channel </w:t>
            </w:r>
            <w:r w:rsidR="0016086B" w:rsidRPr="00EC7FF5">
              <w:t>in each</w:t>
            </w:r>
            <w:r w:rsidRPr="00EC7FF5">
              <w:t xml:space="preserve"> reach can be included in a single flat element. This element can also be defined as a </w:t>
            </w:r>
            <w:r w:rsidRPr="00EC7FF5">
              <w:lastRenderedPageBreak/>
              <w:t xml:space="preserve">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7A2552F0" w14:textId="06AC0CFC" w:rsidR="00EC7FF5" w:rsidRPr="00EC7FF5" w:rsidRDefault="00EC7FF5" w:rsidP="00EC7FF5">
            <w:r w:rsidRPr="00EC7FF5">
              <w:rPr>
                <w:i/>
              </w:rPr>
              <w:t xml:space="preserve">Should be linked to a Delta Channel. See example in Section </w:t>
            </w:r>
            <w:r w:rsidRPr="00EC7FF5">
              <w:rPr>
                <w:i/>
              </w:rPr>
              <w:fldChar w:fldCharType="begin"/>
            </w:r>
            <w:r w:rsidRPr="00EC7FF5">
              <w:rPr>
                <w:i/>
              </w:rPr>
              <w:instrText xml:space="preserve"> REF _Ref53422643 \r \h </w:instrText>
            </w:r>
            <w:r w:rsidRPr="00EC7FF5">
              <w:rPr>
                <w:i/>
              </w:rPr>
            </w:r>
            <w:r w:rsidRPr="00EC7FF5">
              <w:rPr>
                <w:i/>
              </w:rPr>
              <w:fldChar w:fldCharType="separate"/>
            </w:r>
            <w:r w:rsidR="00567DDE">
              <w:rPr>
                <w:i/>
              </w:rPr>
              <w:t>3.5</w:t>
            </w:r>
            <w:r w:rsidRPr="00EC7FF5">
              <w:rPr>
                <w:i/>
              </w:rPr>
              <w:fldChar w:fldCharType="end"/>
            </w:r>
            <w:r w:rsidRPr="00EC7FF5">
              <w:rPr>
                <w:i/>
              </w:rPr>
              <w:t>.</w:t>
            </w:r>
          </w:p>
        </w:tc>
      </w:tr>
      <w:tr w:rsidR="00EC7FF5" w:rsidRPr="00EC7FF5" w14:paraId="355A6DA9" w14:textId="77777777" w:rsidTr="003F49A1">
        <w:tc>
          <w:tcPr>
            <w:tcW w:w="1515" w:type="dxa"/>
            <w:shd w:val="clear" w:color="auto" w:fill="auto"/>
          </w:tcPr>
          <w:p w14:paraId="63782A4C" w14:textId="77777777" w:rsidR="00EC7FF5" w:rsidRPr="00EC7FF5" w:rsidRDefault="00EC7FF5" w:rsidP="00EC7FF5">
            <w:r w:rsidRPr="005A59B6">
              <w:lastRenderedPageBreak/>
              <w:t>Beach Face</w:t>
            </w:r>
          </w:p>
        </w:tc>
        <w:tc>
          <w:tcPr>
            <w:tcW w:w="7555" w:type="dxa"/>
            <w:shd w:val="clear" w:color="auto" w:fill="auto"/>
          </w:tcPr>
          <w:p w14:paraId="1BEC64F0" w14:textId="77777777" w:rsidR="00EC7FF5" w:rsidRDefault="00713E11" w:rsidP="005A59B6">
            <w:r w:rsidRPr="00EC7FF5">
              <w:t>Water volume between MLW and MHW and area over</w:t>
            </w:r>
            <w:r w:rsidR="005A59B6">
              <w:t xml:space="preserve"> beach face</w:t>
            </w:r>
            <w:r w:rsidRPr="00EC7FF5">
              <w:t xml:space="preserve">.  This element can also be defined as a 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Pr>
                <w:i/>
                <w:color w:val="7B2520" w:themeColor="accent3" w:themeShade="BF"/>
              </w:rPr>
              <w:t>Parameters</w:t>
            </w:r>
            <w:r w:rsidRPr="00EC7FF5">
              <w:t>.</w:t>
            </w:r>
          </w:p>
          <w:p w14:paraId="13FB939B" w14:textId="3ECF9122" w:rsidR="005A59B6" w:rsidRPr="00EC7FF5" w:rsidRDefault="005A59B6" w:rsidP="005A59B6">
            <w:r w:rsidRPr="00EC7FF5">
              <w:rPr>
                <w:i/>
              </w:rPr>
              <w:t xml:space="preserve">Can be linked to </w:t>
            </w:r>
            <w:r w:rsidR="00F24638">
              <w:rPr>
                <w:i/>
              </w:rPr>
              <w:t xml:space="preserve">Spit, </w:t>
            </w:r>
            <w:r>
              <w:rPr>
                <w:i/>
              </w:rPr>
              <w:t>Shore Face, delta elements and Channel elements</w:t>
            </w:r>
            <w:r w:rsidRPr="00EC7FF5">
              <w:rPr>
                <w:i/>
              </w:rPr>
              <w:t>.</w:t>
            </w:r>
          </w:p>
        </w:tc>
      </w:tr>
      <w:tr w:rsidR="00EC7FF5" w:rsidRPr="00EC7FF5" w14:paraId="07D0EED9" w14:textId="77777777" w:rsidTr="003F49A1">
        <w:tc>
          <w:tcPr>
            <w:tcW w:w="1515" w:type="dxa"/>
            <w:shd w:val="clear" w:color="auto" w:fill="auto"/>
          </w:tcPr>
          <w:p w14:paraId="692DC9C1" w14:textId="77777777" w:rsidR="00EC7FF5" w:rsidRPr="00EC7FF5" w:rsidRDefault="00EC7FF5" w:rsidP="00EC7FF5">
            <w:r w:rsidRPr="00EC7FF5">
              <w:t>Shore Face</w:t>
            </w:r>
          </w:p>
        </w:tc>
        <w:tc>
          <w:tcPr>
            <w:tcW w:w="7555" w:type="dxa"/>
            <w:shd w:val="clear" w:color="auto" w:fill="auto"/>
          </w:tcPr>
          <w:p w14:paraId="7083D8C7" w14:textId="77777777" w:rsidR="00EC7FF5" w:rsidRDefault="00713E11" w:rsidP="005A59B6">
            <w:r w:rsidRPr="00EC7FF5">
              <w:t xml:space="preserve">Water volume </w:t>
            </w:r>
            <w:r w:rsidR="005A59B6">
              <w:t xml:space="preserve">below MLW </w:t>
            </w:r>
            <w:r w:rsidRPr="00EC7FF5">
              <w:t>and area over</w:t>
            </w:r>
            <w:r w:rsidR="005A59B6">
              <w:t xml:space="preserve"> shore face</w:t>
            </w:r>
            <w:r w:rsidRPr="00EC7FF5">
              <w:t>.  This element can also be defined as a sediment volume</w:t>
            </w:r>
            <w:r w:rsidR="005A59B6">
              <w:t xml:space="preserve"> relative to some arbitrary datum with</w:t>
            </w:r>
            <w:r w:rsidRPr="00EC7FF5">
              <w:t xml:space="preserve"> a </w:t>
            </w:r>
            <w:r w:rsidRPr="00EC7FF5">
              <w:rPr>
                <w:b/>
              </w:rPr>
              <w:t>negative</w:t>
            </w:r>
            <w:r w:rsidRPr="00EC7FF5">
              <w:t xml:space="preserve"> value of Transport coefficient in </w:t>
            </w:r>
            <w:r w:rsidRPr="00EC7FF5">
              <w:rPr>
                <w:i/>
                <w:color w:val="7B2520" w:themeColor="accent3" w:themeShade="BF"/>
              </w:rPr>
              <w:t xml:space="preserve">Setup&gt;Element&gt;Element </w:t>
            </w:r>
            <w:r>
              <w:rPr>
                <w:i/>
                <w:color w:val="7B2520" w:themeColor="accent3" w:themeShade="BF"/>
              </w:rPr>
              <w:t>Parameters</w:t>
            </w:r>
            <w:r w:rsidRPr="00EC7FF5">
              <w:t>.</w:t>
            </w:r>
          </w:p>
          <w:p w14:paraId="1CA1D765" w14:textId="7281016E" w:rsidR="00F24638" w:rsidRPr="00EC7FF5" w:rsidRDefault="00F24638" w:rsidP="005A59B6">
            <w:r w:rsidRPr="00EC7FF5">
              <w:rPr>
                <w:i/>
              </w:rPr>
              <w:t xml:space="preserve">Can be linked to </w:t>
            </w:r>
            <w:r>
              <w:rPr>
                <w:i/>
              </w:rPr>
              <w:t>Beach Face, Spit, delta elements and Channel elements</w:t>
            </w:r>
            <w:r w:rsidRPr="00EC7FF5">
              <w:rPr>
                <w:i/>
              </w:rPr>
              <w:t>.</w:t>
            </w:r>
          </w:p>
        </w:tc>
      </w:tr>
      <w:tr w:rsidR="00EC7FF5" w:rsidRPr="00EC7FF5" w14:paraId="1DDED34E" w14:textId="77777777" w:rsidTr="003F49A1">
        <w:tc>
          <w:tcPr>
            <w:tcW w:w="1515" w:type="dxa"/>
            <w:shd w:val="clear" w:color="auto" w:fill="auto"/>
          </w:tcPr>
          <w:p w14:paraId="7567B44D" w14:textId="77777777" w:rsidR="00EC7FF5" w:rsidRPr="00EC7FF5" w:rsidRDefault="00EC7FF5" w:rsidP="00EC7FF5">
            <w:r w:rsidRPr="00EC7FF5">
              <w:t>Spit</w:t>
            </w:r>
          </w:p>
        </w:tc>
        <w:tc>
          <w:tcPr>
            <w:tcW w:w="7555" w:type="dxa"/>
            <w:shd w:val="clear" w:color="auto" w:fill="auto"/>
          </w:tcPr>
          <w:p w14:paraId="2F41DD42" w14:textId="58BED339" w:rsidR="00713E11" w:rsidRPr="00EC7FF5" w:rsidRDefault="00713E11" w:rsidP="00713E11">
            <w:r w:rsidRPr="00EC7FF5">
              <w:t xml:space="preserve">Sediment volume of </w:t>
            </w:r>
            <w:r w:rsidR="005A59B6">
              <w:t>spit</w:t>
            </w:r>
            <w:r w:rsidRPr="00EC7FF5">
              <w:t xml:space="preserve"> (where the </w:t>
            </w:r>
            <w:r w:rsidR="005A59B6">
              <w:t xml:space="preserve">spit </w:t>
            </w:r>
            <w:r w:rsidRPr="00EC7FF5">
              <w:t>has a volume relative to the undisturbed coastal bed</w:t>
            </w:r>
            <w:r w:rsidR="005A59B6">
              <w:t>, typically MLW</w:t>
            </w:r>
            <w:r w:rsidRPr="00EC7FF5">
              <w:t xml:space="preserve">).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Pr>
                <w:i/>
                <w:color w:val="7B2520" w:themeColor="accent3" w:themeShade="BF"/>
              </w:rPr>
              <w:t>Parameters</w:t>
            </w:r>
            <w:r w:rsidRPr="00EC7FF5">
              <w:t>.</w:t>
            </w:r>
          </w:p>
          <w:p w14:paraId="267CD407" w14:textId="33F2DA3E" w:rsidR="00EC7FF5" w:rsidRPr="00EC7FF5" w:rsidRDefault="00713E11" w:rsidP="00713E11">
            <w:r w:rsidRPr="00EC7FF5">
              <w:rPr>
                <w:i/>
              </w:rPr>
              <w:t xml:space="preserve">Can be linked to </w:t>
            </w:r>
            <w:r>
              <w:rPr>
                <w:i/>
              </w:rPr>
              <w:t>Beach Face, Shore Face, delta elements and Channel elements</w:t>
            </w:r>
            <w:r w:rsidRPr="00EC7FF5">
              <w:rPr>
                <w:i/>
              </w:rPr>
              <w:t>.</w:t>
            </w:r>
          </w:p>
        </w:tc>
      </w:tr>
      <w:tr w:rsidR="00EC7FF5" w:rsidRPr="00EC7FF5" w14:paraId="6199E10F" w14:textId="77777777" w:rsidTr="003F49A1">
        <w:tc>
          <w:tcPr>
            <w:tcW w:w="1515" w:type="dxa"/>
            <w:shd w:val="clear" w:color="auto" w:fill="auto"/>
          </w:tcPr>
          <w:p w14:paraId="085D2B1C" w14:textId="77777777" w:rsidR="00EC7FF5" w:rsidRPr="00EC7FF5" w:rsidRDefault="00EC7FF5" w:rsidP="00EC7FF5"/>
        </w:tc>
        <w:tc>
          <w:tcPr>
            <w:tcW w:w="7555" w:type="dxa"/>
            <w:shd w:val="clear" w:color="auto" w:fill="auto"/>
          </w:tcPr>
          <w:p w14:paraId="794B877E" w14:textId="77777777" w:rsidR="00EC7FF5" w:rsidRPr="00EC7FF5" w:rsidRDefault="00EC7FF5" w:rsidP="00EC7FF5"/>
        </w:tc>
      </w:tr>
    </w:tbl>
    <w:p w14:paraId="675BF90E" w14:textId="2ED8DDB5" w:rsidR="00EC7FF5" w:rsidRPr="00EC7FF5" w:rsidRDefault="00EC7FF5" w:rsidP="00EC7FF5">
      <w:r w:rsidRPr="00EC7FF5">
        <w:t xml:space="preserve">The linkages noted above refer to the network connectivity defined by the dispersion matrix </w:t>
      </w:r>
      <w:r w:rsidR="0016086B" w:rsidRPr="00EC7FF5">
        <w:t>of horizontal</w:t>
      </w:r>
      <w:r w:rsidRPr="00EC7FF5">
        <w:t xml:space="preserve"> exchanges. Advective flows can be defined between any set of elements, subject only to any conditions imposed on the flow type (</w:t>
      </w:r>
      <w:r w:rsidR="0016086B" w:rsidRPr="00EC7FF5">
        <w:t>e.g.,</w:t>
      </w:r>
      <w:r w:rsidRPr="00EC7FF5">
        <w:t xml:space="preserve"> mass balance for river flows).</w:t>
      </w:r>
    </w:p>
    <w:p w14:paraId="4E6E6A8C" w14:textId="77777777" w:rsidR="00EC7FF5" w:rsidRPr="00EC7FF5" w:rsidRDefault="00EC7FF5" w:rsidP="00EC7FF5">
      <w:r w:rsidRPr="00EC7FF5">
        <w:t xml:space="preserve">Using a suitable DGM the volumes and areas can be calculated in one of two ways: </w:t>
      </w:r>
    </w:p>
    <w:p w14:paraId="7CFA5C3D" w14:textId="77777777" w:rsidR="00EC7FF5" w:rsidRPr="00EC7FF5" w:rsidRDefault="00EC7FF5" w:rsidP="00EC7FF5">
      <w:r w:rsidRPr="00EC7FF5">
        <w:t>(i)</w:t>
      </w:r>
      <w:r w:rsidRPr="00EC7FF5">
        <w:tab/>
        <w:t>Define a horizontal plane at high and low water level and calculate the water volumes below the plane and the surface areas on the planes.</w:t>
      </w:r>
    </w:p>
    <w:p w14:paraId="2BB19921" w14:textId="77777777" w:rsidR="00EC7FF5" w:rsidRPr="00EC7FF5" w:rsidRDefault="00EC7FF5" w:rsidP="00EC7FF5">
      <w:r w:rsidRPr="00EC7FF5">
        <w:t>(ii)</w:t>
      </w:r>
      <w:r w:rsidRPr="00EC7FF5">
        <w:tab/>
        <w:t>Use the surfaces for high and low water derived from a hydraulic model in conjunction with a DGM to calculate the water volumes below the surface and the surface areas at high and low water.  This added complexity is not needed for small or relatively short estuaries but can be important for longer estuaries that are near resonant (Thames, Humber, Severn, etc).</w:t>
      </w:r>
    </w:p>
    <w:p w14:paraId="574C6253" w14:textId="77777777" w:rsidR="00EC7FF5" w:rsidRPr="00EC7FF5" w:rsidRDefault="00EC7FF5" w:rsidP="00EC7FF5">
      <w:r w:rsidRPr="00EC7FF5">
        <w:t xml:space="preserve">It is also possible to define elements as sediment volumes rather than wet volumes.  If this is preferred, then the sediment transport coefficient, n, should be expressed as a negative value.  This was the basis for the original model development which used fixed surface areas (Kragtwijk et al., 2004; Stive et al., 1998) and works for this form of configuration.  </w:t>
      </w:r>
    </w:p>
    <w:p w14:paraId="2864F41A" w14:textId="3837AB47" w:rsidR="00EC7FF5" w:rsidRPr="00EC7FF5" w:rsidRDefault="00EC7FF5" w:rsidP="00EC7FF5">
      <w:r w:rsidRPr="00EC7FF5">
        <w:t>The bulk density of sediment relates to the density of the bed within the element.  This is included to take account of the consolidation of sediment that is deposited and is used in the code to adjust the vertical rate of exchange.  The default value of 1350kg.m</w:t>
      </w:r>
      <w:r w:rsidRPr="00EC7FF5">
        <w:rPr>
          <w:vertAlign w:val="superscript"/>
        </w:rPr>
        <w:t>3</w:t>
      </w:r>
      <w:r w:rsidRPr="00EC7FF5">
        <w:t xml:space="preserve"> is typical for </w:t>
      </w:r>
      <w:r w:rsidR="00AE1536">
        <w:t xml:space="preserve">tidal flats in </w:t>
      </w:r>
      <w:r w:rsidRPr="00EC7FF5">
        <w:t>many UK estuaries</w:t>
      </w:r>
      <w:r w:rsidR="00AE1536">
        <w:t xml:space="preserve"> with a higher value of around 1650</w:t>
      </w:r>
      <w:r w:rsidR="00AE1536" w:rsidRPr="00AE1536">
        <w:t xml:space="preserve"> </w:t>
      </w:r>
      <w:r w:rsidR="00AE1536" w:rsidRPr="00EC7FF5">
        <w:t>kg.m</w:t>
      </w:r>
      <w:r w:rsidR="00AE1536" w:rsidRPr="00EC7FF5">
        <w:rPr>
          <w:vertAlign w:val="superscript"/>
        </w:rPr>
        <w:t>3</w:t>
      </w:r>
      <w:r w:rsidR="00AE1536">
        <w:t xml:space="preserve"> in the channels</w:t>
      </w:r>
      <w:r w:rsidRPr="00EC7FF5">
        <w:t>.</w:t>
      </w:r>
    </w:p>
    <w:p w14:paraId="43F55D24" w14:textId="77777777" w:rsidR="00EC7FF5" w:rsidRPr="00EC7FF5" w:rsidRDefault="00EC7FF5" w:rsidP="00EC7FF5">
      <w:r w:rsidRPr="00EC7FF5">
        <w:t xml:space="preserve">The sediment transport coefficient reflects the nature of the transport process.  For simple diffusion a value of 2 can be adopted.  Where bed or suspended transport dominate a value between 3 and 5 may be more appropriate.   As this model is considering long-term evolution it can be argued that the process can be treated as essentially diffusive, suggesting a value of 2.  Furthermore, it is the product of </w:t>
      </w:r>
      <w:r w:rsidRPr="00EC7FF5">
        <w:rPr>
          <w:i/>
          <w:iCs/>
        </w:rPr>
        <w:t>n</w:t>
      </w:r>
      <w:r w:rsidRPr="00EC7FF5">
        <w:t xml:space="preserve"> and </w:t>
      </w:r>
      <w:r w:rsidRPr="00EC7FF5">
        <w:rPr>
          <w:i/>
          <w:iCs/>
        </w:rPr>
        <w:t>c</w:t>
      </w:r>
      <w:r w:rsidRPr="00EC7FF5">
        <w:rPr>
          <w:i/>
          <w:iCs/>
          <w:vertAlign w:val="subscript"/>
        </w:rPr>
        <w:t>E</w:t>
      </w:r>
      <w:r w:rsidRPr="00EC7FF5">
        <w:t xml:space="preserve"> that determines the morphological response time, so that using a set value may simply result in a slightly different value of </w:t>
      </w:r>
      <w:r w:rsidRPr="00EC7FF5">
        <w:rPr>
          <w:i/>
          <w:iCs/>
        </w:rPr>
        <w:t>c</w:t>
      </w:r>
      <w:r w:rsidRPr="00EC7FF5">
        <w:rPr>
          <w:i/>
          <w:iCs/>
          <w:vertAlign w:val="subscript"/>
        </w:rPr>
        <w:t>E</w:t>
      </w:r>
      <w:r w:rsidRPr="00EC7FF5">
        <w:t xml:space="preserve">.  </w:t>
      </w:r>
    </w:p>
    <w:p w14:paraId="370303CC" w14:textId="77777777" w:rsidR="00EC7FF5" w:rsidRPr="00EC7FF5" w:rsidRDefault="00EC7FF5" w:rsidP="00EC7FF5">
      <w:r w:rsidRPr="00EC7FF5">
        <w:t>The vertical exchange (although not strictly a sediment fall velocity) should be based on the fall velocity for the sediment type that characterises most of the element.  There is an inter-dependence between the fall velocity and the horizontal exchange which is explained further in the Section on Dispersion.</w:t>
      </w:r>
    </w:p>
    <w:p w14:paraId="09B57B29" w14:textId="77777777" w:rsidR="00EC7FF5" w:rsidRPr="00EC7FF5" w:rsidRDefault="00EC7FF5" w:rsidP="00EC7FF5"/>
    <w:p w14:paraId="12428367" w14:textId="4A936104" w:rsidR="00EC7FF5" w:rsidRPr="00EC7FF5" w:rsidRDefault="00EC7FF5" w:rsidP="00DD7ED1">
      <w:pPr>
        <w:pStyle w:val="Heading3"/>
      </w:pPr>
      <w:bookmarkStart w:id="150" w:name="_Ref463199840"/>
      <w:bookmarkStart w:id="151" w:name="_Toc192914923"/>
      <w:r w:rsidRPr="00EC7FF5">
        <w:t xml:space="preserve">File format for Element </w:t>
      </w:r>
      <w:r w:rsidR="00214A40">
        <w:t>Parameters</w:t>
      </w:r>
      <w:bookmarkEnd w:id="150"/>
      <w:bookmarkEnd w:id="151"/>
    </w:p>
    <w:p w14:paraId="1CB7C00A" w14:textId="6908F077" w:rsidR="00EC7FF5" w:rsidRPr="00EC7FF5" w:rsidRDefault="00EC7FF5" w:rsidP="00EC7FF5">
      <w:r w:rsidRPr="00EC7FF5">
        <w:t xml:space="preserve">The option to load the element </w:t>
      </w:r>
      <w:r w:rsidR="00214A40">
        <w:t>parameters</w:t>
      </w:r>
      <w:r w:rsidRPr="00EC7FF5">
        <w:t xml:space="preserve">, using </w:t>
      </w:r>
      <w:bookmarkStart w:id="152" w:name="_Hlk520717077"/>
      <w:r w:rsidRPr="00EC7FF5">
        <w:rPr>
          <w:i/>
          <w:color w:val="7B2520" w:themeColor="accent3" w:themeShade="BF"/>
        </w:rPr>
        <w:t xml:space="preserve">Setup&gt;Element&gt;Load </w:t>
      </w:r>
      <w:r w:rsidR="00214A40">
        <w:rPr>
          <w:i/>
          <w:color w:val="7B2520" w:themeColor="accent3" w:themeShade="BF"/>
        </w:rPr>
        <w:t>Parameters</w:t>
      </w:r>
      <w:bookmarkEnd w:id="152"/>
      <w:r w:rsidRPr="00EC7FF5">
        <w:t>, requires a text file with a header and data entered in space or tab separated columns, as follows:</w:t>
      </w:r>
    </w:p>
    <w:p w14:paraId="504F0D42" w14:textId="77777777" w:rsidR="00EC7FF5" w:rsidRPr="00EC7FF5" w:rsidRDefault="00EC7FF5" w:rsidP="00EC7FF5">
      <w:r w:rsidRPr="00EC7FF5">
        <w:rPr>
          <w:noProof/>
        </w:rPr>
        <mc:AlternateContent>
          <mc:Choice Requires="wps">
            <w:drawing>
              <wp:inline distT="0" distB="0" distL="0" distR="0" wp14:anchorId="321C8FD7" wp14:editId="0CC6ECF9">
                <wp:extent cx="6063343" cy="1123950"/>
                <wp:effectExtent l="0" t="0" r="13970" b="19050"/>
                <wp:docPr id="99" name="Text Box 99"/>
                <wp:cNvGraphicFramePr/>
                <a:graphic xmlns:a="http://schemas.openxmlformats.org/drawingml/2006/main">
                  <a:graphicData uri="http://schemas.microsoft.com/office/word/2010/wordprocessingShape">
                    <wps:wsp>
                      <wps:cNvSpPr txBox="1"/>
                      <wps:spPr>
                        <a:xfrm>
                          <a:off x="0" y="0"/>
                          <a:ext cx="6063343" cy="1123950"/>
                        </a:xfrm>
                        <a:prstGeom prst="rect">
                          <a:avLst/>
                        </a:prstGeom>
                        <a:solidFill>
                          <a:srgbClr val="BDBAB4">
                            <a:lumMod val="40000"/>
                            <a:lumOff val="60000"/>
                          </a:srgbClr>
                        </a:solidFill>
                        <a:ln w="6350">
                          <a:solidFill>
                            <a:prstClr val="black"/>
                          </a:solidFill>
                        </a:ln>
                      </wps:spPr>
                      <wps:txbx>
                        <w:txbxContent>
                          <w:p w14:paraId="0BDEA9C6" w14:textId="77777777" w:rsidR="00EC7FF5" w:rsidRDefault="00EC7FF5" w:rsidP="00EC7FF5">
                            <w:r>
                              <w:t>ID Volume SurfaceArea Length VerticalExchange TransportCoeff BedDensity SedimentMob Damping</w:t>
                            </w:r>
                          </w:p>
                          <w:p w14:paraId="7823CF6B" w14:textId="77777777" w:rsidR="00EC7FF5" w:rsidRDefault="00EC7FF5" w:rsidP="00EC7FF5">
                            <w:r>
                              <w:t>1</w:t>
                            </w:r>
                            <w:r>
                              <w:tab/>
                              <w:t>1.08E+09</w:t>
                            </w:r>
                            <w:r>
                              <w:tab/>
                              <w:t>1.87E+08</w:t>
                            </w:r>
                            <w:r>
                              <w:tab/>
                              <w:t xml:space="preserve">    4000</w:t>
                            </w:r>
                            <w:r>
                              <w:tab/>
                            </w:r>
                            <w:r>
                              <w:tab/>
                              <w:t>0.003</w:t>
                            </w:r>
                            <w:r>
                              <w:tab/>
                              <w:t>-3</w:t>
                            </w:r>
                            <w:r>
                              <w:tab/>
                              <w:t>1550</w:t>
                            </w:r>
                            <w:r>
                              <w:tab/>
                              <w:t>1</w:t>
                            </w:r>
                            <w:r>
                              <w:tab/>
                              <w:t>1</w:t>
                            </w:r>
                          </w:p>
                          <w:p w14:paraId="10D92872" w14:textId="77777777" w:rsidR="00EC7FF5" w:rsidRDefault="00EC7FF5" w:rsidP="00EC7FF5">
                            <w:r>
                              <w:t>2</w:t>
                            </w:r>
                            <w:r>
                              <w:tab/>
                              <w:t>3.94E+08</w:t>
                            </w:r>
                            <w:r>
                              <w:tab/>
                              <w:t>7.49E+07</w:t>
                            </w:r>
                            <w:r>
                              <w:tab/>
                              <w:t>134000</w:t>
                            </w:r>
                            <w:r>
                              <w:tab/>
                            </w:r>
                            <w:r>
                              <w:tab/>
                              <w:t>0.003</w:t>
                            </w:r>
                            <w:r>
                              <w:tab/>
                              <w:t>3</w:t>
                            </w:r>
                            <w:r>
                              <w:tab/>
                              <w:t>1550</w:t>
                            </w:r>
                            <w:r>
                              <w:tab/>
                              <w:t>1</w:t>
                            </w:r>
                            <w:r>
                              <w:tab/>
                              <w:t>0.95</w:t>
                            </w:r>
                          </w:p>
                          <w:p w14:paraId="75F15888" w14:textId="77777777" w:rsidR="00EC7FF5" w:rsidRDefault="00EC7FF5" w:rsidP="00EC7FF5">
                            <w:r>
                              <w:t>3</w:t>
                            </w:r>
                            <w:r>
                              <w:tab/>
                              <w:t>1.40E+07</w:t>
                            </w:r>
                            <w:r>
                              <w:tab/>
                              <w:t>3.14E+07</w:t>
                            </w:r>
                            <w:r>
                              <w:tab/>
                              <w:t>134000</w:t>
                            </w:r>
                            <w:r>
                              <w:tab/>
                            </w:r>
                            <w:r>
                              <w:tab/>
                              <w:t>0.003</w:t>
                            </w:r>
                            <w:r>
                              <w:tab/>
                              <w:t>3</w:t>
                            </w:r>
                            <w:r>
                              <w:tab/>
                              <w:t>1350</w:t>
                            </w:r>
                            <w:r>
                              <w:tab/>
                              <w:t>1</w:t>
                            </w:r>
                            <w:r>
                              <w:tab/>
                              <w:t>0.92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C8FD7" id="Text Box 99" o:spid="_x0000_s1030" type="#_x0000_t202" style="width:477.4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" fillcolor="#e5e3e1" strokeweight=".5pt">
                <v:textbox>
                  <w:txbxContent>
                    <w:p w14:paraId="0BDEA9C6" w14:textId="77777777" w:rsidR="00EC7FF5" w:rsidRDefault="00EC7FF5" w:rsidP="00EC7FF5">
                      <w:r>
                        <w:t>ID Volume SurfaceArea Length VerticalExchange TransportCoeff BedDensity SedimentMob Damping</w:t>
                      </w:r>
                    </w:p>
                    <w:p w14:paraId="7823CF6B" w14:textId="77777777" w:rsidR="00EC7FF5" w:rsidRDefault="00EC7FF5" w:rsidP="00EC7FF5">
                      <w:r>
                        <w:t>1</w:t>
                      </w:r>
                      <w:r>
                        <w:tab/>
                        <w:t>1.08E+09</w:t>
                      </w:r>
                      <w:r>
                        <w:tab/>
                        <w:t>1.87E+08</w:t>
                      </w:r>
                      <w:r>
                        <w:tab/>
                        <w:t xml:space="preserve">    4000</w:t>
                      </w:r>
                      <w:r>
                        <w:tab/>
                      </w:r>
                      <w:r>
                        <w:tab/>
                        <w:t>0.003</w:t>
                      </w:r>
                      <w:r>
                        <w:tab/>
                        <w:t>-3</w:t>
                      </w:r>
                      <w:r>
                        <w:tab/>
                        <w:t>1550</w:t>
                      </w:r>
                      <w:r>
                        <w:tab/>
                        <w:t>1</w:t>
                      </w:r>
                      <w:r>
                        <w:tab/>
                        <w:t>1</w:t>
                      </w:r>
                    </w:p>
                    <w:p w14:paraId="10D92872" w14:textId="77777777" w:rsidR="00EC7FF5" w:rsidRDefault="00EC7FF5" w:rsidP="00EC7FF5">
                      <w:r>
                        <w:t>2</w:t>
                      </w:r>
                      <w:r>
                        <w:tab/>
                        <w:t>3.94E+08</w:t>
                      </w:r>
                      <w:r>
                        <w:tab/>
                        <w:t>7.49E+07</w:t>
                      </w:r>
                      <w:r>
                        <w:tab/>
                        <w:t>134000</w:t>
                      </w:r>
                      <w:r>
                        <w:tab/>
                      </w:r>
                      <w:r>
                        <w:tab/>
                        <w:t>0.003</w:t>
                      </w:r>
                      <w:r>
                        <w:tab/>
                        <w:t>3</w:t>
                      </w:r>
                      <w:r>
                        <w:tab/>
                        <w:t>1550</w:t>
                      </w:r>
                      <w:r>
                        <w:tab/>
                        <w:t>1</w:t>
                      </w:r>
                      <w:r>
                        <w:tab/>
                        <w:t>0.95</w:t>
                      </w:r>
                    </w:p>
                    <w:p w14:paraId="75F15888" w14:textId="77777777" w:rsidR="00EC7FF5" w:rsidRDefault="00EC7FF5" w:rsidP="00EC7FF5">
                      <w:r>
                        <w:t>3</w:t>
                      </w:r>
                      <w:r>
                        <w:tab/>
                        <w:t>1.40E+07</w:t>
                      </w:r>
                      <w:r>
                        <w:tab/>
                        <w:t>3.14E+07</w:t>
                      </w:r>
                      <w:r>
                        <w:tab/>
                        <w:t>134000</w:t>
                      </w:r>
                      <w:r>
                        <w:tab/>
                      </w:r>
                      <w:r>
                        <w:tab/>
                        <w:t>0.003</w:t>
                      </w:r>
                      <w:r>
                        <w:tab/>
                        <w:t>3</w:t>
                      </w:r>
                      <w:r>
                        <w:tab/>
                        <w:t>1350</w:t>
                      </w:r>
                      <w:r>
                        <w:tab/>
                        <w:t>1</w:t>
                      </w:r>
                      <w:r>
                        <w:tab/>
                        <w:t>0.92</w:t>
                      </w:r>
                    </w:p>
                  </w:txbxContent>
                </v:textbox>
                <w10:anchorlock/>
              </v:shape>
            </w:pict>
          </mc:Fallback>
        </mc:AlternateContent>
      </w:r>
    </w:p>
    <w:p w14:paraId="03BC7DB7" w14:textId="25241E8C" w:rsidR="00EC7FF5" w:rsidRPr="00EC7FF5" w:rsidRDefault="00EC7FF5" w:rsidP="00EC7FF5">
      <w:r w:rsidRPr="00EC7FF5">
        <w:t>The header is used to define the number of columns and text separation must ALL use ‘space’ or ‘tab’. Note, however, the column order of the data is not checked. The columns, in order, are element ID, volume (m</w:t>
      </w:r>
      <w:r w:rsidRPr="00EC7FF5">
        <w:rPr>
          <w:vertAlign w:val="superscript"/>
        </w:rPr>
        <w:t>3</w:t>
      </w:r>
      <w:r w:rsidRPr="00EC7FF5">
        <w:t>), surface area (m</w:t>
      </w:r>
      <w:r w:rsidRPr="00EC7FF5">
        <w:rPr>
          <w:vertAlign w:val="superscript"/>
        </w:rPr>
        <w:t>2</w:t>
      </w:r>
      <w:r w:rsidRPr="00EC7FF5">
        <w:t>), length of element (m) vertical exchange (m/s), transport coefficient (negative is sediment volumes are being used), bed density (kg/m</w:t>
      </w:r>
      <w:r w:rsidRPr="00EC7FF5">
        <w:rPr>
          <w:vertAlign w:val="superscript"/>
        </w:rPr>
        <w:t>3</w:t>
      </w:r>
      <w:r w:rsidRPr="00EC7FF5">
        <w:t xml:space="preserve">), sediment mobility (-) and damping coefficient (-).  The number of rows must match the number of elements already defined using </w:t>
      </w:r>
      <w:bookmarkStart w:id="153" w:name="_Hlk520716744"/>
      <w:r w:rsidRPr="00EC7FF5">
        <w:rPr>
          <w:i/>
          <w:color w:val="7B2520" w:themeColor="accent3" w:themeShade="BF"/>
        </w:rPr>
        <w:t>Setup&gt;Element&gt;Define Elements</w:t>
      </w:r>
      <w:r w:rsidRPr="00EC7FF5">
        <w:t xml:space="preserve"> </w:t>
      </w:r>
      <w:bookmarkEnd w:id="153"/>
      <w:r w:rsidRPr="00EC7FF5">
        <w:t xml:space="preserve">and the element ID is used to match the </w:t>
      </w:r>
      <w:r w:rsidR="00214A40">
        <w:t>parameters</w:t>
      </w:r>
      <w:r w:rsidRPr="00EC7FF5">
        <w:t xml:space="preserve"> to the correct element (the ID follows the order listed on the </w:t>
      </w:r>
      <w:r w:rsidRPr="00EC7FF5">
        <w:rPr>
          <w:i/>
          <w:color w:val="565321" w:themeColor="accent2" w:themeShade="80"/>
        </w:rPr>
        <w:t>Elements</w:t>
      </w:r>
      <w:r w:rsidRPr="00EC7FF5">
        <w:t xml:space="preserve"> tab, or as shown for the nodes IDs on the </w:t>
      </w:r>
      <w:r w:rsidRPr="00EC7FF5">
        <w:rPr>
          <w:i/>
          <w:color w:val="565321" w:themeColor="accent2" w:themeShade="80"/>
        </w:rPr>
        <w:t>Network</w:t>
      </w:r>
      <w:r w:rsidRPr="00EC7FF5">
        <w:t xml:space="preserve"> tab). Use </w:t>
      </w:r>
      <w:r w:rsidRPr="00EC7FF5">
        <w:rPr>
          <w:i/>
          <w:color w:val="7B2520" w:themeColor="accent3" w:themeShade="BF"/>
        </w:rPr>
        <w:t>Setup&gt;Element&gt;Define Elements</w:t>
      </w:r>
      <w:r w:rsidRPr="00EC7FF5">
        <w:t xml:space="preserve"> to view the element Type and Name. To change element definitions, use </w:t>
      </w:r>
      <w:r w:rsidRPr="00EC7FF5">
        <w:rPr>
          <w:i/>
          <w:color w:val="7B2520" w:themeColor="accent3" w:themeShade="BF"/>
        </w:rPr>
        <w:t xml:space="preserve">Setup&gt;Element&gt;Load </w:t>
      </w:r>
      <w:r w:rsidR="00214A40">
        <w:rPr>
          <w:i/>
          <w:color w:val="7B2520" w:themeColor="accent3" w:themeShade="BF"/>
        </w:rPr>
        <w:t>Parameters</w:t>
      </w:r>
      <w:r w:rsidRPr="00EC7FF5">
        <w:t>, to overwrite the existing definitions.</w:t>
      </w:r>
    </w:p>
    <w:p w14:paraId="712F75B2" w14:textId="77777777" w:rsidR="00EC7FF5" w:rsidRPr="00EC7FF5" w:rsidRDefault="00EC7FF5" w:rsidP="00EC7FF5"/>
    <w:p w14:paraId="44C331EA" w14:textId="28A8A871" w:rsidR="00EC7FF5" w:rsidRPr="00EC7FF5" w:rsidRDefault="00B26A60" w:rsidP="0078352E">
      <w:pPr>
        <w:pStyle w:val="Heading2"/>
      </w:pPr>
      <w:bookmarkStart w:id="154" w:name="_Toc54961639"/>
      <w:r>
        <w:t xml:space="preserve"> </w:t>
      </w:r>
      <w:bookmarkStart w:id="155" w:name="_Toc192914924"/>
      <w:r w:rsidR="00EC7FF5" w:rsidRPr="00EC7FF5">
        <w:t>Dispersion</w:t>
      </w:r>
      <w:bookmarkEnd w:id="154"/>
      <w:bookmarkEnd w:id="155"/>
    </w:p>
    <w:p w14:paraId="0F5EA86A" w14:textId="77777777" w:rsidR="00EC7FF5" w:rsidRPr="00EC7FF5" w:rsidRDefault="00EC7FF5" w:rsidP="0078352E">
      <w:pPr>
        <w:pStyle w:val="Heading3"/>
      </w:pPr>
      <w:bookmarkStart w:id="156" w:name="_Toc236315112"/>
      <w:bookmarkStart w:id="157" w:name="_Toc236462210"/>
      <w:bookmarkStart w:id="158" w:name="_Toc236462365"/>
      <w:bookmarkStart w:id="159" w:name="_Toc236463116"/>
      <w:bookmarkStart w:id="160" w:name="_Toc236463357"/>
      <w:bookmarkStart w:id="161" w:name="_Toc319961157"/>
      <w:bookmarkStart w:id="162" w:name="_Toc192914925"/>
      <w:r w:rsidRPr="00EC7FF5">
        <w:t>Exchange between channel elements (and channel and delta)</w:t>
      </w:r>
      <w:bookmarkEnd w:id="156"/>
      <w:bookmarkEnd w:id="157"/>
      <w:bookmarkEnd w:id="158"/>
      <w:bookmarkEnd w:id="159"/>
      <w:bookmarkEnd w:id="160"/>
      <w:bookmarkEnd w:id="161"/>
      <w:bookmarkEnd w:id="162"/>
    </w:p>
    <w:p w14:paraId="3D6FAC25" w14:textId="77777777" w:rsidR="00EC7FF5" w:rsidRPr="00EC7FF5" w:rsidRDefault="00EC7FF5" w:rsidP="00EC7FF5">
      <w:r w:rsidRPr="00EC7FF5">
        <w:t>The horizontal diffusion coefficient is related to the vertical exchange by the relationship:</w:t>
      </w:r>
    </w:p>
    <w:p w14:paraId="002BE5C8" w14:textId="77777777" w:rsidR="00EC7FF5" w:rsidRPr="00EC7FF5" w:rsidRDefault="00EC7FF5" w:rsidP="00EC7FF5">
      <w:pPr>
        <w:ind w:left="2234" w:firstLine="646"/>
        <w:jc w:val="right"/>
      </w:pPr>
      <w:r w:rsidRPr="00EC7FF5">
        <w:rPr>
          <w:position w:val="-30"/>
        </w:rPr>
        <w:object w:dxaOrig="1060" w:dyaOrig="680" w14:anchorId="2D6B63C1">
          <v:shape id="_x0000_i1036" type="#_x0000_t75" style="width:53.35pt;height:34.35pt" o:ole="">
            <v:imagedata r:id="rId95" o:title=""/>
          </v:shape>
          <o:OLEObject Type="Embed" ProgID="Equation.3" ShapeID="_x0000_i1036" DrawAspect="Content" ObjectID="_1804950745" r:id="rId96"/>
        </w:object>
      </w:r>
      <w:r w:rsidRPr="00EC7FF5">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t xml:space="preserve">(1) </w:t>
      </w:r>
    </w:p>
    <w:p w14:paraId="2F1AD112" w14:textId="77777777" w:rsidR="00EC7FF5" w:rsidRPr="00EC7FF5" w:rsidRDefault="00EC7FF5" w:rsidP="00EC7FF5">
      <w:r w:rsidRPr="00EC7FF5">
        <w:t xml:space="preserve">where </w:t>
      </w:r>
      <w:r w:rsidRPr="00EC7FF5">
        <w:rPr>
          <w:i/>
        </w:rPr>
        <w:t>u</w:t>
      </w:r>
      <w:r w:rsidRPr="00EC7FF5">
        <w:t xml:space="preserve"> is the velocity (at mtl or peak) between two channel elements, </w:t>
      </w:r>
      <w:r w:rsidRPr="00EC7FF5">
        <w:rPr>
          <w:i/>
        </w:rPr>
        <w:t>h</w:t>
      </w:r>
      <w:r w:rsidRPr="00EC7FF5">
        <w:t xml:space="preserve"> is the hydraulic depth (assumed to be at mtl) and </w:t>
      </w:r>
      <w:r w:rsidRPr="00EC7FF5">
        <w:rPr>
          <w:i/>
        </w:rPr>
        <w:t>w</w:t>
      </w:r>
      <w:r w:rsidRPr="00EC7FF5">
        <w:rPr>
          <w:i/>
          <w:vertAlign w:val="subscript"/>
        </w:rPr>
        <w:t>s</w:t>
      </w:r>
      <w:r w:rsidRPr="00EC7FF5">
        <w:t xml:space="preserve"> is the vertical exchange.  The basis of this equality is explained in Wang </w:t>
      </w:r>
      <w:r w:rsidRPr="00EC7FF5">
        <w:rPr>
          <w:i/>
        </w:rPr>
        <w:t>et al.</w:t>
      </w:r>
      <w:r w:rsidRPr="00EC7FF5">
        <w:t xml:space="preserve"> </w:t>
      </w:r>
      <w:r w:rsidRPr="00EC7FF5">
        <w:fldChar w:fldCharType="begin"/>
      </w:r>
      <w:r w:rsidRPr="00EC7FF5">
        <w:instrText xml:space="preserve"> ADDIN EN.CITE &lt;EndNote&gt;&lt;Cite ExcludeAuth="1"&gt;&lt;Author&gt;Wang&lt;/Author&gt;&lt;Year&gt;2007&lt;/Year&gt;&lt;RecNum&gt;2055&lt;/RecNum&gt;&lt;DisplayText&gt;(2007)&lt;/DisplayText&gt;&lt;record&gt;&lt;rec-number&gt;2055&lt;/rec-number&gt;&lt;foreign-keys&gt;&lt;key app="EN" db-id="sv9fdvxxw0ss5geav2oxv0s15saz05p5zzwd"&gt;2055&lt;/key&gt;&lt;/foreign-keys&gt;&lt;ref-type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lagoons&lt;/title&gt;&lt;tertiary-title&gt;River, Coastal and Estuarine Morphodynamics&lt;/tertiary-title&gt;&lt;/titles&gt;&lt;pages&gt;103-111&lt;/pages&gt;&lt;volume&gt;1&lt;/volume&gt;&lt;reprint-edition&gt;In File&lt;/reprint-edition&gt;&lt;keywords&gt;&lt;keyword&gt;estuary&lt;/keyword&gt;&lt;/keywords&gt;&lt;dates&gt;&lt;year&gt;2007&lt;/year&gt;&lt;/dates&gt;&lt;publisher&gt;Taylor &amp;amp; Francis&lt;/publisher&gt;&lt;label&gt;248&lt;/label&gt;&lt;urls&gt;&lt;/urls&gt;&lt;custom1&gt;London&lt;/custom1&gt;&lt;custom2&gt;2007&lt;/custom2&gt;&lt;/record&gt;&lt;/Cite&gt;&lt;/EndNote&gt;</w:instrText>
      </w:r>
      <w:r w:rsidRPr="00EC7FF5">
        <w:fldChar w:fldCharType="separate"/>
      </w:r>
      <w:r w:rsidRPr="00EC7FF5">
        <w:rPr>
          <w:noProof/>
        </w:rPr>
        <w:t>(2007)</w:t>
      </w:r>
      <w:r w:rsidRPr="00EC7FF5">
        <w:fldChar w:fldCharType="end"/>
      </w:r>
      <w:r w:rsidRPr="00EC7FF5">
        <w:t>, where the parameter</w:t>
      </w:r>
      <w:r w:rsidRPr="00EC7FF5">
        <w:rPr>
          <w:rFonts w:ascii="Symbol" w:hAnsi="Symbol"/>
          <w:i/>
        </w:rPr>
        <w:t></w:t>
      </w:r>
      <w:r w:rsidRPr="00EC7FF5">
        <w:rPr>
          <w:rFonts w:ascii="Symbol" w:hAnsi="Symbol"/>
          <w:i/>
        </w:rPr>
        <w:t></w:t>
      </w:r>
      <w:r w:rsidRPr="00EC7FF5">
        <w:t xml:space="preserve"> is a coefficient of proportionality, which is suggested as a calibration coefficient of order 0.1. Given the uncertainty in defining the horizontal exchange coefficient, as set out below, the coefficient is taken to be unity and accounted for by simply adjusting the horizontal exchange values directly.</w:t>
      </w:r>
    </w:p>
    <w:p w14:paraId="32D367D9" w14:textId="77777777" w:rsidR="00EC7FF5" w:rsidRPr="00EC7FF5" w:rsidRDefault="00EC7FF5" w:rsidP="00EC7FF5">
      <w:r w:rsidRPr="00EC7FF5">
        <w:t>For use within ASMITA, this has to be expressed as a horizontal rate of exchange between elements, given by:</w:t>
      </w:r>
    </w:p>
    <w:p w14:paraId="7343BC8E" w14:textId="77777777" w:rsidR="00EC7FF5" w:rsidRPr="00EC7FF5" w:rsidRDefault="00EC7FF5" w:rsidP="00EC7FF5">
      <w:pPr>
        <w:ind w:left="794"/>
        <w:jc w:val="right"/>
      </w:pPr>
      <w:r w:rsidRPr="00EC7FF5">
        <w:tab/>
      </w:r>
      <w:r w:rsidRPr="00EC7FF5">
        <w:tab/>
      </w:r>
      <w:r w:rsidRPr="00EC7FF5">
        <w:tab/>
      </w:r>
      <w:r w:rsidRPr="00EC7FF5">
        <w:rPr>
          <w:rFonts w:ascii="Symbol" w:hAnsi="Symbol"/>
          <w:i/>
        </w:rPr>
        <w:t></w:t>
      </w:r>
      <w:r w:rsidRPr="00EC7FF5">
        <w:rPr>
          <w:i/>
        </w:rPr>
        <w:t xml:space="preserve"> = D.A/L</w:t>
      </w:r>
      <w:r w:rsidRPr="00EC7FF5">
        <w:rPr>
          <w:i/>
          <w:vertAlign w:val="subscript"/>
        </w:rPr>
        <w:t>x</w:t>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t>(2)</w:t>
      </w:r>
    </w:p>
    <w:p w14:paraId="08A593CB" w14:textId="77777777" w:rsidR="00EC7FF5" w:rsidRPr="00EC7FF5" w:rsidRDefault="00EC7FF5" w:rsidP="00EC7FF5">
      <w:r w:rsidRPr="00EC7FF5">
        <w:t xml:space="preserve">where </w:t>
      </w:r>
      <w:r w:rsidRPr="00EC7FF5">
        <w:rPr>
          <w:i/>
        </w:rPr>
        <w:t>A</w:t>
      </w:r>
      <w:r w:rsidRPr="00EC7FF5">
        <w:t xml:space="preserve"> is the cross-sectional area between the elements and </w:t>
      </w:r>
      <w:r w:rsidRPr="00EC7FF5">
        <w:rPr>
          <w:i/>
        </w:rPr>
        <w:t>L</w:t>
      </w:r>
      <w:r w:rsidRPr="00EC7FF5">
        <w:rPr>
          <w:i/>
          <w:vertAlign w:val="subscript"/>
        </w:rPr>
        <w:t>x</w:t>
      </w:r>
      <w:r w:rsidRPr="00EC7FF5">
        <w:t xml:space="preserve"> is the distance between the two elements.  However, this is rather dependent on how the elements happen to be defined and a better way of determining </w:t>
      </w:r>
      <w:r w:rsidRPr="00EC7FF5">
        <w:rPr>
          <w:i/>
        </w:rPr>
        <w:t>L</w:t>
      </w:r>
      <w:r w:rsidRPr="00EC7FF5">
        <w:rPr>
          <w:i/>
          <w:vertAlign w:val="subscript"/>
        </w:rPr>
        <w:t>x</w:t>
      </w:r>
      <w:r w:rsidRPr="00EC7FF5">
        <w:t xml:space="preserve"> is to use the tidal excursion distance given by: </w:t>
      </w:r>
    </w:p>
    <w:p w14:paraId="53237E21" w14:textId="77777777" w:rsidR="00EC7FF5" w:rsidRPr="00EC7FF5" w:rsidRDefault="00EC7FF5" w:rsidP="00EC7FF5">
      <w:pPr>
        <w:ind w:left="794"/>
        <w:jc w:val="right"/>
      </w:pPr>
      <w:r w:rsidRPr="00EC7FF5">
        <w:tab/>
      </w:r>
      <w:r w:rsidRPr="00EC7FF5">
        <w:tab/>
      </w:r>
      <w:r w:rsidRPr="00EC7FF5">
        <w:tab/>
      </w:r>
      <w:r w:rsidRPr="00EC7FF5">
        <w:rPr>
          <w:i/>
        </w:rPr>
        <w:t>L</w:t>
      </w:r>
      <w:r w:rsidRPr="00EC7FF5">
        <w:rPr>
          <w:i/>
          <w:vertAlign w:val="subscript"/>
        </w:rPr>
        <w:t>x</w:t>
      </w:r>
      <w:r w:rsidRPr="00EC7FF5">
        <w:rPr>
          <w:i/>
        </w:rPr>
        <w:t xml:space="preserve"> = u</w:t>
      </w:r>
      <w:r w:rsidRPr="00EC7FF5">
        <w:rPr>
          <w:i/>
          <w:vertAlign w:val="subscript"/>
        </w:rPr>
        <w:t>p</w:t>
      </w:r>
      <w:r w:rsidRPr="00EC7FF5">
        <w:rPr>
          <w:i/>
        </w:rPr>
        <w:t>.T</w:t>
      </w:r>
      <w:r w:rsidRPr="00EC7FF5">
        <w:rPr>
          <w:i/>
          <w:vertAlign w:val="subscript"/>
        </w:rPr>
        <w:t>P</w:t>
      </w:r>
      <w:r w:rsidRPr="00EC7FF5">
        <w:rPr>
          <w:i/>
        </w:rPr>
        <w:t>/</w:t>
      </w:r>
      <w:r w:rsidRPr="00EC7FF5">
        <w:rPr>
          <w:rFonts w:ascii="Symbol" w:hAnsi="Symbol"/>
          <w:i/>
        </w:rPr>
        <w:t></w:t>
      </w:r>
      <w:r w:rsidRPr="00EC7FF5">
        <w:tab/>
      </w:r>
      <w:r w:rsidRPr="00EC7FF5">
        <w:tab/>
      </w:r>
      <w:r w:rsidRPr="00EC7FF5">
        <w:tab/>
      </w:r>
      <w:r w:rsidRPr="00EC7FF5">
        <w:tab/>
      </w:r>
      <w:r w:rsidRPr="00EC7FF5">
        <w:tab/>
      </w:r>
      <w:r w:rsidRPr="00EC7FF5">
        <w:tab/>
        <w:t>(3)</w:t>
      </w:r>
    </w:p>
    <w:p w14:paraId="13AA9859" w14:textId="77777777" w:rsidR="00EC7FF5" w:rsidRPr="00EC7FF5" w:rsidRDefault="00EC7FF5" w:rsidP="00EC7FF5">
      <w:r w:rsidRPr="00EC7FF5">
        <w:t xml:space="preserve">where </w:t>
      </w:r>
      <w:r w:rsidRPr="00EC7FF5">
        <w:rPr>
          <w:i/>
        </w:rPr>
        <w:t>u</w:t>
      </w:r>
      <w:r w:rsidRPr="00EC7FF5">
        <w:rPr>
          <w:i/>
          <w:vertAlign w:val="subscript"/>
        </w:rPr>
        <w:t>p</w:t>
      </w:r>
      <w:r w:rsidRPr="00EC7FF5">
        <w:t xml:space="preserve"> is the peak velocity and </w:t>
      </w:r>
      <w:r w:rsidRPr="00EC7FF5">
        <w:rPr>
          <w:i/>
        </w:rPr>
        <w:t>T</w:t>
      </w:r>
      <w:r w:rsidRPr="00EC7FF5">
        <w:rPr>
          <w:i/>
          <w:vertAlign w:val="subscript"/>
        </w:rPr>
        <w:t>P</w:t>
      </w:r>
      <w:r w:rsidRPr="00EC7FF5">
        <w:t xml:space="preserve"> is the tidal period in seconds and simply assumes a sinusoidal variation in velocity over the tidal cycle.  Model output can be used to define the excursion, if available.</w:t>
      </w:r>
    </w:p>
    <w:p w14:paraId="12A35870" w14:textId="77777777" w:rsidR="00EC7FF5" w:rsidRPr="00EC7FF5" w:rsidRDefault="00EC7FF5" w:rsidP="0078352E">
      <w:pPr>
        <w:pStyle w:val="Heading3"/>
      </w:pPr>
      <w:bookmarkStart w:id="163" w:name="_Toc236315113"/>
      <w:bookmarkStart w:id="164" w:name="_Toc236462211"/>
      <w:bookmarkStart w:id="165" w:name="_Toc236462366"/>
      <w:bookmarkStart w:id="166" w:name="_Toc236463117"/>
      <w:bookmarkStart w:id="167" w:name="_Toc236463358"/>
      <w:bookmarkStart w:id="168" w:name="_Toc319961158"/>
      <w:bookmarkStart w:id="169" w:name="_Toc192914926"/>
      <w:r w:rsidRPr="00EC7FF5">
        <w:t>Exchange between channel and flats</w:t>
      </w:r>
      <w:bookmarkEnd w:id="163"/>
      <w:bookmarkEnd w:id="164"/>
      <w:bookmarkEnd w:id="165"/>
      <w:bookmarkEnd w:id="166"/>
      <w:bookmarkEnd w:id="167"/>
      <w:bookmarkEnd w:id="168"/>
      <w:bookmarkEnd w:id="169"/>
    </w:p>
    <w:p w14:paraId="1F848CD1" w14:textId="77777777" w:rsidR="00EC7FF5" w:rsidRPr="00EC7FF5" w:rsidRDefault="00EC7FF5" w:rsidP="00EC7FF5">
      <w:r w:rsidRPr="00EC7FF5">
        <w:t>Three methods have been used to-date for estimating the exchange between channel and flats.</w:t>
      </w:r>
    </w:p>
    <w:p w14:paraId="3B1AF662" w14:textId="77777777" w:rsidR="00EC7FF5" w:rsidRPr="00EC7FF5" w:rsidRDefault="00EC7FF5">
      <w:pPr>
        <w:numPr>
          <w:ilvl w:val="0"/>
          <w:numId w:val="8"/>
        </w:numPr>
        <w:spacing w:after="0" w:line="240" w:lineRule="auto"/>
        <w:jc w:val="both"/>
      </w:pPr>
      <w:r w:rsidRPr="00EC7FF5">
        <w:lastRenderedPageBreak/>
        <w:t>Use the channel estimate of</w:t>
      </w:r>
      <w:r w:rsidRPr="00EC7FF5">
        <w:rPr>
          <w:i/>
        </w:rPr>
        <w:t xml:space="preserve"> </w:t>
      </w:r>
      <w:r w:rsidRPr="00EC7FF5">
        <w:rPr>
          <w:rFonts w:ascii="Symbol" w:hAnsi="Symbol"/>
          <w:i/>
        </w:rPr>
        <w:t></w:t>
      </w:r>
      <w:r w:rsidRPr="00EC7FF5">
        <w:t xml:space="preserve">, equation (2), and replace the csa, </w:t>
      </w:r>
      <w:r w:rsidRPr="00EC7FF5">
        <w:rPr>
          <w:i/>
        </w:rPr>
        <w:t>A</w:t>
      </w:r>
      <w:r w:rsidRPr="00EC7FF5">
        <w:t xml:space="preserve">, with the </w:t>
      </w:r>
      <w:r w:rsidRPr="00EC7FF5">
        <w:rPr>
          <w:i/>
        </w:rPr>
        <w:t>A</w:t>
      </w:r>
      <w:r w:rsidRPr="00EC7FF5">
        <w:rPr>
          <w:i/>
          <w:vertAlign w:val="subscript"/>
        </w:rPr>
        <w:t>int</w:t>
      </w:r>
      <w:r w:rsidRPr="00EC7FF5">
        <w:t>, given by:</w:t>
      </w:r>
    </w:p>
    <w:p w14:paraId="146AD9E2" w14:textId="77777777" w:rsidR="00EC7FF5" w:rsidRPr="00EC7FF5" w:rsidRDefault="00EC7FF5" w:rsidP="00EC7FF5">
      <w:pPr>
        <w:ind w:left="2880"/>
        <w:jc w:val="right"/>
      </w:pPr>
      <w:r w:rsidRPr="00EC7FF5">
        <w:rPr>
          <w:i/>
        </w:rPr>
        <w:t>A</w:t>
      </w:r>
      <w:r w:rsidRPr="00EC7FF5">
        <w:rPr>
          <w:i/>
          <w:vertAlign w:val="subscript"/>
        </w:rPr>
        <w:t>int</w:t>
      </w:r>
      <w:r w:rsidRPr="00EC7FF5">
        <w:rPr>
          <w:i/>
        </w:rPr>
        <w:t xml:space="preserve"> = L</w:t>
      </w:r>
      <w:r w:rsidRPr="00EC7FF5">
        <w:rPr>
          <w:i/>
          <w:vertAlign w:val="subscript"/>
        </w:rPr>
        <w:t>R</w:t>
      </w:r>
      <w:r w:rsidRPr="00EC7FF5">
        <w:rPr>
          <w:i/>
        </w:rPr>
        <w:t>.tr/2</w:t>
      </w:r>
      <w:r w:rsidRPr="00EC7FF5">
        <w:tab/>
      </w:r>
      <w:r w:rsidRPr="00EC7FF5">
        <w:tab/>
      </w:r>
      <w:r w:rsidRPr="00EC7FF5">
        <w:tab/>
      </w:r>
      <w:r w:rsidRPr="00EC7FF5">
        <w:tab/>
      </w:r>
      <w:r w:rsidRPr="00EC7FF5">
        <w:tab/>
      </w:r>
      <w:r w:rsidRPr="00EC7FF5">
        <w:tab/>
        <w:t>(4)</w:t>
      </w:r>
    </w:p>
    <w:p w14:paraId="62356321" w14:textId="75FE0180" w:rsidR="00EC7FF5" w:rsidRPr="00EC7FF5" w:rsidRDefault="00EC7FF5" w:rsidP="00EC7FF5">
      <w:r w:rsidRPr="00EC7FF5">
        <w:t>where</w:t>
      </w:r>
      <w:r w:rsidRPr="00EC7FF5">
        <w:rPr>
          <w:i/>
        </w:rPr>
        <w:t xml:space="preserve"> L</w:t>
      </w:r>
      <w:r w:rsidRPr="00EC7FF5">
        <w:rPr>
          <w:i/>
          <w:vertAlign w:val="subscript"/>
        </w:rPr>
        <w:t>R</w:t>
      </w:r>
      <w:r w:rsidRPr="00EC7FF5">
        <w:rPr>
          <w:vertAlign w:val="subscript"/>
        </w:rPr>
        <w:t xml:space="preserve"> </w:t>
      </w:r>
      <w:r w:rsidRPr="00EC7FF5">
        <w:t xml:space="preserve">is the length of the element (reach) and </w:t>
      </w:r>
      <w:r w:rsidRPr="00EC7FF5">
        <w:rPr>
          <w:i/>
        </w:rPr>
        <w:t>tr</w:t>
      </w:r>
      <w:r w:rsidRPr="00EC7FF5">
        <w:t xml:space="preserve"> is the tidal range.  The half makes this an average value based on the variation between high and low water.</w:t>
      </w:r>
    </w:p>
    <w:p w14:paraId="3528D363" w14:textId="77777777" w:rsidR="00EC7FF5" w:rsidRPr="00EC7FF5" w:rsidRDefault="00EC7FF5" w:rsidP="00EC7FF5">
      <w:pPr>
        <w:ind w:left="794"/>
      </w:pPr>
    </w:p>
    <w:p w14:paraId="7A42541A" w14:textId="77777777" w:rsidR="00EC7FF5" w:rsidRPr="00EC7FF5" w:rsidRDefault="00EC7FF5">
      <w:pPr>
        <w:numPr>
          <w:ilvl w:val="0"/>
          <w:numId w:val="8"/>
        </w:numPr>
        <w:spacing w:after="0" w:line="240" w:lineRule="auto"/>
        <w:jc w:val="both"/>
      </w:pPr>
      <w:r w:rsidRPr="00EC7FF5">
        <w:t xml:space="preserve">Use equation (1) with the hydraulic depth based on the values for the tidal flat (note: this can be estimated using </w:t>
      </w:r>
      <w:r w:rsidRPr="00EC7FF5">
        <w:rPr>
          <w:i/>
        </w:rPr>
        <w:t>h</w:t>
      </w:r>
      <w:r w:rsidRPr="00EC7FF5">
        <w:rPr>
          <w:i/>
          <w:vertAlign w:val="subscript"/>
        </w:rPr>
        <w:t>fl</w:t>
      </w:r>
      <w:r w:rsidRPr="00EC7FF5">
        <w:rPr>
          <w:i/>
        </w:rPr>
        <w:t xml:space="preserve"> = V</w:t>
      </w:r>
      <w:r w:rsidRPr="00EC7FF5">
        <w:rPr>
          <w:i/>
          <w:vertAlign w:val="subscript"/>
        </w:rPr>
        <w:t>fl</w:t>
      </w:r>
      <w:r w:rsidRPr="00EC7FF5">
        <w:rPr>
          <w:i/>
        </w:rPr>
        <w:t>/S</w:t>
      </w:r>
      <w:r w:rsidRPr="00EC7FF5">
        <w:rPr>
          <w:i/>
          <w:vertAlign w:val="subscript"/>
        </w:rPr>
        <w:t>fl</w:t>
      </w:r>
      <w:r w:rsidRPr="00EC7FF5">
        <w:t xml:space="preserve">).   Then obtain </w:t>
      </w:r>
      <w:r w:rsidRPr="00EC7FF5">
        <w:rPr>
          <w:rFonts w:ascii="Symbol" w:hAnsi="Symbol"/>
        </w:rPr>
        <w:t></w:t>
      </w:r>
      <w:r w:rsidRPr="00EC7FF5">
        <w:t xml:space="preserve"> from equation (2), with the value of </w:t>
      </w:r>
      <w:r w:rsidRPr="00EC7FF5">
        <w:rPr>
          <w:i/>
        </w:rPr>
        <w:t>A</w:t>
      </w:r>
      <w:r w:rsidRPr="00EC7FF5">
        <w:t xml:space="preserve"> defined by </w:t>
      </w:r>
      <w:r w:rsidRPr="00EC7FF5">
        <w:rPr>
          <w:i/>
        </w:rPr>
        <w:t>A</w:t>
      </w:r>
      <w:r w:rsidRPr="00EC7FF5">
        <w:rPr>
          <w:i/>
          <w:vertAlign w:val="subscript"/>
        </w:rPr>
        <w:t>int</w:t>
      </w:r>
      <w:r w:rsidRPr="00EC7FF5">
        <w:t xml:space="preserve"> as given in equation (4).</w:t>
      </w:r>
    </w:p>
    <w:p w14:paraId="5DA17329" w14:textId="77777777" w:rsidR="00EC7FF5" w:rsidRPr="00EC7FF5" w:rsidRDefault="00EC7FF5" w:rsidP="00EC7FF5">
      <w:pPr>
        <w:ind w:left="794"/>
      </w:pPr>
    </w:p>
    <w:p w14:paraId="15CBE6B4" w14:textId="77777777" w:rsidR="00EC7FF5" w:rsidRPr="00EC7FF5" w:rsidRDefault="00EC7FF5">
      <w:pPr>
        <w:numPr>
          <w:ilvl w:val="0"/>
          <w:numId w:val="8"/>
        </w:numPr>
        <w:spacing w:after="0" w:line="240" w:lineRule="auto"/>
        <w:jc w:val="both"/>
      </w:pPr>
      <w:r w:rsidRPr="00EC7FF5">
        <w:t>Use the rate of propagation across the tidal flat to estimate the transverse velocity:</w:t>
      </w:r>
    </w:p>
    <w:p w14:paraId="4A5E5611" w14:textId="77777777" w:rsidR="00EC7FF5" w:rsidRPr="00EC7FF5" w:rsidRDefault="00EC7FF5" w:rsidP="00EC7FF5">
      <w:pPr>
        <w:ind w:left="1514" w:firstLine="646"/>
        <w:jc w:val="right"/>
      </w:pPr>
      <w:r w:rsidRPr="00EC7FF5">
        <w:rPr>
          <w:i/>
        </w:rPr>
        <w:t>u</w:t>
      </w:r>
      <w:r w:rsidRPr="00EC7FF5">
        <w:rPr>
          <w:i/>
          <w:vertAlign w:val="subscript"/>
        </w:rPr>
        <w:t>fl</w:t>
      </w:r>
      <w:r w:rsidRPr="00EC7FF5">
        <w:rPr>
          <w:i/>
        </w:rPr>
        <w:t xml:space="preserve"> = </w:t>
      </w:r>
      <w:r w:rsidRPr="00EC7FF5">
        <w:rPr>
          <w:rFonts w:ascii="Symbol" w:hAnsi="Symbol"/>
          <w:i/>
        </w:rPr>
        <w:t></w:t>
      </w:r>
      <w:r w:rsidRPr="00EC7FF5">
        <w:rPr>
          <w:i/>
        </w:rPr>
        <w:t>.W</w:t>
      </w:r>
      <w:r w:rsidRPr="00EC7FF5">
        <w:rPr>
          <w:i/>
          <w:vertAlign w:val="subscript"/>
        </w:rPr>
        <w:t xml:space="preserve">fl </w:t>
      </w:r>
      <w:r w:rsidRPr="00EC7FF5">
        <w:rPr>
          <w:i/>
        </w:rPr>
        <w:t>/(n</w:t>
      </w:r>
      <w:r w:rsidRPr="00EC7FF5">
        <w:rPr>
          <w:i/>
          <w:vertAlign w:val="subscript"/>
        </w:rPr>
        <w:t xml:space="preserve">bk </w:t>
      </w:r>
      <w:r w:rsidRPr="00EC7FF5">
        <w:rPr>
          <w:i/>
          <w:vertAlign w:val="superscript"/>
        </w:rPr>
        <w:t>.</w:t>
      </w:r>
      <w:r w:rsidRPr="00EC7FF5">
        <w:rPr>
          <w:i/>
        </w:rPr>
        <w:t>T</w:t>
      </w:r>
      <w:r w:rsidRPr="00EC7FF5">
        <w:rPr>
          <w:i/>
          <w:vertAlign w:val="subscript"/>
        </w:rPr>
        <w:t>P</w:t>
      </w:r>
      <w:r w:rsidRPr="00EC7FF5">
        <w:rPr>
          <w:i/>
        </w:rPr>
        <w:t>)</w:t>
      </w:r>
      <w:r w:rsidRPr="00EC7FF5">
        <w:tab/>
      </w:r>
      <w:r w:rsidRPr="00EC7FF5">
        <w:tab/>
      </w:r>
      <w:r w:rsidRPr="00EC7FF5">
        <w:tab/>
      </w:r>
      <w:r w:rsidRPr="00EC7FF5">
        <w:tab/>
      </w:r>
      <w:r w:rsidRPr="00EC7FF5">
        <w:tab/>
        <w:t>(5)</w:t>
      </w:r>
    </w:p>
    <w:p w14:paraId="20189961" w14:textId="77777777" w:rsidR="00EC7FF5" w:rsidRPr="00EC7FF5" w:rsidRDefault="00EC7FF5" w:rsidP="00EC7FF5">
      <w:r w:rsidRPr="00EC7FF5">
        <w:t xml:space="preserve">where </w:t>
      </w:r>
      <w:r w:rsidRPr="00EC7FF5">
        <w:rPr>
          <w:i/>
        </w:rPr>
        <w:t>W</w:t>
      </w:r>
      <w:r w:rsidRPr="00EC7FF5">
        <w:rPr>
          <w:i/>
          <w:vertAlign w:val="subscript"/>
        </w:rPr>
        <w:t>fl</w:t>
      </w:r>
      <w:r w:rsidRPr="00EC7FF5">
        <w:t xml:space="preserve"> is the average width of the tidal flats and can be estimated from </w:t>
      </w:r>
      <w:r w:rsidRPr="00EC7FF5">
        <w:rPr>
          <w:i/>
        </w:rPr>
        <w:t>S</w:t>
      </w:r>
      <w:r w:rsidRPr="00EC7FF5">
        <w:rPr>
          <w:i/>
          <w:vertAlign w:val="subscript"/>
        </w:rPr>
        <w:t>fl</w:t>
      </w:r>
      <w:r w:rsidRPr="00EC7FF5">
        <w:rPr>
          <w:i/>
        </w:rPr>
        <w:t>/L</w:t>
      </w:r>
      <w:r w:rsidRPr="00EC7FF5">
        <w:rPr>
          <w:i/>
          <w:vertAlign w:val="subscript"/>
        </w:rPr>
        <w:t>R</w:t>
      </w:r>
      <w:r w:rsidRPr="00EC7FF5">
        <w:t xml:space="preserve"> and </w:t>
      </w:r>
      <w:r w:rsidRPr="00EC7FF5">
        <w:rPr>
          <w:i/>
        </w:rPr>
        <w:t>n</w:t>
      </w:r>
      <w:r w:rsidRPr="00EC7FF5">
        <w:rPr>
          <w:i/>
          <w:vertAlign w:val="subscript"/>
        </w:rPr>
        <w:t>bk</w:t>
      </w:r>
      <w:r w:rsidRPr="00EC7FF5">
        <w:rPr>
          <w:vertAlign w:val="subscript"/>
        </w:rPr>
        <w:t xml:space="preserve"> </w:t>
      </w:r>
      <w:r w:rsidRPr="00EC7FF5">
        <w:t xml:space="preserve">is the number of banks with flats associated with the width, </w:t>
      </w:r>
      <w:r w:rsidRPr="00EC7FF5">
        <w:rPr>
          <w:i/>
        </w:rPr>
        <w:t>W</w:t>
      </w:r>
      <w:r w:rsidRPr="00EC7FF5">
        <w:rPr>
          <w:i/>
          <w:vertAlign w:val="subscript"/>
        </w:rPr>
        <w:t>fl</w:t>
      </w:r>
      <w:r w:rsidRPr="00EC7FF5">
        <w:t xml:space="preserve">.  Then use equation (1) with </w:t>
      </w:r>
      <w:r w:rsidRPr="00EC7FF5">
        <w:rPr>
          <w:i/>
        </w:rPr>
        <w:t>h</w:t>
      </w:r>
      <w:r w:rsidRPr="00EC7FF5">
        <w:rPr>
          <w:i/>
          <w:vertAlign w:val="subscript"/>
        </w:rPr>
        <w:t>fl</w:t>
      </w:r>
      <w:r w:rsidRPr="00EC7FF5">
        <w:t xml:space="preserve"> and </w:t>
      </w:r>
      <w:r w:rsidRPr="00EC7FF5">
        <w:rPr>
          <w:i/>
        </w:rPr>
        <w:t>u</w:t>
      </w:r>
      <w:r w:rsidRPr="00EC7FF5">
        <w:rPr>
          <w:i/>
          <w:vertAlign w:val="subscript"/>
        </w:rPr>
        <w:t>fl</w:t>
      </w:r>
      <w:r w:rsidRPr="00EC7FF5">
        <w:t xml:space="preserve"> to obtain </w:t>
      </w:r>
      <w:r w:rsidRPr="00EC7FF5">
        <w:rPr>
          <w:i/>
        </w:rPr>
        <w:t>D</w:t>
      </w:r>
      <w:r w:rsidRPr="00EC7FF5">
        <w:rPr>
          <w:i/>
          <w:vertAlign w:val="subscript"/>
        </w:rPr>
        <w:t>fl</w:t>
      </w:r>
      <w:r w:rsidRPr="00EC7FF5">
        <w:t>.  The horizontal exchange onto the flat is then given by a modified form of equation (2):</w:t>
      </w:r>
    </w:p>
    <w:p w14:paraId="6AC0D17D" w14:textId="77777777" w:rsidR="00EC7FF5" w:rsidRPr="00EC7FF5" w:rsidRDefault="00EC7FF5" w:rsidP="00EC7FF5">
      <w:pPr>
        <w:ind w:left="794"/>
        <w:jc w:val="right"/>
      </w:pPr>
      <w:r w:rsidRPr="00EC7FF5">
        <w:rPr>
          <w:rFonts w:ascii="Symbol" w:hAnsi="Symbol"/>
          <w:i/>
        </w:rPr>
        <w:t></w:t>
      </w:r>
      <w:r w:rsidRPr="00EC7FF5">
        <w:rPr>
          <w:i/>
          <w:vertAlign w:val="subscript"/>
        </w:rPr>
        <w:t>fl</w:t>
      </w:r>
      <w:r w:rsidRPr="00EC7FF5">
        <w:rPr>
          <w:i/>
        </w:rPr>
        <w:t xml:space="preserve"> = D</w:t>
      </w:r>
      <w:r w:rsidRPr="00EC7FF5">
        <w:rPr>
          <w:i/>
          <w:vertAlign w:val="subscript"/>
        </w:rPr>
        <w:t>fl</w:t>
      </w:r>
      <w:r w:rsidRPr="00EC7FF5">
        <w:rPr>
          <w:i/>
        </w:rPr>
        <w:t>.A</w:t>
      </w:r>
      <w:r w:rsidRPr="00EC7FF5">
        <w:rPr>
          <w:i/>
          <w:vertAlign w:val="subscript"/>
        </w:rPr>
        <w:t>int</w:t>
      </w:r>
      <w:r w:rsidRPr="00EC7FF5">
        <w:rPr>
          <w:i/>
        </w:rPr>
        <w:t>/W</w:t>
      </w:r>
      <w:r w:rsidRPr="00EC7FF5">
        <w:rPr>
          <w:i/>
          <w:vertAlign w:val="subscript"/>
        </w:rPr>
        <w:t>fl</w:t>
      </w:r>
      <w:r w:rsidRPr="00EC7FF5">
        <w:tab/>
      </w:r>
      <w:r w:rsidRPr="00EC7FF5">
        <w:tab/>
      </w:r>
      <w:r w:rsidRPr="00EC7FF5">
        <w:tab/>
        <w:t xml:space="preserve"> </w:t>
      </w:r>
      <w:r w:rsidRPr="00EC7FF5">
        <w:tab/>
      </w:r>
      <w:r w:rsidRPr="00EC7FF5">
        <w:tab/>
      </w:r>
      <w:r w:rsidRPr="00EC7FF5">
        <w:tab/>
        <w:t>(6)</w:t>
      </w:r>
    </w:p>
    <w:p w14:paraId="02318B8B" w14:textId="77777777" w:rsidR="00EC7FF5" w:rsidRPr="00EC7FF5" w:rsidRDefault="00EC7FF5" w:rsidP="00EC7FF5">
      <w:r w:rsidRPr="00EC7FF5">
        <w:t xml:space="preserve">Experience to-date suggests that the third method is the most suitable but further work is needed to establish which of these is the most appropriate. </w:t>
      </w:r>
    </w:p>
    <w:p w14:paraId="41C312E3" w14:textId="77777777" w:rsidR="00EC7FF5" w:rsidRPr="00EC7FF5" w:rsidRDefault="00EC7FF5" w:rsidP="00EC7FF5"/>
    <w:p w14:paraId="73B85B91" w14:textId="5861528C" w:rsidR="00EC7FF5" w:rsidRPr="00EC7FF5" w:rsidRDefault="00B26A60" w:rsidP="0078352E">
      <w:pPr>
        <w:pStyle w:val="Heading2"/>
      </w:pPr>
      <w:bookmarkStart w:id="170" w:name="_Ref463095601"/>
      <w:bookmarkStart w:id="171" w:name="_Toc54961640"/>
      <w:r>
        <w:t xml:space="preserve"> </w:t>
      </w:r>
      <w:bookmarkStart w:id="172" w:name="_Toc192914927"/>
      <w:r w:rsidR="00EC7FF5" w:rsidRPr="00EC7FF5">
        <w:t>Advection</w:t>
      </w:r>
      <w:bookmarkEnd w:id="170"/>
      <w:bookmarkEnd w:id="171"/>
      <w:bookmarkEnd w:id="172"/>
    </w:p>
    <w:p w14:paraId="029DB700" w14:textId="77777777" w:rsidR="00EC7FF5" w:rsidRPr="00EC7FF5" w:rsidRDefault="00EC7FF5" w:rsidP="00EC7FF5">
      <w:r w:rsidRPr="00EC7FF5">
        <w:t>The model provides for advective flows through the system.  Necessarily the flow in and out of an element must sum to zero and the code checks for this.  The use of this facility is typically to include one or more river flows into the system.  If a flow is introduced into the most upstream (landward) channel element, then this must be propagated through each of the downstream channel elements to the open sea boundary.  (For a single channel system, this means there should be the same flow in and out of the channel element).</w:t>
      </w:r>
    </w:p>
    <w:p w14:paraId="77822F12" w14:textId="467C72F5" w:rsidR="00EC7FF5" w:rsidRPr="00EC7FF5" w:rsidRDefault="00EC7FF5" w:rsidP="00EC7FF5">
      <w:r w:rsidRPr="00EC7FF5">
        <w:t xml:space="preserve">Each inflow to the system </w:t>
      </w:r>
      <w:r w:rsidR="0016086B" w:rsidRPr="00EC7FF5">
        <w:t>can,</w:t>
      </w:r>
      <w:r w:rsidRPr="00EC7FF5">
        <w:t xml:space="preserve"> however, have a different sediment load.  This is specified as the concentration imported by advection in </w:t>
      </w:r>
      <w:r w:rsidRPr="00EC7FF5">
        <w:rPr>
          <w:iCs/>
          <w:color w:val="7B2520" w:themeColor="accent3" w:themeShade="BF"/>
        </w:rPr>
        <w:t>Setup&gt;River</w:t>
      </w:r>
      <w:r w:rsidRPr="00EC7FF5">
        <w:t>, expressed as a concentration density (kg.m-3) and an estimate can usually be obtained from measured data of the riverine input.</w:t>
      </w:r>
    </w:p>
    <w:p w14:paraId="5854CEF5" w14:textId="1DC43E43" w:rsidR="00EC7FF5" w:rsidRPr="00EC7FF5" w:rsidRDefault="00EC7FF5" w:rsidP="00EC7FF5">
      <w:r w:rsidRPr="00EC7FF5">
        <w:t xml:space="preserve">It is important to recognise that the model is seeking to impose an equilibrium concentration over the </w:t>
      </w:r>
      <w:r w:rsidR="0016086B" w:rsidRPr="00EC7FF5">
        <w:t>system, as</w:t>
      </w:r>
      <w:r w:rsidRPr="00EC7FF5">
        <w:t xml:space="preserve"> the basis for volumetric equilibrium.  This is why the option to take account of the flow in the definition of the equilibrium condition can be included by checking the box in </w:t>
      </w:r>
      <w:r w:rsidRPr="00EC7FF5">
        <w:rPr>
          <w:i/>
          <w:color w:val="7B2520" w:themeColor="accent3" w:themeShade="BF"/>
        </w:rPr>
        <w:t>Setup&gt;Run Parameters&gt;Conditions</w:t>
      </w:r>
      <w:r w:rsidRPr="00EC7FF5">
        <w:t xml:space="preserve">.  (The basis of the flow adjustment to the equilibrium condition is explained in Section 3.4 of Townend et al. </w:t>
      </w:r>
      <w:r w:rsidRPr="00EC7FF5">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EC7FF5">
        <w:fldChar w:fldCharType="separate"/>
      </w:r>
      <w:r w:rsidRPr="00EC7FF5">
        <w:rPr>
          <w:noProof/>
        </w:rPr>
        <w:t>(2016a)</w:t>
      </w:r>
      <w:r w:rsidRPr="00EC7FF5">
        <w:fldChar w:fldCharType="end"/>
      </w:r>
      <w:r w:rsidRPr="00EC7FF5">
        <w:t>.  If this option is not checked the flow conditions are in effect a perturbation to the system.  The magnitude of this influence can be explored by setting all other changes (forced changes, transgression, slr and tidal range) to zero and running the model with and without this box checked.  When the ‘River Flow offset’ option is selected the element volumes should remain constant.  When it is not selected the response will depend on the model configuration.</w:t>
      </w:r>
    </w:p>
    <w:p w14:paraId="489482DE" w14:textId="77777777" w:rsidR="00EC7FF5" w:rsidRPr="00EC7FF5" w:rsidRDefault="00EC7FF5" w:rsidP="00EC7FF5">
      <w:r w:rsidRPr="00EC7FF5">
        <w:t xml:space="preserve">For a single (channel) element model a concentration associated with advective flow through the element, that is less than cE, will give rise to net export from the system.  This is because the advective flow out of the element is removing sediment at the concentration of cE, whereas the inflow is only replacing this at the lower rate.  The converse is obviously the case when the concentration of the inflow is larger, resulting in net import.  It also follows that a value that is equal to cE is equivalent to the no flow case. </w:t>
      </w:r>
    </w:p>
    <w:p w14:paraId="046D4DC7" w14:textId="77777777" w:rsidR="00EC7FF5" w:rsidRPr="00EC7FF5" w:rsidRDefault="00EC7FF5" w:rsidP="00EC7FF5">
      <w:r w:rsidRPr="00EC7FF5">
        <w:t xml:space="preserve">For a multi-element definition of the channel, this is no longer the case, providing the dispersion between channel elements varies, and there are two or more channel elements, the element connected to the river inflow will adjust according to the exchange with the downstream element and this is </w:t>
      </w:r>
      <w:r w:rsidRPr="00EC7FF5">
        <w:lastRenderedPageBreak/>
        <w:t>distinct from the exchange of the last element that is connected to the open sea environment.  The system can therefore co-adjust to take account of the different concentrations at the respective boundaries.</w:t>
      </w:r>
    </w:p>
    <w:p w14:paraId="704D7793" w14:textId="77777777" w:rsidR="00EC7FF5" w:rsidRPr="00EC7FF5" w:rsidRDefault="00EC7FF5" w:rsidP="00EC7FF5"/>
    <w:p w14:paraId="66F129A7" w14:textId="77777777" w:rsidR="00EC7FF5" w:rsidRPr="00EC7FF5" w:rsidRDefault="00EC7FF5" w:rsidP="0078352E">
      <w:pPr>
        <w:pStyle w:val="Heading3"/>
      </w:pPr>
      <w:bookmarkStart w:id="173" w:name="_Ref462926867"/>
      <w:bookmarkStart w:id="174" w:name="_Toc192914928"/>
      <w:r w:rsidRPr="00EC7FF5">
        <w:t>River timeseries file format</w:t>
      </w:r>
      <w:bookmarkEnd w:id="173"/>
      <w:bookmarkEnd w:id="174"/>
    </w:p>
    <w:p w14:paraId="4CD7D132" w14:textId="77777777" w:rsidR="00EC7FF5" w:rsidRPr="00EC7FF5" w:rsidRDefault="00EC7FF5" w:rsidP="00EC7FF5">
      <w:r w:rsidRPr="00EC7FF5">
        <w:t xml:space="preserve">The option to load a timeseries description of the river inputs, using </w:t>
      </w:r>
      <w:r w:rsidRPr="00EC7FF5">
        <w:rPr>
          <w:i/>
          <w:color w:val="7B2520" w:themeColor="accent3" w:themeShade="BF"/>
        </w:rPr>
        <w:t>Setup&gt;Rivers&gt;River timeseries</w:t>
      </w:r>
      <w:r w:rsidRPr="00EC7FF5">
        <w:t>, requires a text file with a header and data entered in space or tab separated columns, as follows:</w:t>
      </w:r>
    </w:p>
    <w:p w14:paraId="0E8149BA" w14:textId="77777777" w:rsidR="00EC7FF5" w:rsidRPr="00EC7FF5" w:rsidRDefault="00EC7FF5" w:rsidP="00EC7FF5">
      <w:r w:rsidRPr="00EC7FF5">
        <w:rPr>
          <w:noProof/>
        </w:rPr>
        <mc:AlternateContent>
          <mc:Choice Requires="wps">
            <w:drawing>
              <wp:anchor distT="0" distB="0" distL="114300" distR="114300" simplePos="0" relativeHeight="251761664" behindDoc="1" locked="0" layoutInCell="1" allowOverlap="1" wp14:anchorId="467DB2F8" wp14:editId="5F47BBDE">
                <wp:simplePos x="0" y="0"/>
                <wp:positionH relativeFrom="column">
                  <wp:posOffset>4445</wp:posOffset>
                </wp:positionH>
                <wp:positionV relativeFrom="paragraph">
                  <wp:posOffset>34290</wp:posOffset>
                </wp:positionV>
                <wp:extent cx="2476500" cy="2705100"/>
                <wp:effectExtent l="0" t="0" r="19050" b="19050"/>
                <wp:wrapTight wrapText="bothSides">
                  <wp:wrapPolygon edited="0">
                    <wp:start x="0" y="0"/>
                    <wp:lineTo x="0" y="21600"/>
                    <wp:lineTo x="21600" y="21600"/>
                    <wp:lineTo x="21600" y="0"/>
                    <wp:lineTo x="0" y="0"/>
                  </wp:wrapPolygon>
                </wp:wrapTight>
                <wp:docPr id="100" name="Text Box 100"/>
                <wp:cNvGraphicFramePr/>
                <a:graphic xmlns:a="http://schemas.openxmlformats.org/drawingml/2006/main">
                  <a:graphicData uri="http://schemas.microsoft.com/office/word/2010/wordprocessingShape">
                    <wps:wsp>
                      <wps:cNvSpPr txBox="1"/>
                      <wps:spPr>
                        <a:xfrm>
                          <a:off x="0" y="0"/>
                          <a:ext cx="2476500" cy="2705100"/>
                        </a:xfrm>
                        <a:prstGeom prst="rect">
                          <a:avLst/>
                        </a:prstGeom>
                        <a:solidFill>
                          <a:srgbClr val="BDBAB4">
                            <a:lumMod val="20000"/>
                            <a:lumOff val="80000"/>
                          </a:srgbClr>
                        </a:solidFill>
                        <a:ln w="6350">
                          <a:solidFill>
                            <a:prstClr val="black"/>
                          </a:solidFill>
                        </a:ln>
                      </wps:spPr>
                      <wps:txbx>
                        <w:txbxContent>
                          <w:p w14:paraId="572F94BC" w14:textId="77777777" w:rsidR="00EC7FF5" w:rsidRDefault="00EC7FF5" w:rsidP="00EC7FF5">
                            <w:r>
                              <w:t>Year</w:t>
                            </w:r>
                            <w:r>
                              <w:tab/>
                              <w:t>Discharge</w:t>
                            </w:r>
                            <w:r>
                              <w:tab/>
                              <w:t>Concentration</w:t>
                            </w:r>
                          </w:p>
                          <w:p w14:paraId="5769E4BC" w14:textId="77777777" w:rsidR="00EC7FF5" w:rsidRDefault="00EC7FF5" w:rsidP="00EC7FF5">
                            <w:r>
                              <w:t>1930.25</w:t>
                            </w:r>
                            <w:r>
                              <w:tab/>
                              <w:t>0000     35000</w:t>
                            </w:r>
                            <w:r>
                              <w:tab/>
                              <w:t>4.96E-01</w:t>
                            </w:r>
                          </w:p>
                          <w:p w14:paraId="1478E47B" w14:textId="77777777" w:rsidR="00EC7FF5" w:rsidRDefault="00EC7FF5" w:rsidP="00EC7FF5">
                            <w:r>
                              <w:t>1930.333333</w:t>
                            </w:r>
                            <w:r>
                              <w:tab/>
                              <w:t>20990</w:t>
                            </w:r>
                            <w:r>
                              <w:tab/>
                              <w:t>2.60E-01</w:t>
                            </w:r>
                          </w:p>
                          <w:p w14:paraId="7CE1F089" w14:textId="77777777" w:rsidR="00EC7FF5" w:rsidRDefault="00EC7FF5" w:rsidP="00EC7FF5">
                            <w:r>
                              <w:t>1930.416667</w:t>
                            </w:r>
                            <w:r>
                              <w:tab/>
                              <w:t>25200</w:t>
                            </w:r>
                            <w:r>
                              <w:tab/>
                              <w:t>3.28E-01</w:t>
                            </w:r>
                          </w:p>
                          <w:p w14:paraId="02D5BE45" w14:textId="77777777" w:rsidR="00EC7FF5" w:rsidRDefault="00EC7FF5" w:rsidP="00EC7FF5">
                            <w:r>
                              <w:t>1930.500000</w:t>
                            </w:r>
                            <w:r>
                              <w:tab/>
                              <w:t>30417</w:t>
                            </w:r>
                            <w:r>
                              <w:tab/>
                              <w:t>4.16E-01</w:t>
                            </w:r>
                          </w:p>
                          <w:p w14:paraId="5CF11257" w14:textId="77777777" w:rsidR="00EC7FF5" w:rsidRDefault="00EC7FF5" w:rsidP="00EC7FF5">
                            <w:r>
                              <w:t>1930.583333</w:t>
                            </w:r>
                            <w:r>
                              <w:tab/>
                              <w:t>48045</w:t>
                            </w:r>
                            <w:r>
                              <w:tab/>
                              <w:t>7.39E-01</w:t>
                            </w:r>
                          </w:p>
                          <w:p w14:paraId="27597311" w14:textId="77777777" w:rsidR="00EC7FF5" w:rsidRDefault="00EC7FF5" w:rsidP="00EC7FF5">
                            <w:r>
                              <w:t>1930.666667</w:t>
                            </w:r>
                            <w:r>
                              <w:tab/>
                              <w:t>46194</w:t>
                            </w:r>
                            <w:r>
                              <w:tab/>
                              <w:t>7.03E-01</w:t>
                            </w:r>
                          </w:p>
                          <w:p w14:paraId="2DA02D64" w14:textId="77777777" w:rsidR="00EC7FF5" w:rsidRDefault="00EC7FF5" w:rsidP="00EC7FF5">
                            <w:r>
                              <w:t>1930.750000</w:t>
                            </w:r>
                            <w:r>
                              <w:tab/>
                              <w:t>41147</w:t>
                            </w:r>
                            <w:r>
                              <w:tab/>
                              <w:t>6.08E-01</w:t>
                            </w:r>
                          </w:p>
                          <w:p w14:paraId="74FA237A" w14:textId="77777777" w:rsidR="00EC7FF5" w:rsidRDefault="00EC7FF5" w:rsidP="00EC7FF5">
                            <w:r>
                              <w:t>1930.833333</w:t>
                            </w:r>
                            <w:r>
                              <w:tab/>
                              <w:t>35452</w:t>
                            </w:r>
                            <w:r>
                              <w:tab/>
                              <w:t>5.04E-01</w:t>
                            </w:r>
                          </w:p>
                          <w:p w14:paraId="3B2FEA78" w14:textId="77777777" w:rsidR="00EC7FF5" w:rsidRDefault="00EC7FF5" w:rsidP="00EC7FF5">
                            <w:r>
                              <w:t>1930.916667</w:t>
                            </w:r>
                            <w:r>
                              <w:tab/>
                              <w:t>27043</w:t>
                            </w:r>
                            <w:r>
                              <w:tab/>
                              <w:t>3.58E-01</w:t>
                            </w:r>
                          </w:p>
                          <w:p w14:paraId="3842CDD8" w14:textId="77777777" w:rsidR="00EC7FF5" w:rsidRDefault="00EC7FF5" w:rsidP="00EC7FF5">
                            <w:r>
                              <w:t>1931.000000</w:t>
                            </w:r>
                            <w:r>
                              <w:tab/>
                              <w:t>11643</w:t>
                            </w:r>
                            <w:r>
                              <w:tab/>
                              <w:t>1.24E-01</w:t>
                            </w:r>
                          </w:p>
                          <w:p w14:paraId="75DF9F8C" w14:textId="77777777" w:rsidR="00EC7FF5" w:rsidRDefault="00EC7FF5" w:rsidP="00EC7FF5">
                            <w:r>
                              <w:t>1931.083333</w:t>
                            </w:r>
                            <w:r>
                              <w:tab/>
                              <w:t>9293</w:t>
                            </w:r>
                            <w:r>
                              <w:tab/>
                              <w:t>9.33E-02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DB2F8" id="Text Box 100" o:spid="_x0000_s1031" type="#_x0000_t202" style="position:absolute;margin-left:.35pt;margin-top:2.7pt;width:195pt;height:213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" fillcolor="#f2f1f0" strokeweight=".5pt">
                <v:textbox>
                  <w:txbxContent>
                    <w:p w14:paraId="572F94BC" w14:textId="77777777" w:rsidR="00EC7FF5" w:rsidRDefault="00EC7FF5" w:rsidP="00EC7FF5">
                      <w:r>
                        <w:t>Year</w:t>
                      </w:r>
                      <w:r>
                        <w:tab/>
                        <w:t>Discharge</w:t>
                      </w:r>
                      <w:r>
                        <w:tab/>
                        <w:t>Concentration</w:t>
                      </w:r>
                    </w:p>
                    <w:p w14:paraId="5769E4BC" w14:textId="77777777" w:rsidR="00EC7FF5" w:rsidRDefault="00EC7FF5" w:rsidP="00EC7FF5">
                      <w:r>
                        <w:t>1930.25</w:t>
                      </w:r>
                      <w:r>
                        <w:tab/>
                        <w:t>0000     35000</w:t>
                      </w:r>
                      <w:r>
                        <w:tab/>
                        <w:t>4.96E-01</w:t>
                      </w:r>
                    </w:p>
                    <w:p w14:paraId="1478E47B" w14:textId="77777777" w:rsidR="00EC7FF5" w:rsidRDefault="00EC7FF5" w:rsidP="00EC7FF5">
                      <w:r>
                        <w:t>1930.333333</w:t>
                      </w:r>
                      <w:r>
                        <w:tab/>
                        <w:t>20990</w:t>
                      </w:r>
                      <w:r>
                        <w:tab/>
                        <w:t>2.60E-01</w:t>
                      </w:r>
                    </w:p>
                    <w:p w14:paraId="7CE1F089" w14:textId="77777777" w:rsidR="00EC7FF5" w:rsidRDefault="00EC7FF5" w:rsidP="00EC7FF5">
                      <w:r>
                        <w:t>1930.416667</w:t>
                      </w:r>
                      <w:r>
                        <w:tab/>
                        <w:t>25200</w:t>
                      </w:r>
                      <w:r>
                        <w:tab/>
                        <w:t>3.28E-01</w:t>
                      </w:r>
                    </w:p>
                    <w:p w14:paraId="02D5BE45" w14:textId="77777777" w:rsidR="00EC7FF5" w:rsidRDefault="00EC7FF5" w:rsidP="00EC7FF5">
                      <w:r>
                        <w:t>1930.500000</w:t>
                      </w:r>
                      <w:r>
                        <w:tab/>
                        <w:t>30417</w:t>
                      </w:r>
                      <w:r>
                        <w:tab/>
                        <w:t>4.16E-01</w:t>
                      </w:r>
                    </w:p>
                    <w:p w14:paraId="5CF11257" w14:textId="77777777" w:rsidR="00EC7FF5" w:rsidRDefault="00EC7FF5" w:rsidP="00EC7FF5">
                      <w:r>
                        <w:t>1930.583333</w:t>
                      </w:r>
                      <w:r>
                        <w:tab/>
                        <w:t>48045</w:t>
                      </w:r>
                      <w:r>
                        <w:tab/>
                        <w:t>7.39E-01</w:t>
                      </w:r>
                    </w:p>
                    <w:p w14:paraId="27597311" w14:textId="77777777" w:rsidR="00EC7FF5" w:rsidRDefault="00EC7FF5" w:rsidP="00EC7FF5">
                      <w:r>
                        <w:t>1930.666667</w:t>
                      </w:r>
                      <w:r>
                        <w:tab/>
                        <w:t>46194</w:t>
                      </w:r>
                      <w:r>
                        <w:tab/>
                        <w:t>7.03E-01</w:t>
                      </w:r>
                    </w:p>
                    <w:p w14:paraId="2DA02D64" w14:textId="77777777" w:rsidR="00EC7FF5" w:rsidRDefault="00EC7FF5" w:rsidP="00EC7FF5">
                      <w:r>
                        <w:t>1930.750000</w:t>
                      </w:r>
                      <w:r>
                        <w:tab/>
                        <w:t>41147</w:t>
                      </w:r>
                      <w:r>
                        <w:tab/>
                        <w:t>6.08E-01</w:t>
                      </w:r>
                    </w:p>
                    <w:p w14:paraId="74FA237A" w14:textId="77777777" w:rsidR="00EC7FF5" w:rsidRDefault="00EC7FF5" w:rsidP="00EC7FF5">
                      <w:r>
                        <w:t>1930.833333</w:t>
                      </w:r>
                      <w:r>
                        <w:tab/>
                        <w:t>35452</w:t>
                      </w:r>
                      <w:r>
                        <w:tab/>
                        <w:t>5.04E-01</w:t>
                      </w:r>
                    </w:p>
                    <w:p w14:paraId="3B2FEA78" w14:textId="77777777" w:rsidR="00EC7FF5" w:rsidRDefault="00EC7FF5" w:rsidP="00EC7FF5">
                      <w:r>
                        <w:t>1930.916667</w:t>
                      </w:r>
                      <w:r>
                        <w:tab/>
                        <w:t>27043</w:t>
                      </w:r>
                      <w:r>
                        <w:tab/>
                        <w:t>3.58E-01</w:t>
                      </w:r>
                    </w:p>
                    <w:p w14:paraId="3842CDD8" w14:textId="77777777" w:rsidR="00EC7FF5" w:rsidRDefault="00EC7FF5" w:rsidP="00EC7FF5">
                      <w:r>
                        <w:t>1931.000000</w:t>
                      </w:r>
                      <w:r>
                        <w:tab/>
                        <w:t>11643</w:t>
                      </w:r>
                      <w:r>
                        <w:tab/>
                        <w:t>1.24E-01</w:t>
                      </w:r>
                    </w:p>
                    <w:p w14:paraId="75DF9F8C" w14:textId="77777777" w:rsidR="00EC7FF5" w:rsidRDefault="00EC7FF5" w:rsidP="00EC7FF5">
                      <w:r>
                        <w:t>1931.083333</w:t>
                      </w:r>
                      <w:r>
                        <w:tab/>
                        <w:t>9293</w:t>
                      </w:r>
                      <w:r>
                        <w:tab/>
                        <w:t>9.33E-02</w:t>
                      </w:r>
                    </w:p>
                  </w:txbxContent>
                </v:textbox>
                <w10:wrap type="tight"/>
              </v:shape>
            </w:pict>
          </mc:Fallback>
        </mc:AlternateContent>
      </w:r>
      <w:r w:rsidRPr="00EC7FF5">
        <w:t>The date/time is defined as decimal years, discharge in m</w:t>
      </w:r>
      <w:r w:rsidRPr="00EC7FF5">
        <w:rPr>
          <w:vertAlign w:val="superscript"/>
        </w:rPr>
        <w:t>3</w:t>
      </w:r>
      <w:r w:rsidRPr="00EC7FF5">
        <w:t>/sec and concentration density in kg/m</w:t>
      </w:r>
      <w:r w:rsidRPr="00EC7FF5">
        <w:rPr>
          <w:vertAlign w:val="superscript"/>
        </w:rPr>
        <w:t>3</w:t>
      </w:r>
      <w:r w:rsidRPr="00EC7FF5">
        <w:t>.  Inclusion of concentration is optional. If this is not defined, the model uses the time varying discharge with the concentration value defined for constant flow input (</w:t>
      </w:r>
      <w:r w:rsidRPr="00EC7FF5">
        <w:rPr>
          <w:i/>
          <w:color w:val="7B2520" w:themeColor="accent3" w:themeShade="BF"/>
        </w:rPr>
        <w:t>Setup&gt;Rivers&gt;River inputs</w:t>
      </w:r>
      <w:r w:rsidRPr="00EC7FF5">
        <w:t>).</w:t>
      </w:r>
    </w:p>
    <w:p w14:paraId="10F620E4" w14:textId="77777777" w:rsidR="00EC7FF5" w:rsidRPr="00EC7FF5" w:rsidRDefault="00EC7FF5" w:rsidP="00EC7FF5">
      <w:pPr>
        <w:rPr>
          <w:sz w:val="4"/>
          <w:szCs w:val="4"/>
        </w:rPr>
      </w:pPr>
    </w:p>
    <w:p w14:paraId="4D5886C5" w14:textId="77777777" w:rsidR="00EC7FF5" w:rsidRPr="00EC7FF5" w:rsidRDefault="00EC7FF5" w:rsidP="00EC7FF5">
      <w:r w:rsidRPr="00EC7FF5">
        <w:t xml:space="preserve">The values used in the model are obtained by interpolating the timeseries provided using the Matlab timeseries ‘resample’ function at the time (decimal years) of the time step. To capture seasonal variations the timestep therefore needs to be at least as short as the interval of interest. </w:t>
      </w:r>
      <w:r w:rsidRPr="00EC7FF5">
        <w:rPr>
          <w:i/>
        </w:rPr>
        <w:t>However, it is important to remember that ASMITA models long-term change and not short-term dynamics</w:t>
      </w:r>
      <w:r w:rsidRPr="00EC7FF5">
        <w:t>.</w:t>
      </w:r>
    </w:p>
    <w:p w14:paraId="58371965" w14:textId="77777777" w:rsidR="00EC7FF5" w:rsidRPr="00EC7FF5" w:rsidRDefault="00EC7FF5" w:rsidP="00EC7FF5"/>
    <w:p w14:paraId="54D60BC3" w14:textId="77777777" w:rsidR="00EC7FF5" w:rsidRPr="00EC7FF5" w:rsidRDefault="00EC7FF5" w:rsidP="00EC7FF5"/>
    <w:p w14:paraId="328E0A0A" w14:textId="77777777" w:rsidR="00EC7FF5" w:rsidRPr="00EC7FF5" w:rsidRDefault="00EC7FF5" w:rsidP="0078352E">
      <w:pPr>
        <w:pStyle w:val="Heading3"/>
      </w:pPr>
      <w:bookmarkStart w:id="175" w:name="_Ref462926888"/>
      <w:bookmarkStart w:id="176" w:name="_Toc192914929"/>
      <w:r w:rsidRPr="00EC7FF5">
        <w:t>Drift timeseries file format</w:t>
      </w:r>
      <w:bookmarkEnd w:id="175"/>
      <w:bookmarkEnd w:id="176"/>
    </w:p>
    <w:p w14:paraId="0E23DF14" w14:textId="42C0DD65" w:rsidR="00EC7FF5" w:rsidRPr="00EC7FF5" w:rsidRDefault="00EC7FF5" w:rsidP="00EC7FF5">
      <w:bookmarkStart w:id="177" w:name="_Hlk520724845"/>
      <w:r w:rsidRPr="00EC7FF5">
        <w:t xml:space="preserve">The option to load a timeseries description of the littoral drift inputs, using </w:t>
      </w:r>
      <w:r w:rsidRPr="00EC7FF5">
        <w:rPr>
          <w:i/>
          <w:color w:val="7B2520" w:themeColor="accent3" w:themeShade="BF"/>
        </w:rPr>
        <w:t>Setup&gt;</w:t>
      </w:r>
      <w:r w:rsidR="008E010A">
        <w:rPr>
          <w:i/>
          <w:color w:val="7B2520" w:themeColor="accent3" w:themeShade="BF"/>
        </w:rPr>
        <w:t>D</w:t>
      </w:r>
      <w:r w:rsidRPr="00EC7FF5">
        <w:rPr>
          <w:i/>
          <w:color w:val="7B2520" w:themeColor="accent3" w:themeShade="BF"/>
        </w:rPr>
        <w:t xml:space="preserve">rift&gt;Drift </w:t>
      </w:r>
      <w:r w:rsidR="008E010A">
        <w:rPr>
          <w:i/>
          <w:color w:val="7B2520" w:themeColor="accent3" w:themeShade="BF"/>
        </w:rPr>
        <w:t>T</w:t>
      </w:r>
      <w:r w:rsidRPr="00EC7FF5">
        <w:rPr>
          <w:i/>
          <w:color w:val="7B2520" w:themeColor="accent3" w:themeShade="BF"/>
        </w:rPr>
        <w:t>imeseries</w:t>
      </w:r>
      <w:r w:rsidRPr="00EC7FF5">
        <w:t xml:space="preserve">, requires a text file with a header and data entered in space or tab separated columns. </w:t>
      </w:r>
      <w:bookmarkStart w:id="178" w:name="_Hlk53505268"/>
      <w:bookmarkEnd w:id="177"/>
      <w:r w:rsidRPr="00EC7FF5">
        <w:t xml:space="preserve">For a single source input, only the Date(years) and Drift_in columns are needed </w:t>
      </w:r>
      <w:r w:rsidR="007554B6">
        <w:t>as</w:t>
      </w:r>
      <w:r w:rsidRPr="00EC7FF5">
        <w:t xml:space="preserve"> follows</w:t>
      </w:r>
      <w:r w:rsidR="007554B6">
        <w:t xml:space="preserve"> (drift is in m</w:t>
      </w:r>
      <w:r w:rsidR="007554B6" w:rsidRPr="007554B6">
        <w:rPr>
          <w:vertAlign w:val="superscript"/>
        </w:rPr>
        <w:t>3</w:t>
      </w:r>
      <w:r w:rsidR="007554B6">
        <w:t>/year)</w:t>
      </w:r>
      <w:r w:rsidRPr="00EC7FF5">
        <w:t>:</w:t>
      </w:r>
      <w:bookmarkEnd w:id="178"/>
    </w:p>
    <w:p w14:paraId="1131B3A6" w14:textId="77777777" w:rsidR="00EC7FF5" w:rsidRPr="00EC7FF5" w:rsidRDefault="00EC7FF5" w:rsidP="00EC7FF5">
      <w:r w:rsidRPr="00EC7FF5">
        <w:rPr>
          <w:noProof/>
        </w:rPr>
        <mc:AlternateContent>
          <mc:Choice Requires="wps">
            <w:drawing>
              <wp:inline distT="0" distB="0" distL="0" distR="0" wp14:anchorId="5DFF2371" wp14:editId="1FFF8031">
                <wp:extent cx="4762500" cy="1866900"/>
                <wp:effectExtent l="0" t="0" r="19050" b="19050"/>
                <wp:docPr id="75" name="Text Box 75"/>
                <wp:cNvGraphicFramePr/>
                <a:graphic xmlns:a="http://schemas.openxmlformats.org/drawingml/2006/main">
                  <a:graphicData uri="http://schemas.microsoft.com/office/word/2010/wordprocessingShape">
                    <wps:wsp>
                      <wps:cNvSpPr txBox="1"/>
                      <wps:spPr>
                        <a:xfrm>
                          <a:off x="0" y="0"/>
                          <a:ext cx="4762500" cy="1866900"/>
                        </a:xfrm>
                        <a:prstGeom prst="rect">
                          <a:avLst/>
                        </a:prstGeom>
                        <a:solidFill>
                          <a:srgbClr val="BDBAB4">
                            <a:lumMod val="40000"/>
                            <a:lumOff val="60000"/>
                          </a:srgbClr>
                        </a:solidFill>
                        <a:ln w="6350">
                          <a:solidFill>
                            <a:prstClr val="black"/>
                          </a:solidFill>
                        </a:ln>
                      </wps:spPr>
                      <wps:txbx>
                        <w:txbxContent>
                          <w:p w14:paraId="461F0EE4" w14:textId="77777777" w:rsidR="00EC7FF5" w:rsidRDefault="00EC7FF5" w:rsidP="00EC7FF5">
                            <w:r>
                              <w:t>Date(years)  Drift_in</w:t>
                            </w:r>
                          </w:p>
                          <w:p w14:paraId="308B09F6" w14:textId="77777777" w:rsidR="00EC7FF5" w:rsidRDefault="00EC7FF5" w:rsidP="00EC7FF5">
                            <w:r>
                              <w:t>1990</w:t>
                            </w:r>
                            <w:r>
                              <w:tab/>
                              <w:t>24661</w:t>
                            </w:r>
                            <w:r>
                              <w:tab/>
                            </w:r>
                          </w:p>
                          <w:p w14:paraId="6109E0A2" w14:textId="77777777" w:rsidR="00EC7FF5" w:rsidRDefault="00EC7FF5" w:rsidP="00EC7FF5">
                            <w:r>
                              <w:t>1991</w:t>
                            </w:r>
                            <w:r>
                              <w:tab/>
                              <w:t>17584</w:t>
                            </w:r>
                            <w:r>
                              <w:tab/>
                            </w:r>
                          </w:p>
                          <w:p w14:paraId="52FB7E84" w14:textId="77777777" w:rsidR="00EC7FF5" w:rsidRDefault="00EC7FF5" w:rsidP="00EC7FF5">
                            <w:r>
                              <w:t>1992</w:t>
                            </w:r>
                            <w:r>
                              <w:tab/>
                              <w:t>14664</w:t>
                            </w:r>
                            <w:r>
                              <w:tab/>
                            </w:r>
                          </w:p>
                          <w:p w14:paraId="15317BBA" w14:textId="77777777" w:rsidR="00EC7FF5" w:rsidRDefault="00EC7FF5" w:rsidP="00EC7FF5">
                            <w:r>
                              <w:t>1993</w:t>
                            </w:r>
                            <w:r>
                              <w:tab/>
                              <w:t>20202</w:t>
                            </w:r>
                            <w:r>
                              <w:tab/>
                            </w:r>
                          </w:p>
                          <w:p w14:paraId="26644605" w14:textId="77777777" w:rsidR="00EC7FF5" w:rsidRDefault="00EC7FF5" w:rsidP="00EC7FF5">
                            <w:r>
                              <w:t>1994</w:t>
                            </w:r>
                            <w:r>
                              <w:tab/>
                              <w:t>14626</w:t>
                            </w:r>
                            <w:r>
                              <w:tab/>
                            </w:r>
                          </w:p>
                          <w:p w14:paraId="6FDEF12D" w14:textId="77777777" w:rsidR="00EC7FF5" w:rsidRDefault="00EC7FF5" w:rsidP="00EC7FF5">
                            <w:r>
                              <w:t>1995</w:t>
                            </w:r>
                            <w:r>
                              <w:tab/>
                              <w:t>18671</w:t>
                            </w:r>
                            <w:r>
                              <w:tab/>
                            </w:r>
                          </w:p>
                          <w:p w14:paraId="56D73080" w14:textId="77777777" w:rsidR="00EC7FF5" w:rsidRDefault="00EC7FF5" w:rsidP="00EC7FF5">
                            <w:r>
                              <w:t>1996</w:t>
                            </w:r>
                            <w:r>
                              <w:tab/>
                              <w:t>23462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FF2371" id="Text Box 75" o:spid="_x0000_s1032" type="#_x0000_t202" style="width:3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" fillcolor="#e5e3e1" strokeweight=".5pt">
                <v:textbox>
                  <w:txbxContent>
                    <w:p w14:paraId="461F0EE4" w14:textId="77777777" w:rsidR="00EC7FF5" w:rsidRDefault="00EC7FF5" w:rsidP="00EC7FF5">
                      <w:r>
                        <w:t>Date(years)  Drift_in</w:t>
                      </w:r>
                    </w:p>
                    <w:p w14:paraId="308B09F6" w14:textId="77777777" w:rsidR="00EC7FF5" w:rsidRDefault="00EC7FF5" w:rsidP="00EC7FF5">
                      <w:r>
                        <w:t>1990</w:t>
                      </w:r>
                      <w:r>
                        <w:tab/>
                        <w:t>24661</w:t>
                      </w:r>
                      <w:r>
                        <w:tab/>
                      </w:r>
                    </w:p>
                    <w:p w14:paraId="6109E0A2" w14:textId="77777777" w:rsidR="00EC7FF5" w:rsidRDefault="00EC7FF5" w:rsidP="00EC7FF5">
                      <w:r>
                        <w:t>1991</w:t>
                      </w:r>
                      <w:r>
                        <w:tab/>
                        <w:t>17584</w:t>
                      </w:r>
                      <w:r>
                        <w:tab/>
                      </w:r>
                    </w:p>
                    <w:p w14:paraId="52FB7E84" w14:textId="77777777" w:rsidR="00EC7FF5" w:rsidRDefault="00EC7FF5" w:rsidP="00EC7FF5">
                      <w:r>
                        <w:t>1992</w:t>
                      </w:r>
                      <w:r>
                        <w:tab/>
                        <w:t>14664</w:t>
                      </w:r>
                      <w:r>
                        <w:tab/>
                      </w:r>
                    </w:p>
                    <w:p w14:paraId="15317BBA" w14:textId="77777777" w:rsidR="00EC7FF5" w:rsidRDefault="00EC7FF5" w:rsidP="00EC7FF5">
                      <w:r>
                        <w:t>1993</w:t>
                      </w:r>
                      <w:r>
                        <w:tab/>
                        <w:t>20202</w:t>
                      </w:r>
                      <w:r>
                        <w:tab/>
                      </w:r>
                    </w:p>
                    <w:p w14:paraId="26644605" w14:textId="77777777" w:rsidR="00EC7FF5" w:rsidRDefault="00EC7FF5" w:rsidP="00EC7FF5">
                      <w:r>
                        <w:t>1994</w:t>
                      </w:r>
                      <w:r>
                        <w:tab/>
                        <w:t>14626</w:t>
                      </w:r>
                      <w:r>
                        <w:tab/>
                      </w:r>
                    </w:p>
                    <w:p w14:paraId="6FDEF12D" w14:textId="77777777" w:rsidR="00EC7FF5" w:rsidRDefault="00EC7FF5" w:rsidP="00EC7FF5">
                      <w:r>
                        <w:t>1995</w:t>
                      </w:r>
                      <w:r>
                        <w:tab/>
                        <w:t>18671</w:t>
                      </w:r>
                      <w:r>
                        <w:tab/>
                      </w:r>
                    </w:p>
                    <w:p w14:paraId="56D73080" w14:textId="77777777" w:rsidR="00EC7FF5" w:rsidRDefault="00EC7FF5" w:rsidP="00EC7FF5">
                      <w:r>
                        <w:t>1996</w:t>
                      </w:r>
                      <w:r>
                        <w:tab/>
                        <w:t>23462</w:t>
                      </w:r>
                      <w:r>
                        <w:tab/>
                      </w:r>
                    </w:p>
                  </w:txbxContent>
                </v:textbox>
                <w10:anchorlock/>
              </v:shape>
            </w:pict>
          </mc:Fallback>
        </mc:AlternateContent>
      </w:r>
    </w:p>
    <w:p w14:paraId="3AC58F51" w14:textId="77777777" w:rsidR="00EC7FF5" w:rsidRPr="00EC7FF5" w:rsidRDefault="00EC7FF5" w:rsidP="00EC7FF5">
      <w:r w:rsidRPr="00EC7FF5">
        <w:t>(</w:t>
      </w:r>
      <w:r w:rsidRPr="00EC7FF5">
        <w:rPr>
          <w:i/>
        </w:rPr>
        <w:t>Note: in this case the headers are for file readability and are not used when loading the data</w:t>
      </w:r>
      <w:r w:rsidRPr="00EC7FF5">
        <w:t>)</w:t>
      </w:r>
    </w:p>
    <w:p w14:paraId="4817F01D" w14:textId="77777777" w:rsidR="00EC7FF5" w:rsidRPr="00EC7FF5" w:rsidRDefault="00EC7FF5" w:rsidP="00EC7FF5">
      <w:r w:rsidRPr="00EC7FF5">
        <w:t>Where the drift is being defined along a pathway then the header uses the format shown below:</w:t>
      </w:r>
    </w:p>
    <w:p w14:paraId="596372A2" w14:textId="77777777" w:rsidR="00EC7FF5" w:rsidRPr="00EC7FF5" w:rsidRDefault="00EC7FF5" w:rsidP="00EC7FF5">
      <w:r w:rsidRPr="00EC7FF5">
        <w:rPr>
          <w:noProof/>
        </w:rPr>
        <w:lastRenderedPageBreak/>
        <mc:AlternateContent>
          <mc:Choice Requires="wps">
            <w:drawing>
              <wp:inline distT="0" distB="0" distL="0" distR="0" wp14:anchorId="27E59EFC" wp14:editId="45D1F360">
                <wp:extent cx="4762500" cy="1789682"/>
                <wp:effectExtent l="0" t="0" r="19050" b="20320"/>
                <wp:docPr id="101" name="Text Box 101"/>
                <wp:cNvGraphicFramePr/>
                <a:graphic xmlns:a="http://schemas.openxmlformats.org/drawingml/2006/main">
                  <a:graphicData uri="http://schemas.microsoft.com/office/word/2010/wordprocessingShape">
                    <wps:wsp>
                      <wps:cNvSpPr txBox="1"/>
                      <wps:spPr>
                        <a:xfrm>
                          <a:off x="0" y="0"/>
                          <a:ext cx="4762500" cy="1789682"/>
                        </a:xfrm>
                        <a:prstGeom prst="rect">
                          <a:avLst/>
                        </a:prstGeom>
                        <a:solidFill>
                          <a:srgbClr val="BDBAB4">
                            <a:lumMod val="40000"/>
                            <a:lumOff val="60000"/>
                          </a:srgbClr>
                        </a:solidFill>
                        <a:ln w="6350">
                          <a:solidFill>
                            <a:prstClr val="black"/>
                          </a:solidFill>
                        </a:ln>
                      </wps:spPr>
                      <wps:txbx>
                        <w:txbxContent>
                          <w:p w14:paraId="159364CC" w14:textId="77777777" w:rsidR="00EC7FF5" w:rsidRDefault="00EC7FF5" w:rsidP="00EC7FF5">
                            <w:r>
                              <w:t>Date(years)  driftin(0,5)  drift(5,1)  drift(5,4)  drift(1,6)  drift(4,6)  driftout(6,0)</w:t>
                            </w:r>
                          </w:p>
                          <w:p w14:paraId="528E97F0" w14:textId="77777777" w:rsidR="00EC7FF5" w:rsidRDefault="00EC7FF5" w:rsidP="00EC7FF5">
                            <w:r>
                              <w:t>1990</w:t>
                            </w:r>
                            <w:r>
                              <w:tab/>
                              <w:t>24661</w:t>
                            </w:r>
                            <w:r>
                              <w:tab/>
                              <w:t>19731</w:t>
                            </w:r>
                            <w:r>
                              <w:tab/>
                              <w:t xml:space="preserve"> 4932</w:t>
                            </w:r>
                            <w:r>
                              <w:tab/>
                              <w:t xml:space="preserve">17758 </w:t>
                            </w:r>
                            <w:r>
                              <w:tab/>
                              <w:t>4439   22197</w:t>
                            </w:r>
                          </w:p>
                          <w:p w14:paraId="4367A402" w14:textId="77777777" w:rsidR="00EC7FF5" w:rsidRDefault="00EC7FF5" w:rsidP="00EC7FF5">
                            <w:r>
                              <w:t>1991</w:t>
                            </w:r>
                            <w:r>
                              <w:tab/>
                              <w:t>17584</w:t>
                            </w:r>
                            <w:r>
                              <w:tab/>
                              <w:t>14067</w:t>
                            </w:r>
                            <w:r>
                              <w:tab/>
                              <w:t>3516</w:t>
                            </w:r>
                            <w:r>
                              <w:tab/>
                              <w:t xml:space="preserve">12660 </w:t>
                            </w:r>
                            <w:r>
                              <w:tab/>
                              <w:t>3165   15825</w:t>
                            </w:r>
                          </w:p>
                          <w:p w14:paraId="7A0BC80D" w14:textId="77777777" w:rsidR="00EC7FF5" w:rsidRDefault="00EC7FF5" w:rsidP="00EC7FF5">
                            <w:r>
                              <w:t>1992</w:t>
                            </w:r>
                            <w:r>
                              <w:tab/>
                              <w:t>14664</w:t>
                            </w:r>
                            <w:r>
                              <w:tab/>
                              <w:t>11731</w:t>
                            </w:r>
                            <w:r>
                              <w:tab/>
                              <w:t>2932</w:t>
                            </w:r>
                            <w:r>
                              <w:tab/>
                              <w:t xml:space="preserve">10558 </w:t>
                            </w:r>
                            <w:r>
                              <w:tab/>
                              <w:t>2639   13197</w:t>
                            </w:r>
                          </w:p>
                          <w:p w14:paraId="31068712" w14:textId="77777777" w:rsidR="00EC7FF5" w:rsidRDefault="00EC7FF5" w:rsidP="00EC7FF5">
                            <w:r>
                              <w:t>1993</w:t>
                            </w:r>
                            <w:r>
                              <w:tab/>
                              <w:t>20202</w:t>
                            </w:r>
                            <w:r>
                              <w:tab/>
                              <w:t>16161</w:t>
                            </w:r>
                            <w:r>
                              <w:tab/>
                              <w:t>4040</w:t>
                            </w:r>
                            <w:r>
                              <w:tab/>
                              <w:t xml:space="preserve">14545 </w:t>
                            </w:r>
                            <w:r>
                              <w:tab/>
                              <w:t>3636   18181</w:t>
                            </w:r>
                          </w:p>
                          <w:p w14:paraId="62788A30" w14:textId="77777777" w:rsidR="00EC7FF5" w:rsidRDefault="00EC7FF5" w:rsidP="00EC7FF5">
                            <w:r>
                              <w:t>1994</w:t>
                            </w:r>
                            <w:r>
                              <w:tab/>
                              <w:t>14626</w:t>
                            </w:r>
                            <w:r>
                              <w:tab/>
                              <w:t>11700</w:t>
                            </w:r>
                            <w:r>
                              <w:tab/>
                              <w:t xml:space="preserve"> 2925</w:t>
                            </w:r>
                            <w:r>
                              <w:tab/>
                              <w:t xml:space="preserve">10530 </w:t>
                            </w:r>
                            <w:r>
                              <w:tab/>
                              <w:t>2632   13163</w:t>
                            </w:r>
                          </w:p>
                          <w:p w14:paraId="455A4CAC" w14:textId="77777777" w:rsidR="00EC7FF5" w:rsidRDefault="00EC7FF5" w:rsidP="00EC7FF5">
                            <w:r>
                              <w:t>1995</w:t>
                            </w:r>
                            <w:r>
                              <w:tab/>
                              <w:t>18671</w:t>
                            </w:r>
                            <w:r>
                              <w:tab/>
                              <w:t>14936</w:t>
                            </w:r>
                            <w:r>
                              <w:tab/>
                              <w:t xml:space="preserve"> 3734</w:t>
                            </w:r>
                            <w:r>
                              <w:tab/>
                              <w:t xml:space="preserve">13443 </w:t>
                            </w:r>
                            <w:r>
                              <w:tab/>
                              <w:t>3360   16803</w:t>
                            </w:r>
                          </w:p>
                          <w:p w14:paraId="343C3847" w14:textId="77777777" w:rsidR="00EC7FF5" w:rsidRDefault="00EC7FF5" w:rsidP="00EC7FF5">
                            <w:r>
                              <w:t>1996</w:t>
                            </w:r>
                            <w:r>
                              <w:tab/>
                              <w:t>23462</w:t>
                            </w:r>
                            <w:r>
                              <w:tab/>
                              <w:t>18769</w:t>
                            </w:r>
                            <w:r>
                              <w:tab/>
                              <w:t xml:space="preserve"> 4692</w:t>
                            </w:r>
                            <w:r>
                              <w:tab/>
                              <w:t xml:space="preserve">16892 </w:t>
                            </w:r>
                            <w:r>
                              <w:tab/>
                              <w:t>4223   21115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E59EFC" id="Text Box 101" o:spid="_x0000_s1033" type="#_x0000_t202" style="width:375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" fillcolor="#e5e3e1" strokeweight=".5pt">
                <v:textbox>
                  <w:txbxContent>
                    <w:p w14:paraId="159364CC" w14:textId="77777777" w:rsidR="00EC7FF5" w:rsidRDefault="00EC7FF5" w:rsidP="00EC7FF5">
                      <w:r>
                        <w:t>Date(years)  driftin(0,5)  drift(5,1)  drift(5,4)  drift(1,6)  drift(4,6)  driftout(6,0)</w:t>
                      </w:r>
                    </w:p>
                    <w:p w14:paraId="528E97F0" w14:textId="77777777" w:rsidR="00EC7FF5" w:rsidRDefault="00EC7FF5" w:rsidP="00EC7FF5">
                      <w:r>
                        <w:t>1990</w:t>
                      </w:r>
                      <w:r>
                        <w:tab/>
                        <w:t>24661</w:t>
                      </w:r>
                      <w:r>
                        <w:tab/>
                        <w:t>19731</w:t>
                      </w:r>
                      <w:r>
                        <w:tab/>
                        <w:t xml:space="preserve"> 4932</w:t>
                      </w:r>
                      <w:r>
                        <w:tab/>
                        <w:t xml:space="preserve">17758 </w:t>
                      </w:r>
                      <w:r>
                        <w:tab/>
                        <w:t>4439   22197</w:t>
                      </w:r>
                    </w:p>
                    <w:p w14:paraId="4367A402" w14:textId="77777777" w:rsidR="00EC7FF5" w:rsidRDefault="00EC7FF5" w:rsidP="00EC7FF5">
                      <w:r>
                        <w:t>1991</w:t>
                      </w:r>
                      <w:r>
                        <w:tab/>
                        <w:t>17584</w:t>
                      </w:r>
                      <w:r>
                        <w:tab/>
                        <w:t>14067</w:t>
                      </w:r>
                      <w:r>
                        <w:tab/>
                        <w:t>3516</w:t>
                      </w:r>
                      <w:r>
                        <w:tab/>
                        <w:t xml:space="preserve">12660 </w:t>
                      </w:r>
                      <w:r>
                        <w:tab/>
                        <w:t>3165   15825</w:t>
                      </w:r>
                    </w:p>
                    <w:p w14:paraId="7A0BC80D" w14:textId="77777777" w:rsidR="00EC7FF5" w:rsidRDefault="00EC7FF5" w:rsidP="00EC7FF5">
                      <w:r>
                        <w:t>1992</w:t>
                      </w:r>
                      <w:r>
                        <w:tab/>
                        <w:t>14664</w:t>
                      </w:r>
                      <w:r>
                        <w:tab/>
                        <w:t>11731</w:t>
                      </w:r>
                      <w:r>
                        <w:tab/>
                        <w:t>2932</w:t>
                      </w:r>
                      <w:r>
                        <w:tab/>
                        <w:t xml:space="preserve">10558 </w:t>
                      </w:r>
                      <w:r>
                        <w:tab/>
                        <w:t>2639   13197</w:t>
                      </w:r>
                    </w:p>
                    <w:p w14:paraId="31068712" w14:textId="77777777" w:rsidR="00EC7FF5" w:rsidRDefault="00EC7FF5" w:rsidP="00EC7FF5">
                      <w:r>
                        <w:t>1993</w:t>
                      </w:r>
                      <w:r>
                        <w:tab/>
                        <w:t>20202</w:t>
                      </w:r>
                      <w:r>
                        <w:tab/>
                        <w:t>16161</w:t>
                      </w:r>
                      <w:r>
                        <w:tab/>
                        <w:t>4040</w:t>
                      </w:r>
                      <w:r>
                        <w:tab/>
                        <w:t xml:space="preserve">14545 </w:t>
                      </w:r>
                      <w:r>
                        <w:tab/>
                        <w:t>3636   18181</w:t>
                      </w:r>
                    </w:p>
                    <w:p w14:paraId="62788A30" w14:textId="77777777" w:rsidR="00EC7FF5" w:rsidRDefault="00EC7FF5" w:rsidP="00EC7FF5">
                      <w:r>
                        <w:t>1994</w:t>
                      </w:r>
                      <w:r>
                        <w:tab/>
                        <w:t>14626</w:t>
                      </w:r>
                      <w:r>
                        <w:tab/>
                        <w:t>11700</w:t>
                      </w:r>
                      <w:r>
                        <w:tab/>
                        <w:t xml:space="preserve"> 2925</w:t>
                      </w:r>
                      <w:r>
                        <w:tab/>
                        <w:t xml:space="preserve">10530 </w:t>
                      </w:r>
                      <w:r>
                        <w:tab/>
                        <w:t>2632   13163</w:t>
                      </w:r>
                    </w:p>
                    <w:p w14:paraId="455A4CAC" w14:textId="77777777" w:rsidR="00EC7FF5" w:rsidRDefault="00EC7FF5" w:rsidP="00EC7FF5">
                      <w:r>
                        <w:t>1995</w:t>
                      </w:r>
                      <w:r>
                        <w:tab/>
                        <w:t>18671</w:t>
                      </w:r>
                      <w:r>
                        <w:tab/>
                        <w:t>14936</w:t>
                      </w:r>
                      <w:r>
                        <w:tab/>
                        <w:t xml:space="preserve"> 3734</w:t>
                      </w:r>
                      <w:r>
                        <w:tab/>
                        <w:t xml:space="preserve">13443 </w:t>
                      </w:r>
                      <w:r>
                        <w:tab/>
                        <w:t>3360   16803</w:t>
                      </w:r>
                    </w:p>
                    <w:p w14:paraId="343C3847" w14:textId="77777777" w:rsidR="00EC7FF5" w:rsidRDefault="00EC7FF5" w:rsidP="00EC7FF5">
                      <w:r>
                        <w:t>1996</w:t>
                      </w:r>
                      <w:r>
                        <w:tab/>
                        <w:t>23462</w:t>
                      </w:r>
                      <w:r>
                        <w:tab/>
                        <w:t>18769</w:t>
                      </w:r>
                      <w:r>
                        <w:tab/>
                        <w:t xml:space="preserve"> 4692</w:t>
                      </w:r>
                      <w:r>
                        <w:tab/>
                        <w:t xml:space="preserve">16892 </w:t>
                      </w:r>
                      <w:r>
                        <w:tab/>
                        <w:t>4223   21115</w:t>
                      </w:r>
                    </w:p>
                  </w:txbxContent>
                </v:textbox>
                <w10:anchorlock/>
              </v:shape>
            </w:pict>
          </mc:Fallback>
        </mc:AlternateContent>
      </w:r>
    </w:p>
    <w:p w14:paraId="5731927B" w14:textId="77777777" w:rsidR="00EC7FF5" w:rsidRPr="00EC7FF5" w:rsidRDefault="00EC7FF5" w:rsidP="00EC7FF5">
      <w:r w:rsidRPr="00EC7FF5">
        <w:t xml:space="preserve">The header comprises Date(years), and ‘drift’ columns. The text description is not used and is for text file readability but the subsequent numbers in parenthesis define the Element ID of the start and end nodes for the drift pathway (a zero is used for the outside). These </w:t>
      </w:r>
      <w:r w:rsidRPr="00EC7FF5">
        <w:rPr>
          <w:u w:val="single"/>
        </w:rPr>
        <w:t>must</w:t>
      </w:r>
      <w:r w:rsidRPr="00EC7FF5">
        <w:t xml:space="preserve"> be defined as a comma separated pair in parenthesis in the start, end order, i.e. ‘sometext(i,j)’ for a drift from element ‘i’ to element ’j’.</w:t>
      </w:r>
    </w:p>
    <w:p w14:paraId="23CD6C86" w14:textId="77777777" w:rsidR="00EC7FF5" w:rsidRPr="00EC7FF5" w:rsidRDefault="00EC7FF5" w:rsidP="00EC7FF5">
      <w:r w:rsidRPr="00EC7FF5">
        <w:t>The values used in the model are obtained by interpolating the timeseries provided using the Matlab timeseries ‘resample’ function at the time (decimal years) of the time step. To capture seasonal variations the timestep therefore needs to be at least as short as the interval of interest.</w:t>
      </w:r>
    </w:p>
    <w:p w14:paraId="1AC9237A" w14:textId="77777777" w:rsidR="00EC7FF5" w:rsidRPr="00EC7FF5" w:rsidRDefault="00EC7FF5" w:rsidP="00EC7FF5">
      <w:r w:rsidRPr="00EC7FF5">
        <w:t>If only one timeseries is included in the file, the drift rate is applied at all nodes on the flowpath, and any branches are apportioned based on the proportions defined in the Advection matrix. Where there are multiple timeseries then these are assigned to the specified link and any links without an a timeseries input use the drift rate defined for the link in the Advection matrix.</w:t>
      </w:r>
    </w:p>
    <w:p w14:paraId="3162CE25" w14:textId="77777777" w:rsidR="00EC7FF5" w:rsidRPr="00EC7FF5" w:rsidRDefault="00EC7FF5" w:rsidP="00EC7FF5"/>
    <w:p w14:paraId="368B3E94" w14:textId="3F5FEFFD" w:rsidR="00EC7FF5" w:rsidRPr="00EC7FF5" w:rsidRDefault="00B26A60" w:rsidP="00BC0119">
      <w:pPr>
        <w:pStyle w:val="Heading2"/>
      </w:pPr>
      <w:bookmarkStart w:id="179" w:name="_Toc54961641"/>
      <w:r>
        <w:t xml:space="preserve"> </w:t>
      </w:r>
      <w:bookmarkStart w:id="180" w:name="_Ref83058435"/>
      <w:bookmarkStart w:id="181" w:name="_Toc192914930"/>
      <w:r w:rsidR="00EC7FF5" w:rsidRPr="00EC7FF5">
        <w:t>Specification of Equilibrium</w:t>
      </w:r>
      <w:bookmarkEnd w:id="179"/>
      <w:bookmarkEnd w:id="180"/>
      <w:bookmarkEnd w:id="181"/>
    </w:p>
    <w:p w14:paraId="16EC8524" w14:textId="2DF61643" w:rsidR="00EC7FF5" w:rsidRPr="00EC7FF5" w:rsidRDefault="00EC7FF5" w:rsidP="00EC7FF5">
      <w:r w:rsidRPr="00EC7FF5">
        <w:t xml:space="preserve">The relationships used to define the equilibrium volume as a function of tidal prism are specified in </w:t>
      </w:r>
      <w:r w:rsidR="008E010A">
        <w:t>u</w:t>
      </w:r>
      <w:r w:rsidRPr="00EC7FF5">
        <w:t>ser</w:t>
      </w:r>
      <w:r w:rsidR="008E010A">
        <w:t>p</w:t>
      </w:r>
      <w:r w:rsidRPr="00EC7FF5">
        <w:t>rism</w:t>
      </w:r>
      <w:r w:rsidR="008E010A">
        <w:t>c</w:t>
      </w:r>
      <w:r w:rsidRPr="00EC7FF5">
        <w:t xml:space="preserve">oeffs.m and selected as explained in Section </w:t>
      </w:r>
      <w:r w:rsidRPr="00EC7FF5">
        <w:fldChar w:fldCharType="begin"/>
      </w:r>
      <w:r w:rsidRPr="00EC7FF5">
        <w:instrText xml:space="preserve"> REF _Ref459627191 \r \h </w:instrText>
      </w:r>
      <w:r w:rsidRPr="00EC7FF5">
        <w:fldChar w:fldCharType="separate"/>
      </w:r>
      <w:r w:rsidR="00567DDE">
        <w:t>4.4</w:t>
      </w:r>
      <w:r w:rsidRPr="00EC7FF5">
        <w:fldChar w:fldCharType="end"/>
      </w:r>
      <w:r w:rsidRPr="00EC7FF5">
        <w:t xml:space="preserve">. These can be made to be estuary/inlet specific (e.g as for the Amelander case) or generic based on the literature. </w:t>
      </w:r>
    </w:p>
    <w:p w14:paraId="0ABC7399" w14:textId="31841411" w:rsidR="00EC7FF5" w:rsidRDefault="00EC7FF5" w:rsidP="00EC7FF5">
      <w:r w:rsidRPr="00EC7FF5">
        <w:t xml:space="preserve">The ‘Default’ set assigns all coefficients a value of 1. This implies that the equilibrium volume of each element type scales linearly with tidal prism and would usually be used by scaling these prism-based equilibrium volumes to the initial element volumes by checking the ‘Scale to initial values’ flag in </w:t>
      </w:r>
      <w:r w:rsidRPr="00EC7FF5">
        <w:rPr>
          <w:i/>
          <w:color w:val="7B2520" w:themeColor="accent3" w:themeShade="BF"/>
        </w:rPr>
        <w:t>Setup&gt;Run Parameters&gt;Conditions</w:t>
      </w:r>
      <w:r w:rsidRPr="00EC7FF5">
        <w:t>.</w:t>
      </w:r>
      <w:r w:rsidR="0028512D">
        <w:t xml:space="preserve"> </w:t>
      </w:r>
    </w:p>
    <w:p w14:paraId="7D036119" w14:textId="52EB626E" w:rsidR="004C2100" w:rsidRDefault="004C2100" w:rsidP="00EC7FF5">
      <w:bookmarkStart w:id="182" w:name="_Hlk158127201"/>
      <w:r w:rsidRPr="00EC7FF5">
        <w:t>The ‘Generic’ set</w:t>
      </w:r>
      <w:r>
        <w:t>s</w:t>
      </w:r>
      <w:r w:rsidRPr="00EC7FF5">
        <w:t xml:space="preserve"> are based on published values as discussed in Section 3.1 of Townend </w:t>
      </w:r>
      <w:r w:rsidRPr="00EC7FF5">
        <w:rPr>
          <w:i/>
        </w:rPr>
        <w:t>et.al.</w:t>
      </w:r>
      <w:r w:rsidRPr="00EC7FF5">
        <w:t xml:space="preserve"> (2016a) </w:t>
      </w:r>
      <w:r>
        <w:t>as detailed in the following tables.</w:t>
      </w:r>
    </w:p>
    <w:p w14:paraId="52EE36DD" w14:textId="35A179E4" w:rsidR="004C2100" w:rsidRDefault="004C2100" w:rsidP="00EC7FF5">
      <w:r>
        <w:t>Generic – linear law</w:t>
      </w:r>
    </w:p>
    <w:tbl>
      <w:tblPr>
        <w:tblStyle w:val="GridTable2-Accent6"/>
        <w:tblW w:w="0" w:type="auto"/>
        <w:tblLook w:val="04A0" w:firstRow="1" w:lastRow="0" w:firstColumn="1" w:lastColumn="0" w:noHBand="0" w:noVBand="1"/>
      </w:tblPr>
      <w:tblGrid>
        <w:gridCol w:w="1560"/>
        <w:gridCol w:w="992"/>
        <w:gridCol w:w="992"/>
        <w:gridCol w:w="5526"/>
      </w:tblGrid>
      <w:tr w:rsidR="0028512D" w:rsidRPr="00EC7FF5" w14:paraId="77DE227E" w14:textId="77777777" w:rsidTr="00810E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54DFD1" w14:textId="77777777" w:rsidR="0028512D" w:rsidRPr="00EC7FF5" w:rsidRDefault="0028512D" w:rsidP="00810E41">
            <w:pPr>
              <w:jc w:val="center"/>
            </w:pPr>
            <w:r w:rsidRPr="00EC7FF5">
              <w:t>Element Type</w:t>
            </w:r>
          </w:p>
        </w:tc>
        <w:tc>
          <w:tcPr>
            <w:tcW w:w="992" w:type="dxa"/>
          </w:tcPr>
          <w:p w14:paraId="161B101F"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rPr>
                <w:rFonts w:cstheme="minorHAnsi"/>
              </w:rPr>
              <w:t>α</w:t>
            </w:r>
          </w:p>
        </w:tc>
        <w:tc>
          <w:tcPr>
            <w:tcW w:w="992" w:type="dxa"/>
          </w:tcPr>
          <w:p w14:paraId="27463BC5"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rPr>
                <w:rFonts w:ascii="Calibri" w:hAnsi="Calibri" w:cs="Calibri"/>
              </w:rPr>
              <w:t>β</w:t>
            </w:r>
          </w:p>
        </w:tc>
        <w:tc>
          <w:tcPr>
            <w:tcW w:w="5526" w:type="dxa"/>
          </w:tcPr>
          <w:p w14:paraId="4C6FCB7C"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t>Sources</w:t>
            </w:r>
          </w:p>
        </w:tc>
      </w:tr>
      <w:tr w:rsidR="0028512D" w:rsidRPr="00EC7FF5" w14:paraId="5A57889A" w14:textId="77777777" w:rsidTr="00810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AC8AAD" w14:textId="77777777" w:rsidR="0028512D" w:rsidRPr="00EC7FF5" w:rsidRDefault="0028512D" w:rsidP="00810E41">
            <w:r w:rsidRPr="00EC7FF5">
              <w:t>Channel</w:t>
            </w:r>
          </w:p>
        </w:tc>
        <w:tc>
          <w:tcPr>
            <w:tcW w:w="992" w:type="dxa"/>
          </w:tcPr>
          <w:p w14:paraId="0B50D788" w14:textId="0B87B9DD" w:rsidR="0028512D" w:rsidRPr="00EC7FF5" w:rsidRDefault="0028512D" w:rsidP="00810E41">
            <w:pPr>
              <w:jc w:val="center"/>
              <w:cnfStyle w:val="000000100000" w:firstRow="0" w:lastRow="0" w:firstColumn="0" w:lastColumn="0" w:oddVBand="0" w:evenVBand="0" w:oddHBand="1" w:evenHBand="0" w:firstRowFirstColumn="0" w:firstRowLastColumn="0" w:lastRowFirstColumn="0" w:lastRowLastColumn="0"/>
            </w:pPr>
            <w:r w:rsidRPr="00EC7FF5">
              <w:t>0</w:t>
            </w:r>
            <w:r>
              <w:t>.42</w:t>
            </w:r>
          </w:p>
        </w:tc>
        <w:tc>
          <w:tcPr>
            <w:tcW w:w="992" w:type="dxa"/>
          </w:tcPr>
          <w:p w14:paraId="3769373A" w14:textId="74C70BCF" w:rsidR="0028512D" w:rsidRPr="00EC7FF5" w:rsidRDefault="0028512D" w:rsidP="00810E41">
            <w:pPr>
              <w:jc w:val="center"/>
              <w:cnfStyle w:val="000000100000" w:firstRow="0" w:lastRow="0" w:firstColumn="0" w:lastColumn="0" w:oddVBand="0" w:evenVBand="0" w:oddHBand="1" w:evenHBand="0" w:firstRowFirstColumn="0" w:firstRowLastColumn="0" w:lastRowFirstColumn="0" w:lastRowLastColumn="0"/>
            </w:pPr>
            <w:r>
              <w:t>1</w:t>
            </w:r>
          </w:p>
        </w:tc>
        <w:tc>
          <w:tcPr>
            <w:tcW w:w="5526" w:type="dxa"/>
          </w:tcPr>
          <w:p w14:paraId="5A787619" w14:textId="77777777" w:rsidR="0028512D" w:rsidRPr="00EC7FF5" w:rsidRDefault="0028512D" w:rsidP="00810E41">
            <w:pPr>
              <w:cnfStyle w:val="000000100000" w:firstRow="0" w:lastRow="0" w:firstColumn="0" w:lastColumn="0" w:oddVBand="0" w:evenVBand="0" w:oddHBand="1" w:evenHBand="0" w:firstRowFirstColumn="0" w:firstRowLastColumn="0" w:lastRowFirstColumn="0" w:lastRowLastColumn="0"/>
            </w:pPr>
            <w:r w:rsidRPr="00EC7FF5">
              <w:t xml:space="preserve">Low water channel values for UK estuaries </w:t>
            </w:r>
          </w:p>
        </w:tc>
      </w:tr>
      <w:tr w:rsidR="0028512D" w:rsidRPr="00EC7FF5" w14:paraId="289E754D" w14:textId="77777777" w:rsidTr="00810E41">
        <w:tc>
          <w:tcPr>
            <w:cnfStyle w:val="001000000000" w:firstRow="0" w:lastRow="0" w:firstColumn="1" w:lastColumn="0" w:oddVBand="0" w:evenVBand="0" w:oddHBand="0" w:evenHBand="0" w:firstRowFirstColumn="0" w:firstRowLastColumn="0" w:lastRowFirstColumn="0" w:lastRowLastColumn="0"/>
            <w:tcW w:w="1560" w:type="dxa"/>
          </w:tcPr>
          <w:p w14:paraId="6B206EE2" w14:textId="77777777" w:rsidR="0028512D" w:rsidRPr="00EC7FF5" w:rsidRDefault="0028512D" w:rsidP="00810E41">
            <w:r w:rsidRPr="00EC7FF5">
              <w:t>Flat</w:t>
            </w:r>
          </w:p>
        </w:tc>
        <w:tc>
          <w:tcPr>
            <w:tcW w:w="992" w:type="dxa"/>
          </w:tcPr>
          <w:p w14:paraId="564AC65E" w14:textId="6769264B" w:rsidR="0028512D" w:rsidRPr="00EC7FF5" w:rsidRDefault="0028512D" w:rsidP="00810E41">
            <w:pPr>
              <w:jc w:val="center"/>
              <w:cnfStyle w:val="000000000000" w:firstRow="0" w:lastRow="0" w:firstColumn="0" w:lastColumn="0" w:oddVBand="0" w:evenVBand="0" w:oddHBand="0" w:evenHBand="0" w:firstRowFirstColumn="0" w:firstRowLastColumn="0" w:lastRowFirstColumn="0" w:lastRowLastColumn="0"/>
            </w:pPr>
            <w:r w:rsidRPr="00EC7FF5">
              <w:t>0.</w:t>
            </w:r>
            <w:r>
              <w:t>16</w:t>
            </w:r>
          </w:p>
        </w:tc>
        <w:tc>
          <w:tcPr>
            <w:tcW w:w="992" w:type="dxa"/>
          </w:tcPr>
          <w:p w14:paraId="0DA8DE24" w14:textId="5B8F318B" w:rsidR="0028512D" w:rsidRPr="00EC7FF5" w:rsidRDefault="0028512D" w:rsidP="00810E41">
            <w:pPr>
              <w:jc w:val="center"/>
              <w:cnfStyle w:val="000000000000" w:firstRow="0" w:lastRow="0" w:firstColumn="0" w:lastColumn="0" w:oddVBand="0" w:evenVBand="0" w:oddHBand="0" w:evenHBand="0" w:firstRowFirstColumn="0" w:firstRowLastColumn="0" w:lastRowFirstColumn="0" w:lastRowLastColumn="0"/>
            </w:pPr>
            <w:r>
              <w:t>1</w:t>
            </w:r>
          </w:p>
        </w:tc>
        <w:tc>
          <w:tcPr>
            <w:tcW w:w="5526" w:type="dxa"/>
          </w:tcPr>
          <w:p w14:paraId="225EC453" w14:textId="77777777" w:rsidR="0028512D" w:rsidRPr="00EC7FF5" w:rsidRDefault="0028512D" w:rsidP="00810E41">
            <w:pPr>
              <w:cnfStyle w:val="000000000000" w:firstRow="0" w:lastRow="0" w:firstColumn="0" w:lastColumn="0" w:oddVBand="0" w:evenVBand="0" w:oddHBand="0" w:evenHBand="0" w:firstRowFirstColumn="0" w:firstRowLastColumn="0" w:lastRowFirstColumn="0" w:lastRowLastColumn="0"/>
            </w:pPr>
            <w:r w:rsidRPr="00EC7FF5">
              <w:t>Tidal flat values for UK estuaries</w:t>
            </w:r>
          </w:p>
        </w:tc>
      </w:tr>
    </w:tbl>
    <w:p w14:paraId="7AAB6CED" w14:textId="33B36341" w:rsidR="00EC7FF5" w:rsidRPr="00EC7FF5" w:rsidRDefault="004C2100" w:rsidP="00EC7FF5">
      <w:r>
        <w:t>Generic – power law:</w:t>
      </w:r>
    </w:p>
    <w:tbl>
      <w:tblPr>
        <w:tblStyle w:val="GridTable2-Accent6"/>
        <w:tblW w:w="0" w:type="auto"/>
        <w:tblLook w:val="04A0" w:firstRow="1" w:lastRow="0" w:firstColumn="1" w:lastColumn="0" w:noHBand="0" w:noVBand="1"/>
      </w:tblPr>
      <w:tblGrid>
        <w:gridCol w:w="1560"/>
        <w:gridCol w:w="992"/>
        <w:gridCol w:w="992"/>
        <w:gridCol w:w="5526"/>
      </w:tblGrid>
      <w:tr w:rsidR="00EC7FF5" w:rsidRPr="00EC7FF5" w14:paraId="3CEB9C17" w14:textId="77777777" w:rsidTr="003F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7EB0B8" w14:textId="77777777" w:rsidR="00EC7FF5" w:rsidRPr="00EC7FF5" w:rsidRDefault="00EC7FF5" w:rsidP="00EC7FF5">
            <w:pPr>
              <w:jc w:val="center"/>
            </w:pPr>
            <w:r w:rsidRPr="00EC7FF5">
              <w:t>Element Type</w:t>
            </w:r>
          </w:p>
        </w:tc>
        <w:tc>
          <w:tcPr>
            <w:tcW w:w="992" w:type="dxa"/>
          </w:tcPr>
          <w:p w14:paraId="204E369F"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rPr>
                <w:rFonts w:cstheme="minorHAnsi"/>
              </w:rPr>
              <w:t>α</w:t>
            </w:r>
          </w:p>
        </w:tc>
        <w:tc>
          <w:tcPr>
            <w:tcW w:w="992" w:type="dxa"/>
          </w:tcPr>
          <w:p w14:paraId="739238F1"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rPr>
                <w:rFonts w:ascii="Calibri" w:hAnsi="Calibri" w:cs="Calibri"/>
              </w:rPr>
              <w:t>β</w:t>
            </w:r>
          </w:p>
        </w:tc>
        <w:tc>
          <w:tcPr>
            <w:tcW w:w="5526" w:type="dxa"/>
          </w:tcPr>
          <w:p w14:paraId="4B9F64D2"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t>Sources</w:t>
            </w:r>
          </w:p>
        </w:tc>
      </w:tr>
      <w:tr w:rsidR="00EC7FF5" w:rsidRPr="00EC7FF5" w14:paraId="376C0F1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CFE2FE" w14:textId="77777777" w:rsidR="00EC7FF5" w:rsidRPr="00EC7FF5" w:rsidRDefault="00EC7FF5" w:rsidP="00EC7FF5">
            <w:r w:rsidRPr="00EC7FF5">
              <w:t>Delta and       Ebb Delta</w:t>
            </w:r>
          </w:p>
        </w:tc>
        <w:tc>
          <w:tcPr>
            <w:tcW w:w="992" w:type="dxa"/>
          </w:tcPr>
          <w:p w14:paraId="0343EC70"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0.005</w:t>
            </w:r>
          </w:p>
        </w:tc>
        <w:tc>
          <w:tcPr>
            <w:tcW w:w="992" w:type="dxa"/>
          </w:tcPr>
          <w:p w14:paraId="5FD24713"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1.23</w:t>
            </w:r>
          </w:p>
        </w:tc>
        <w:tc>
          <w:tcPr>
            <w:tcW w:w="5526" w:type="dxa"/>
          </w:tcPr>
          <w:p w14:paraId="20FD7B33" w14:textId="7502F043" w:rsidR="00EC7FF5" w:rsidRPr="00EC7FF5" w:rsidRDefault="00EC7FF5" w:rsidP="00EC7FF5">
            <w:pPr>
              <w:cnfStyle w:val="000000100000" w:firstRow="0" w:lastRow="0" w:firstColumn="0" w:lastColumn="0" w:oddVBand="0" w:evenVBand="0" w:oddHBand="1" w:evenHBand="0" w:firstRowFirstColumn="0" w:firstRowLastColumn="0" w:lastRowFirstColumn="0" w:lastRowLastColumn="0"/>
            </w:pPr>
            <w:r w:rsidRPr="00EC7FF5">
              <w:t xml:space="preserve">Original data from Walton &amp; Adams </w:t>
            </w:r>
            <w:r w:rsidRPr="00EC7FF5">
              <w:fldChar w:fldCharType="begin"/>
            </w:r>
            <w:r w:rsidR="0071727D">
              <w:instrText xml:space="preserve"> ADDIN EN.CITE &lt;EndNote&gt;&lt;Cite ExcludeAuth="1"&gt;&lt;Author&gt;Walton&lt;/Author&gt;&lt;Year&gt;1976&lt;/Year&gt;&lt;RecNum&gt;1883&lt;/RecNum&gt;&lt;DisplayText&gt;(1976)&lt;/DisplayText&gt;&lt;record&gt;&lt;rec-number&gt;1883&lt;/rec-number&gt;&lt;foreign-keys&gt;&lt;key app="EN" db-id="sv9fdvxxw0ss5geav2oxv0s15saz05p5zzwd" timestamp="1381164751" guid="6c0a6651-c83f-4e2a-afec-9789f940b9ba"&gt;1883&lt;/key&gt;&lt;/foreign-keys&gt;&lt;ref-type name="Conference Proceedings"&gt;10&lt;/ref-type&gt;&lt;contributors&gt;&lt;authors&gt;&lt;author&gt;Walton,T D&lt;/author&gt;&lt;author&gt;Adams,W D&lt;/author&gt;&lt;/authors&gt;&lt;/contributors&gt;&lt;titles&gt;&lt;title&gt;Capacity of inlet outer bars to store sand&lt;/title&gt;&lt;tertiary-title&gt;Fifteenth Coastal Engineering Conference&lt;/tertiary-title&gt;&lt;/titles&gt;&lt;pages&gt;1919-1936&lt;/pages&gt;&lt;volume&gt;2&lt;/volume&gt;&lt;reprint-edition&gt;In File&lt;/reprint-edition&gt;&lt;keywords&gt;&lt;keyword&gt;inlet&lt;/keyword&gt;&lt;keyword&gt;sand&lt;/keyword&gt;&lt;keyword&gt;engineering&lt;/keyword&gt;&lt;/keywords&gt;&lt;dates&gt;&lt;year&gt;1976&lt;/year&gt;&lt;pub-dates&gt;&lt;date&gt;Honolulu, Hawaii&lt;/date&gt;&lt;/pub-dates&gt;&lt;/dates&gt;&lt;publisher&gt;American Society of Civil Engineers&lt;/publisher&gt;&lt;label&gt;426&lt;/label&gt;&lt;urls&gt;&lt;/urls&gt;&lt;custom1&gt;New York&lt;/custom1&gt;&lt;custom2&gt;1976&lt;/custom2&gt;&lt;/record&gt;&lt;/Cite&gt;&lt;/EndNote&gt;</w:instrText>
            </w:r>
            <w:r w:rsidRPr="00EC7FF5">
              <w:fldChar w:fldCharType="separate"/>
            </w:r>
            <w:r w:rsidRPr="00EC7FF5">
              <w:rPr>
                <w:noProof/>
              </w:rPr>
              <w:t>(1976)</w:t>
            </w:r>
            <w:r w:rsidRPr="00EC7FF5">
              <w:fldChar w:fldCharType="end"/>
            </w:r>
            <w:r w:rsidRPr="00EC7FF5">
              <w:t xml:space="preserve"> converted to metric. Regression suggests a slightly different value of </w:t>
            </w:r>
            <w:r w:rsidRPr="00EC7FF5">
              <w:rPr>
                <w:rFonts w:cstheme="minorHAnsi"/>
              </w:rPr>
              <w:t>α</w:t>
            </w:r>
            <w:r w:rsidRPr="00EC7FF5">
              <w:t>.</w:t>
            </w:r>
          </w:p>
        </w:tc>
      </w:tr>
      <w:tr w:rsidR="00EC7FF5" w:rsidRPr="00EC7FF5" w14:paraId="105566D4" w14:textId="77777777" w:rsidTr="003F49A1">
        <w:tc>
          <w:tcPr>
            <w:cnfStyle w:val="001000000000" w:firstRow="0" w:lastRow="0" w:firstColumn="1" w:lastColumn="0" w:oddVBand="0" w:evenVBand="0" w:oddHBand="0" w:evenHBand="0" w:firstRowFirstColumn="0" w:firstRowLastColumn="0" w:lastRowFirstColumn="0" w:lastRowLastColumn="0"/>
            <w:tcW w:w="1560" w:type="dxa"/>
          </w:tcPr>
          <w:p w14:paraId="478BF511" w14:textId="77777777" w:rsidR="00EC7FF5" w:rsidRPr="00EC7FF5" w:rsidRDefault="00EC7FF5" w:rsidP="00EC7FF5">
            <w:r w:rsidRPr="00EC7FF5">
              <w:t>Channel</w:t>
            </w:r>
          </w:p>
        </w:tc>
        <w:tc>
          <w:tcPr>
            <w:tcW w:w="992" w:type="dxa"/>
          </w:tcPr>
          <w:p w14:paraId="5F4575D9"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0.005</w:t>
            </w:r>
          </w:p>
        </w:tc>
        <w:tc>
          <w:tcPr>
            <w:tcW w:w="992" w:type="dxa"/>
          </w:tcPr>
          <w:p w14:paraId="06C6FC86"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1.23</w:t>
            </w:r>
          </w:p>
        </w:tc>
        <w:tc>
          <w:tcPr>
            <w:tcW w:w="5526" w:type="dxa"/>
          </w:tcPr>
          <w:p w14:paraId="1AD2495E" w14:textId="77777777" w:rsidR="00EC7FF5" w:rsidRPr="00EC7FF5" w:rsidRDefault="00EC7FF5" w:rsidP="00EC7FF5">
            <w:pPr>
              <w:cnfStyle w:val="000000000000" w:firstRow="0" w:lastRow="0" w:firstColumn="0" w:lastColumn="0" w:oddVBand="0" w:evenVBand="0" w:oddHBand="0" w:evenHBand="0" w:firstRowFirstColumn="0" w:firstRowLastColumn="0" w:lastRowFirstColumn="0" w:lastRowLastColumn="0"/>
            </w:pPr>
            <w:r w:rsidRPr="00EC7FF5">
              <w:t xml:space="preserve">Low water channel values for UK estuaries </w:t>
            </w:r>
          </w:p>
        </w:tc>
      </w:tr>
      <w:tr w:rsidR="00EC7FF5" w:rsidRPr="00EC7FF5" w14:paraId="0BD9A9EA"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569807" w14:textId="77777777" w:rsidR="00EC7FF5" w:rsidRPr="00EC7FF5" w:rsidRDefault="00EC7FF5" w:rsidP="00EC7FF5">
            <w:r w:rsidRPr="00EC7FF5">
              <w:t>Flat</w:t>
            </w:r>
          </w:p>
        </w:tc>
        <w:tc>
          <w:tcPr>
            <w:tcW w:w="992" w:type="dxa"/>
          </w:tcPr>
          <w:p w14:paraId="10130330"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0.08</w:t>
            </w:r>
          </w:p>
        </w:tc>
        <w:tc>
          <w:tcPr>
            <w:tcW w:w="992" w:type="dxa"/>
          </w:tcPr>
          <w:p w14:paraId="446DF638"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1.08</w:t>
            </w:r>
          </w:p>
        </w:tc>
        <w:tc>
          <w:tcPr>
            <w:tcW w:w="5526" w:type="dxa"/>
          </w:tcPr>
          <w:p w14:paraId="498B9B82" w14:textId="77777777" w:rsidR="00EC7FF5" w:rsidRPr="00EC7FF5" w:rsidRDefault="00EC7FF5" w:rsidP="00EC7FF5">
            <w:pPr>
              <w:cnfStyle w:val="000000100000" w:firstRow="0" w:lastRow="0" w:firstColumn="0" w:lastColumn="0" w:oddVBand="0" w:evenVBand="0" w:oddHBand="1" w:evenHBand="0" w:firstRowFirstColumn="0" w:firstRowLastColumn="0" w:lastRowFirstColumn="0" w:lastRowLastColumn="0"/>
            </w:pPr>
            <w:r w:rsidRPr="00EC7FF5">
              <w:t>Tidal flat values for UK estuaries</w:t>
            </w:r>
          </w:p>
        </w:tc>
      </w:tr>
      <w:tr w:rsidR="00EC7FF5" w:rsidRPr="00EC7FF5" w14:paraId="0E0BB773" w14:textId="77777777" w:rsidTr="003F49A1">
        <w:tc>
          <w:tcPr>
            <w:cnfStyle w:val="001000000000" w:firstRow="0" w:lastRow="0" w:firstColumn="1" w:lastColumn="0" w:oddVBand="0" w:evenVBand="0" w:oddHBand="0" w:evenHBand="0" w:firstRowFirstColumn="0" w:firstRowLastColumn="0" w:lastRowFirstColumn="0" w:lastRowLastColumn="0"/>
            <w:tcW w:w="1560" w:type="dxa"/>
          </w:tcPr>
          <w:p w14:paraId="385827C3" w14:textId="77777777" w:rsidR="00EC7FF5" w:rsidRPr="00EC7FF5" w:rsidRDefault="00EC7FF5" w:rsidP="00EC7FF5">
            <w:r w:rsidRPr="00EC7FF5">
              <w:t>Flood Delta</w:t>
            </w:r>
          </w:p>
        </w:tc>
        <w:tc>
          <w:tcPr>
            <w:tcW w:w="992" w:type="dxa"/>
          </w:tcPr>
          <w:p w14:paraId="28FA2EB2"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7000</w:t>
            </w:r>
          </w:p>
        </w:tc>
        <w:tc>
          <w:tcPr>
            <w:tcW w:w="992" w:type="dxa"/>
          </w:tcPr>
          <w:p w14:paraId="20DE27C0"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0.37</w:t>
            </w:r>
          </w:p>
        </w:tc>
        <w:tc>
          <w:tcPr>
            <w:tcW w:w="5526" w:type="dxa"/>
          </w:tcPr>
          <w:p w14:paraId="05A7B65D" w14:textId="498C7259" w:rsidR="00EC7FF5" w:rsidRPr="00EC7FF5" w:rsidRDefault="00EC7FF5" w:rsidP="00EC7FF5">
            <w:pPr>
              <w:cnfStyle w:val="000000000000" w:firstRow="0" w:lastRow="0" w:firstColumn="0" w:lastColumn="0" w:oddVBand="0" w:evenVBand="0" w:oddHBand="0" w:evenHBand="0" w:firstRowFirstColumn="0" w:firstRowLastColumn="0" w:lastRowFirstColumn="0" w:lastRowLastColumn="0"/>
            </w:pPr>
            <w:r w:rsidRPr="00EC7FF5">
              <w:t xml:space="preserve">Gulf coast values </w:t>
            </w:r>
            <w:r w:rsidRPr="00EC7FF5">
              <w:fldChar w:fldCharType="begin"/>
            </w:r>
            <w:r w:rsidR="0071727D">
              <w:instrText xml:space="preserve"> ADDIN EN.CITE &lt;EndNote&gt;&lt;Cite&gt;&lt;Author&gt;Powell&lt;/Author&gt;&lt;Year&gt;2006&lt;/Year&gt;&lt;RecNum&gt;3132&lt;/RecNum&gt;&lt;DisplayText&gt;(Powell et al., 2006)&lt;/DisplayText&gt;&lt;record&gt;&lt;rec-number&gt;3132&lt;/rec-number&gt;&lt;foreign-keys&gt;&lt;key app="EN" db-id="sv9fdvxxw0ss5geav2oxv0s15saz05p5zzwd" timestamp="1402936339" guid="dbf3be3f-1a13-49af-9d74-a3a2e2c9f12e"&gt;3132&lt;/key&gt;&lt;/foreign-keys&gt;&lt;ref-type name="Journal Article"&gt;17&lt;/ref-type&gt;&lt;contributors&gt;&lt;authors&gt;&lt;author&gt;Powell, M. A.&lt;/author&gt;&lt;author&gt;Thieke, R. J.&lt;/author&gt;&lt;author&gt;Mehta, A. J.&lt;/author&gt;&lt;/authors&gt;&lt;/contributors&gt;&lt;titles&gt;&lt;title&gt;Morphodynamic relationships for ebb and flood delta volumes at Florida&amp;apos;s tidal entrances&lt;/title&gt;&lt;secondary-title&gt;Ocean Dynamics&lt;/secondary-title&gt;&lt;/titles&gt;&lt;periodical&gt;&lt;full-title&gt;Ocean Dynamics&lt;/full-title&gt;&lt;/periodical&gt;&lt;pages&gt;295-307&lt;/pages&gt;&lt;volume&gt;56&lt;/volume&gt;&lt;number&gt;3-4&lt;/number&gt;&lt;dates&gt;&lt;year&gt;2006&lt;/year&gt;&lt;/dates&gt;&lt;urls&gt;&lt;related-urls&gt;&lt;url&gt;http://www.scopus.com/inward/record.url?eid=2-s2.0-33745466111&amp;amp;partnerID=40&amp;amp;md5=60d79946fc8167775bc5e92a31b91b9c&lt;/url&gt;&lt;/related-urls&gt;&lt;/urls&gt;&lt;remote-database-name&gt;Scopus&lt;/remote-database-name&gt;&lt;/record&gt;&lt;/Cite&gt;&lt;/EndNote&gt;</w:instrText>
            </w:r>
            <w:r w:rsidRPr="00EC7FF5">
              <w:fldChar w:fldCharType="separate"/>
            </w:r>
            <w:r w:rsidRPr="00EC7FF5">
              <w:rPr>
                <w:noProof/>
              </w:rPr>
              <w:t>(Powell et al., 2006)</w:t>
            </w:r>
            <w:r w:rsidRPr="00EC7FF5">
              <w:fldChar w:fldCharType="end"/>
            </w:r>
          </w:p>
        </w:tc>
      </w:tr>
    </w:tbl>
    <w:p w14:paraId="20BE4BD6" w14:textId="776D0A98" w:rsidR="00391EAE" w:rsidRDefault="00391EAE" w:rsidP="00EC7FF5">
      <w:bookmarkStart w:id="183" w:name="_Hlk158127815"/>
      <w:bookmarkEnd w:id="182"/>
      <w:r w:rsidRPr="00391EAE">
        <w:lastRenderedPageBreak/>
        <w:t>The values provided can be used for an initial setup and then edited to meet the specific model requirements or as part of the model calibration using</w:t>
      </w:r>
      <w:r>
        <w:rPr>
          <w:i/>
          <w:color w:val="7B2520" w:themeColor="accent3" w:themeShade="BF"/>
        </w:rPr>
        <w:t xml:space="preserve"> </w:t>
      </w:r>
      <w:r w:rsidRPr="0000555E">
        <w:rPr>
          <w:i/>
          <w:color w:val="7B2520" w:themeColor="accent3" w:themeShade="BF"/>
        </w:rPr>
        <w:t>Setup&gt;Run Parameters&gt;Edit Eq. Coefficients</w:t>
      </w:r>
      <w:r>
        <w:t>.</w:t>
      </w:r>
    </w:p>
    <w:bookmarkEnd w:id="183"/>
    <w:p w14:paraId="2246F51A" w14:textId="3E2EB40E" w:rsidR="00EC7FF5" w:rsidRPr="00EC7FF5" w:rsidRDefault="00EC7FF5" w:rsidP="00EC7FF5">
      <w:r w:rsidRPr="00EC7FF5">
        <w:t xml:space="preserve">These and other sets can all be used in the manner described above, where the existing system is “assumed” to be close to an equilibrium condition and the equilibrium volumes are scaled by the ratio of the initial volume to the initial prism-based equilibrium volume, by checking the ‘Scale to initial values’ flag in </w:t>
      </w:r>
      <w:r w:rsidRPr="00EC7FF5">
        <w:rPr>
          <w:i/>
          <w:color w:val="7B2520" w:themeColor="accent3" w:themeShade="BF"/>
        </w:rPr>
        <w:t>Setup&gt;Run Parameters&gt;Conditions</w:t>
      </w:r>
      <w:r w:rsidRPr="00EC7FF5">
        <w:t>.</w:t>
      </w:r>
    </w:p>
    <w:p w14:paraId="5068B7F9" w14:textId="77777777" w:rsidR="00953A0D" w:rsidRDefault="00953A0D" w:rsidP="00953A0D">
      <w:pPr>
        <w:spacing w:after="120"/>
      </w:pPr>
      <w:r w:rsidRPr="00EC7FF5">
        <w:t xml:space="preserve">In addition to </w:t>
      </w:r>
      <w:r w:rsidRPr="00C055FD">
        <w:rPr>
          <w:i/>
          <w:iCs/>
        </w:rPr>
        <w:t>alpha</w:t>
      </w:r>
      <w:r w:rsidRPr="00EC7FF5">
        <w:t xml:space="preserve"> and </w:t>
      </w:r>
      <w:r w:rsidRPr="00C055FD">
        <w:rPr>
          <w:i/>
          <w:iCs/>
        </w:rPr>
        <w:t>beta</w:t>
      </w:r>
      <w:r w:rsidRPr="00EC7FF5">
        <w:t xml:space="preserve">, the file </w:t>
      </w:r>
      <w:r>
        <w:t>u</w:t>
      </w:r>
      <w:r w:rsidRPr="00EC7FF5">
        <w:t>ser</w:t>
      </w:r>
      <w:r>
        <w:t>p</w:t>
      </w:r>
      <w:r w:rsidRPr="00EC7FF5">
        <w:t>rism</w:t>
      </w:r>
      <w:r>
        <w:t>c</w:t>
      </w:r>
      <w:r w:rsidRPr="00EC7FF5">
        <w:t>oeffs.m defines a variable ‘</w:t>
      </w:r>
      <w:r w:rsidRPr="00C055FD">
        <w:rPr>
          <w:i/>
          <w:iCs/>
        </w:rPr>
        <w:t>eqtype</w:t>
      </w:r>
      <w:r w:rsidRPr="00EC7FF5">
        <w:t xml:space="preserve">’. The value of </w:t>
      </w:r>
      <w:r w:rsidRPr="00C055FD">
        <w:rPr>
          <w:i/>
          <w:iCs/>
        </w:rPr>
        <w:t>eqtype</w:t>
      </w:r>
      <w:r w:rsidRPr="00EC7FF5">
        <w:t xml:space="preserve"> determines whether the </w:t>
      </w:r>
      <w:r>
        <w:t>[</w:t>
      </w:r>
      <w:r w:rsidRPr="00EC7FF5">
        <w:t>tidal prism</w:t>
      </w:r>
      <w:r>
        <w:t>]</w:t>
      </w:r>
      <w:r w:rsidRPr="00EC7FF5">
        <w:t xml:space="preserve"> (</w:t>
      </w:r>
      <w:r w:rsidRPr="00C055FD">
        <w:rPr>
          <w:i/>
          <w:iCs/>
        </w:rPr>
        <w:t>eqtype=1</w:t>
      </w:r>
      <w:r w:rsidRPr="00EC7FF5">
        <w:t xml:space="preserve">) or </w:t>
      </w:r>
      <w:r>
        <w:t>[</w:t>
      </w:r>
      <w:r w:rsidRPr="00DF2A7E">
        <w:t>plan area x tidal range</w:t>
      </w:r>
      <w:r>
        <w:t>]</w:t>
      </w:r>
      <w:r w:rsidRPr="00DF2A7E">
        <w:t xml:space="preserve"> </w:t>
      </w:r>
      <w:r w:rsidRPr="00EC7FF5">
        <w:t>(</w:t>
      </w:r>
      <w:r w:rsidRPr="00C055FD">
        <w:rPr>
          <w:i/>
          <w:iCs/>
        </w:rPr>
        <w:t>eqtype=0</w:t>
      </w:r>
      <w:r w:rsidRPr="00EC7FF5">
        <w:t>) is used when computing the equilibrium volume. The default is for all element types to have a value of 1. The formula for equilibrium volume is the same in both cases (</w:t>
      </w:r>
      <w:r w:rsidRPr="00EC7FF5">
        <w:rPr>
          <w:rFonts w:cstheme="minorHAnsi"/>
        </w:rPr>
        <w:t>α</w:t>
      </w:r>
      <w:r w:rsidRPr="00EC7FF5">
        <w:t>.x</w:t>
      </w:r>
      <w:r w:rsidRPr="00EC7FF5">
        <w:rPr>
          <w:rFonts w:cstheme="minorHAnsi"/>
          <w:vertAlign w:val="superscript"/>
        </w:rPr>
        <w:t>β</w:t>
      </w:r>
      <w:r w:rsidRPr="00EC7FF5">
        <w:t xml:space="preserve">) and the values of </w:t>
      </w:r>
      <w:r w:rsidRPr="00EC7FF5">
        <w:rPr>
          <w:rFonts w:cstheme="minorHAnsi"/>
        </w:rPr>
        <w:t>α</w:t>
      </w:r>
      <w:r w:rsidRPr="00EC7FF5">
        <w:t xml:space="preserve"> and </w:t>
      </w:r>
      <w:r w:rsidRPr="00EC7FF5">
        <w:rPr>
          <w:rFonts w:cstheme="minorHAnsi"/>
        </w:rPr>
        <w:t>β</w:t>
      </w:r>
      <w:r w:rsidRPr="00EC7FF5">
        <w:t xml:space="preserve"> need to be modified to reflect the use of tidal prism</w:t>
      </w:r>
      <w:r>
        <w:t>,</w:t>
      </w:r>
      <w:r w:rsidRPr="00EC7FF5">
        <w:t xml:space="preserve"> or tidal range. The default values </w:t>
      </w:r>
      <w:bookmarkStart w:id="184" w:name="_Hlk144321767"/>
      <w:r w:rsidRPr="00EC7FF5">
        <w:t xml:space="preserve">of </w:t>
      </w:r>
      <w:r w:rsidRPr="00EC7FF5">
        <w:rPr>
          <w:rFonts w:cstheme="minorHAnsi"/>
        </w:rPr>
        <w:t>α</w:t>
      </w:r>
      <w:r w:rsidRPr="00EC7FF5">
        <w:t xml:space="preserve"> and </w:t>
      </w:r>
      <w:bookmarkEnd w:id="184"/>
      <w:r w:rsidRPr="00EC7FF5">
        <w:rPr>
          <w:rFonts w:cstheme="minorHAnsi"/>
        </w:rPr>
        <w:t>β</w:t>
      </w:r>
      <w:r w:rsidRPr="00EC7FF5">
        <w:t xml:space="preserve"> for all element types is 1.</w:t>
      </w:r>
      <w:r>
        <w:t xml:space="preserve"> Note that by setting </w:t>
      </w:r>
      <w:r w:rsidRPr="00EC7FF5">
        <w:rPr>
          <w:rFonts w:cstheme="minorHAnsi"/>
        </w:rPr>
        <w:t>β</w:t>
      </w:r>
      <w:r>
        <w:rPr>
          <w:rFonts w:cstheme="minorHAnsi"/>
        </w:rPr>
        <w:t xml:space="preserve"> = 0, the equilibrium volume is set to a constant value of</w:t>
      </w:r>
      <w:r w:rsidRPr="003F4213">
        <w:rPr>
          <w:rFonts w:cstheme="minorHAnsi"/>
        </w:rPr>
        <w:t xml:space="preserve"> α</w:t>
      </w:r>
      <w:r>
        <w:rPr>
          <w:rFonts w:cstheme="minorHAnsi"/>
        </w:rPr>
        <w:t>.</w:t>
      </w:r>
    </w:p>
    <w:p w14:paraId="609690F6" w14:textId="0B64567D" w:rsidR="00F07A10" w:rsidRDefault="00E719EC" w:rsidP="00EC7FF5">
      <w:pPr>
        <w:spacing w:after="120"/>
      </w:pPr>
      <w:r>
        <w:t>Equilibrium for Spit, Beach Face</w:t>
      </w:r>
      <w:r w:rsidR="00956A6D">
        <w:t xml:space="preserve">, </w:t>
      </w:r>
      <w:r>
        <w:t>Shore Face</w:t>
      </w:r>
      <w:r w:rsidR="00956A6D">
        <w:t xml:space="preserve"> and Delta Flat</w:t>
      </w:r>
      <w:r>
        <w:t xml:space="preserve"> elements </w:t>
      </w:r>
      <w:r w:rsidR="00F07A10">
        <w:t>can define equilibrium in various ways that depend on whether the drift is time varying and the value of eqtype.</w:t>
      </w:r>
    </w:p>
    <w:p w14:paraId="49FB96CD" w14:textId="77777777" w:rsidR="00953A0D" w:rsidRDefault="00953A0D">
      <w:pPr>
        <w:pStyle w:val="ListParagraph"/>
        <w:numPr>
          <w:ilvl w:val="0"/>
          <w:numId w:val="14"/>
        </w:numPr>
        <w:spacing w:after="120"/>
      </w:pPr>
      <w:r>
        <w:t xml:space="preserve">Constant drift and </w:t>
      </w:r>
      <w:r w:rsidRPr="00C055FD">
        <w:rPr>
          <w:i/>
          <w:iCs/>
        </w:rPr>
        <w:t>eqtpype = 1</w:t>
      </w:r>
      <w:r>
        <w:t xml:space="preserve">, uses </w:t>
      </w:r>
      <w:r w:rsidRPr="00F07A10">
        <w:t>(α.x</w:t>
      </w:r>
      <w:r w:rsidRPr="00DF2A7E">
        <w:rPr>
          <w:vertAlign w:val="superscript"/>
        </w:rPr>
        <w:t>β</w:t>
      </w:r>
      <w:r w:rsidRPr="00F07A10">
        <w:t>)</w:t>
      </w:r>
      <w:r>
        <w:t>, where x is the [tidal prism];</w:t>
      </w:r>
    </w:p>
    <w:p w14:paraId="53D522BE" w14:textId="77777777" w:rsidR="00953A0D" w:rsidRDefault="00953A0D">
      <w:pPr>
        <w:pStyle w:val="ListParagraph"/>
        <w:numPr>
          <w:ilvl w:val="0"/>
          <w:numId w:val="14"/>
        </w:numPr>
      </w:pPr>
      <w:r w:rsidRPr="00F07A10">
        <w:t xml:space="preserve">Constant drift and </w:t>
      </w:r>
      <w:r w:rsidRPr="00C055FD">
        <w:rPr>
          <w:i/>
          <w:iCs/>
        </w:rPr>
        <w:t>eqtpype = 0</w:t>
      </w:r>
      <w:r w:rsidRPr="00F07A10">
        <w:t>, uses (α.x</w:t>
      </w:r>
      <w:r w:rsidRPr="00DF2A7E">
        <w:rPr>
          <w:vertAlign w:val="superscript"/>
        </w:rPr>
        <w:t>β</w:t>
      </w:r>
      <w:r w:rsidRPr="00F07A10">
        <w:t xml:space="preserve">), where x is the </w:t>
      </w:r>
      <w:r>
        <w:t xml:space="preserve">[plan area x </w:t>
      </w:r>
      <w:r w:rsidRPr="00F07A10">
        <w:t xml:space="preserve">tidal </w:t>
      </w:r>
      <w:r>
        <w:t>range]</w:t>
      </w:r>
      <w:r w:rsidRPr="00F07A10">
        <w:t>;</w:t>
      </w:r>
    </w:p>
    <w:p w14:paraId="32A2BEEC" w14:textId="77777777" w:rsidR="00953A0D" w:rsidRDefault="00953A0D">
      <w:pPr>
        <w:pStyle w:val="ListParagraph"/>
        <w:numPr>
          <w:ilvl w:val="0"/>
          <w:numId w:val="14"/>
        </w:numPr>
      </w:pPr>
      <w:r>
        <w:t xml:space="preserve">Variable drift and </w:t>
      </w:r>
      <w:r w:rsidRPr="00C055FD">
        <w:rPr>
          <w:i/>
          <w:iCs/>
        </w:rPr>
        <w:t>eqtype = 1</w:t>
      </w:r>
      <w:r>
        <w:t>, uses V</w:t>
      </w:r>
      <w:r w:rsidRPr="00F07A10">
        <w:rPr>
          <w:vertAlign w:val="subscript"/>
        </w:rPr>
        <w:t>0</w:t>
      </w:r>
      <w:r>
        <w:t>*(1+</w:t>
      </w:r>
      <w:r w:rsidRPr="00F07A10">
        <w:rPr>
          <w:rFonts w:ascii="Symbol" w:hAnsi="Symbol"/>
        </w:rPr>
        <w:t>a</w:t>
      </w:r>
      <w:r>
        <w:t>((Q</w:t>
      </w:r>
      <w:r w:rsidRPr="00F07A10">
        <w:rPr>
          <w:vertAlign w:val="subscript"/>
        </w:rPr>
        <w:t>si</w:t>
      </w:r>
      <w:r>
        <w:t>-Q</w:t>
      </w:r>
      <w:r w:rsidRPr="00F07A10">
        <w:rPr>
          <w:vertAlign w:val="subscript"/>
        </w:rPr>
        <w:t>s0</w:t>
      </w:r>
      <w:r>
        <w:t>)/Q</w:t>
      </w:r>
      <w:r w:rsidRPr="00F07A10">
        <w:rPr>
          <w:vertAlign w:val="subscript"/>
        </w:rPr>
        <w:t>s0</w:t>
      </w:r>
      <w:r>
        <w:t>)</w:t>
      </w:r>
      <w:r w:rsidRPr="00F07A10">
        <w:rPr>
          <w:rFonts w:ascii="Symbol" w:hAnsi="Symbol"/>
          <w:vertAlign w:val="superscript"/>
        </w:rPr>
        <w:t>b</w:t>
      </w:r>
      <w:r w:rsidRPr="00F07A10">
        <w:rPr>
          <w:rFonts w:ascii="Symbol" w:hAnsi="Symbol"/>
        </w:rPr>
        <w:t xml:space="preserve"> )</w:t>
      </w:r>
      <w:r w:rsidRPr="00F07A10">
        <w:rPr>
          <w:rFonts w:cstheme="minorHAnsi"/>
        </w:rPr>
        <w:t>, where V</w:t>
      </w:r>
      <w:r w:rsidRPr="00F07A10">
        <w:rPr>
          <w:rFonts w:cstheme="minorHAnsi"/>
          <w:vertAlign w:val="subscript"/>
        </w:rPr>
        <w:t>0</w:t>
      </w:r>
      <w:r w:rsidRPr="00F07A10">
        <w:rPr>
          <w:rFonts w:cstheme="minorHAnsi"/>
        </w:rPr>
        <w:t xml:space="preserve"> is the initial volume, Q</w:t>
      </w:r>
      <w:r w:rsidRPr="00F07A10">
        <w:rPr>
          <w:rFonts w:cstheme="minorHAnsi"/>
          <w:vertAlign w:val="subscript"/>
        </w:rPr>
        <w:t>si</w:t>
      </w:r>
      <w:r w:rsidRPr="00F07A10">
        <w:rPr>
          <w:rFonts w:cstheme="minorHAnsi"/>
        </w:rPr>
        <w:t xml:space="preserve"> is the drift rate and Q</w:t>
      </w:r>
      <w:r w:rsidRPr="00F07A10">
        <w:rPr>
          <w:rFonts w:cstheme="minorHAnsi"/>
          <w:vertAlign w:val="subscript"/>
        </w:rPr>
        <w:t>s0</w:t>
      </w:r>
      <w:r w:rsidRPr="00F07A10">
        <w:rPr>
          <w:rFonts w:cstheme="minorHAnsi"/>
        </w:rPr>
        <w:t xml:space="preserve"> is the initial drift rate.</w:t>
      </w:r>
      <w:r>
        <w:t xml:space="preserve"> </w:t>
      </w:r>
    </w:p>
    <w:p w14:paraId="28832CCB" w14:textId="3351DE85" w:rsidR="00953A0D" w:rsidRDefault="00953A0D">
      <w:pPr>
        <w:pStyle w:val="ListParagraph"/>
        <w:numPr>
          <w:ilvl w:val="0"/>
          <w:numId w:val="14"/>
        </w:numPr>
        <w:spacing w:after="120"/>
      </w:pPr>
      <w:r>
        <w:t xml:space="preserve">Variable drift and </w:t>
      </w:r>
      <w:r w:rsidRPr="00C055FD">
        <w:rPr>
          <w:i/>
          <w:iCs/>
        </w:rPr>
        <w:t>eqtype = 0</w:t>
      </w:r>
      <w:r>
        <w:t>, uses (</w:t>
      </w:r>
      <w:r w:rsidRPr="00F07A10">
        <w:t>α.x</w:t>
      </w:r>
      <w:r w:rsidRPr="00DF2A7E">
        <w:rPr>
          <w:vertAlign w:val="superscript"/>
        </w:rPr>
        <w:t>β</w:t>
      </w:r>
      <w:r w:rsidRPr="00F07A10">
        <w:t xml:space="preserve">), where x is the </w:t>
      </w:r>
      <w:r>
        <w:t>[</w:t>
      </w:r>
      <w:r w:rsidRPr="00DF2A7E">
        <w:t>plan area x tidal range</w:t>
      </w:r>
      <w:r>
        <w:t>].</w:t>
      </w:r>
    </w:p>
    <w:p w14:paraId="284B5953" w14:textId="77BBEC19" w:rsidR="00956A6D" w:rsidRDefault="00953A0D" w:rsidP="00EC7FF5">
      <w:pPr>
        <w:spacing w:after="120"/>
      </w:pPr>
      <w:r>
        <w:t xml:space="preserve">The default </w:t>
      </w:r>
      <w:r w:rsidRPr="00AD067F">
        <w:t xml:space="preserve">value of α and β for </w:t>
      </w:r>
      <w:r>
        <w:t>these</w:t>
      </w:r>
      <w:r w:rsidRPr="00AD067F">
        <w:t xml:space="preserve"> element types is 1.</w:t>
      </w:r>
      <w:r>
        <w:t xml:space="preserve"> The values of </w:t>
      </w:r>
      <w:r w:rsidRPr="00EC7FF5">
        <w:rPr>
          <w:rFonts w:cstheme="minorHAnsi"/>
        </w:rPr>
        <w:t>α</w:t>
      </w:r>
      <w:r w:rsidRPr="00EC7FF5">
        <w:t xml:space="preserve"> and </w:t>
      </w:r>
      <w:r w:rsidRPr="00EC7FF5">
        <w:rPr>
          <w:rFonts w:cstheme="minorHAnsi"/>
        </w:rPr>
        <w:t>β</w:t>
      </w:r>
      <w:r w:rsidRPr="00EC7FF5">
        <w:t xml:space="preserve"> need to be modified to reflect</w:t>
      </w:r>
      <w:r>
        <w:t xml:space="preserve"> the chosen option and the model that best captures the beach dynamics</w:t>
      </w:r>
      <w:r w:rsidR="00F07A10">
        <w:t>.</w:t>
      </w:r>
    </w:p>
    <w:p w14:paraId="2D793B4D" w14:textId="5A8F5ED6" w:rsidR="006913A4" w:rsidRDefault="006913A4" w:rsidP="00EC7FF5">
      <w:pPr>
        <w:spacing w:after="120"/>
      </w:pPr>
      <w:r>
        <w:t xml:space="preserve">The elements to be included in the calculation of the tidal prism are defined by the </w:t>
      </w:r>
      <w:r w:rsidR="009C21B7">
        <w:t>‘</w:t>
      </w:r>
      <w:r>
        <w:t>R</w:t>
      </w:r>
      <w:r w:rsidR="009C21B7">
        <w:t>E</w:t>
      </w:r>
      <w:r>
        <w:t>types</w:t>
      </w:r>
      <w:r w:rsidR="009C21B7">
        <w:t>’</w:t>
      </w:r>
      <w:r>
        <w:t xml:space="preserve"> property in Asmita and currently includes TidalFlat, Saltmarsh, Storage, FloodDelta and DeltaFlat element types.</w:t>
      </w:r>
    </w:p>
    <w:p w14:paraId="013EA34E" w14:textId="7390F688" w:rsidR="00EC7FF5" w:rsidRPr="00EC7FF5" w:rsidRDefault="00EC7FF5" w:rsidP="00BC0119">
      <w:pPr>
        <w:pStyle w:val="Heading2"/>
      </w:pPr>
      <w:bookmarkStart w:id="185" w:name="_Toc54961642"/>
      <w:bookmarkStart w:id="186" w:name="_Toc192914931"/>
      <w:r w:rsidRPr="00BC0119">
        <w:t>Interventions</w:t>
      </w:r>
      <w:bookmarkEnd w:id="185"/>
      <w:bookmarkEnd w:id="186"/>
    </w:p>
    <w:p w14:paraId="3F35CCBE" w14:textId="3A4A3261" w:rsidR="00D34146" w:rsidRDefault="00EC7FF5" w:rsidP="00EC7FF5">
      <w:r w:rsidRPr="00EC7FF5">
        <w:t xml:space="preserve">Changes introduced by developments on an estuary can be represented as perturbations to the system at a given time step, or over a defined time interval.  This might be useful to represent a capital dredge and the subsequent maintenance dredging as a series of volume changes in the relevant channel elements.  If the dredging impacts on the tidalflats then associated changes in the areas of </w:t>
      </w:r>
      <w:r w:rsidR="00D34146">
        <w:t xml:space="preserve">both </w:t>
      </w:r>
      <w:r w:rsidRPr="00EC7FF5">
        <w:t xml:space="preserve">the tidalflat and channel elements need to be defined.  Similarly, a reclamation could be defined as a loss of volume and area (usually on the tidalflats).  </w:t>
      </w:r>
      <w:r w:rsidR="00A05574" w:rsidRPr="00A05574">
        <w:t xml:space="preserve">The Volume and Surface Area are </w:t>
      </w:r>
      <w:r w:rsidR="00A05574">
        <w:t>defined as</w:t>
      </w:r>
      <w:r w:rsidR="00A05574" w:rsidRPr="00A05574">
        <w:t xml:space="preserve"> changes in </w:t>
      </w:r>
      <w:r w:rsidR="00A05574" w:rsidRPr="00A05574">
        <w:rPr>
          <w:u w:val="single"/>
        </w:rPr>
        <w:t>water volume</w:t>
      </w:r>
      <w:r w:rsidR="00A05574" w:rsidRPr="00A05574">
        <w:t xml:space="preserve"> and element </w:t>
      </w:r>
      <w:r w:rsidR="00A05574" w:rsidRPr="00A05574">
        <w:rPr>
          <w:u w:val="single"/>
        </w:rPr>
        <w:t>plan area</w:t>
      </w:r>
      <w:r w:rsidR="00A05574" w:rsidRPr="00A05574">
        <w:t xml:space="preserve"> respectively</w:t>
      </w:r>
      <w:r w:rsidR="00A05574">
        <w:t xml:space="preserve">, </w:t>
      </w:r>
      <w:r w:rsidR="00A05574" w:rsidRPr="00A05574">
        <w:t>regardless of whether the element is defined in terms or water, or sediment volume</w:t>
      </w:r>
      <w:r w:rsidR="00A05574">
        <w:t xml:space="preserve"> (this is handled in the code)</w:t>
      </w:r>
      <w:r w:rsidR="00A05574" w:rsidRPr="00A05574">
        <w:t xml:space="preserve">. </w:t>
      </w:r>
    </w:p>
    <w:p w14:paraId="3B64B29C" w14:textId="1297EA48" w:rsidR="00670539" w:rsidRDefault="00C65C93" w:rsidP="00EC7FF5">
      <w:r w:rsidRPr="00C16285">
        <w:t>E</w:t>
      </w:r>
      <w:r w:rsidR="00EC7FF5" w:rsidRPr="00C16285">
        <w:t>lement plan areas are constant, so that changes in plan area due to interventions, produce a fixed change in area (</w:t>
      </w:r>
      <w:r w:rsidR="00D34146" w:rsidRPr="00C16285">
        <w:t>i.e.,</w:t>
      </w:r>
      <w:r w:rsidR="00EC7FF5" w:rsidRPr="00C16285">
        <w:t xml:space="preserve"> each change produces a permanent change in area until the next change</w:t>
      </w:r>
      <w:r w:rsidR="00B3538F" w:rsidRPr="00C16285">
        <w:t xml:space="preserve"> due to interventions or marsh edge erosion</w:t>
      </w:r>
      <w:r w:rsidR="00EC7FF5" w:rsidRPr="00C16285">
        <w:t>).</w:t>
      </w:r>
      <w:r w:rsidR="00EC7FF5" w:rsidRPr="00EC7FF5">
        <w:t xml:space="preserve"> Volumes are dynamic and each element can erode or accrete following a change in </w:t>
      </w:r>
      <w:r w:rsidR="00670539" w:rsidRPr="00EC7FF5">
        <w:t>volume</w:t>
      </w:r>
      <w:r w:rsidR="00670539">
        <w:t xml:space="preserve"> unless the non-erodible flag for the intervention is set to a value of 1. When the flag is zero, changes are made to the moving and fixed volumes but not the equilibrium volume, which may subsequently change due to any accompanying change in the tidal prism. When the flag is 1, the equilibrium volume is also modified</w:t>
      </w:r>
      <w:r w:rsidR="00C216B7">
        <w:t xml:space="preserve"> by adjusting the dynamic values (based on prism or tidal range) for all subsequent time steps.</w:t>
      </w:r>
    </w:p>
    <w:p w14:paraId="65EFAA7B" w14:textId="0A962A0B" w:rsidR="00D34146" w:rsidRPr="00EC7FF5" w:rsidRDefault="00D34146" w:rsidP="00EC7FF5">
      <w:r>
        <w:t>Ther</w:t>
      </w:r>
      <w:r w:rsidR="00670539">
        <w:t>e</w:t>
      </w:r>
      <w:r>
        <w:t xml:space="preserve"> is also a dependence on how equilibrium is defined. If a scaling is applied to scale equilibrium relative to initial conditions, this continues to be applied following the addition of any interventions. This then affects the equilibrium volume and the degree to which the system adjusts if the changes introduced alter the tidal prism. If only equilibrium coefficients are used (</w:t>
      </w:r>
      <w:r w:rsidRPr="00D34146">
        <w:rPr>
          <w:rFonts w:ascii="Symbol" w:hAnsi="Symbol"/>
        </w:rPr>
        <w:t>a</w:t>
      </w:r>
      <w:r>
        <w:t xml:space="preserve"> and </w:t>
      </w:r>
      <w:r w:rsidRPr="00D34146">
        <w:rPr>
          <w:rFonts w:ascii="Symbol" w:hAnsi="Symbol"/>
        </w:rPr>
        <w:t>b</w:t>
      </w:r>
      <w:r>
        <w:t>) this issue is avoided.</w:t>
      </w:r>
    </w:p>
    <w:p w14:paraId="644DD11E" w14:textId="7801DAF1" w:rsidR="00EC7FF5" w:rsidRPr="00EC7FF5" w:rsidRDefault="00EC7FF5" w:rsidP="0078352E">
      <w:pPr>
        <w:pStyle w:val="Heading3"/>
      </w:pPr>
      <w:bookmarkStart w:id="187" w:name="_Ref520725967"/>
      <w:bookmarkStart w:id="188" w:name="_Toc192914932"/>
      <w:bookmarkStart w:id="189" w:name="_Hlk53505707"/>
      <w:r w:rsidRPr="00EC7FF5">
        <w:lastRenderedPageBreak/>
        <w:t>File format for loading interventions</w:t>
      </w:r>
      <w:bookmarkEnd w:id="187"/>
      <w:bookmarkEnd w:id="188"/>
    </w:p>
    <w:bookmarkStart w:id="190" w:name="_Hlk53505740"/>
    <w:bookmarkEnd w:id="189"/>
    <w:p w14:paraId="185C564D" w14:textId="7A3939F2" w:rsidR="00EC7FF5" w:rsidRPr="00EC7FF5" w:rsidRDefault="00B3538F" w:rsidP="00EC7FF5">
      <w:r w:rsidRPr="00EC7FF5">
        <w:rPr>
          <w:noProof/>
        </w:rPr>
        <mc:AlternateContent>
          <mc:Choice Requires="wps">
            <w:drawing>
              <wp:anchor distT="0" distB="0" distL="114300" distR="114300" simplePos="0" relativeHeight="251762688" behindDoc="0" locked="0" layoutInCell="1" allowOverlap="1" wp14:anchorId="38321BDD" wp14:editId="185C187A">
                <wp:simplePos x="0" y="0"/>
                <wp:positionH relativeFrom="margin">
                  <wp:align>right</wp:align>
                </wp:positionH>
                <wp:positionV relativeFrom="paragraph">
                  <wp:posOffset>80645</wp:posOffset>
                </wp:positionV>
                <wp:extent cx="2182495" cy="1888490"/>
                <wp:effectExtent l="0" t="0" r="27305" b="16510"/>
                <wp:wrapSquare wrapText="bothSides"/>
                <wp:docPr id="76" name="Text Box 76"/>
                <wp:cNvGraphicFramePr/>
                <a:graphic xmlns:a="http://schemas.openxmlformats.org/drawingml/2006/main">
                  <a:graphicData uri="http://schemas.microsoft.com/office/word/2010/wordprocessingShape">
                    <wps:wsp>
                      <wps:cNvSpPr txBox="1"/>
                      <wps:spPr>
                        <a:xfrm>
                          <a:off x="0" y="0"/>
                          <a:ext cx="2182495" cy="1888490"/>
                        </a:xfrm>
                        <a:prstGeom prst="rect">
                          <a:avLst/>
                        </a:prstGeom>
                        <a:solidFill>
                          <a:srgbClr val="BDBAB4">
                            <a:lumMod val="60000"/>
                            <a:lumOff val="40000"/>
                          </a:srgbClr>
                        </a:solidFill>
                        <a:ln w="6350">
                          <a:solidFill>
                            <a:prstClr val="black"/>
                          </a:solidFill>
                        </a:ln>
                      </wps:spPr>
                      <wps:txbx>
                        <w:txbxContent>
                          <w:p w14:paraId="2FBBDAF3" w14:textId="549475D4" w:rsidR="00EC7FF5" w:rsidRDefault="00EC7FF5" w:rsidP="00EC7FF5">
                            <w:r>
                              <w:t>year</w:t>
                            </w:r>
                            <w:r>
                              <w:tab/>
                              <w:t>volume</w:t>
                            </w:r>
                            <w:r>
                              <w:tab/>
                            </w:r>
                            <w:r w:rsidR="00670539">
                              <w:t xml:space="preserve"> </w:t>
                            </w:r>
                            <w:r>
                              <w:t>area</w:t>
                            </w:r>
                            <w:r w:rsidR="00670539">
                              <w:t xml:space="preserve"> non-erodible</w:t>
                            </w:r>
                          </w:p>
                          <w:p w14:paraId="54CB5645" w14:textId="29702E25" w:rsidR="00EC7FF5" w:rsidRDefault="00EC7FF5" w:rsidP="00EC7FF5">
                            <w:r>
                              <w:t>1926</w:t>
                            </w:r>
                            <w:r>
                              <w:tab/>
                              <w:t>0</w:t>
                            </w:r>
                            <w:r>
                              <w:tab/>
                            </w:r>
                            <w:r w:rsidR="00670539">
                              <w:t xml:space="preserve"> </w:t>
                            </w:r>
                            <w:r>
                              <w:t>0</w:t>
                            </w:r>
                            <w:r w:rsidR="00670539">
                              <w:tab/>
                              <w:t xml:space="preserve"> 0</w:t>
                            </w:r>
                          </w:p>
                          <w:p w14:paraId="17B98589" w14:textId="4FA71D01" w:rsidR="00EC7FF5" w:rsidRDefault="00EC7FF5" w:rsidP="00EC7FF5">
                            <w:r>
                              <w:t>1927</w:t>
                            </w:r>
                            <w:r>
                              <w:tab/>
                              <w:t>420000</w:t>
                            </w:r>
                            <w:r>
                              <w:tab/>
                            </w:r>
                            <w:r w:rsidR="00670539">
                              <w:t xml:space="preserve"> </w:t>
                            </w:r>
                            <w:r>
                              <w:t>0</w:t>
                            </w:r>
                            <w:r w:rsidR="00670539">
                              <w:tab/>
                              <w:t xml:space="preserve"> 0</w:t>
                            </w:r>
                          </w:p>
                          <w:p w14:paraId="4344A4E6" w14:textId="591087DA" w:rsidR="00EC7FF5" w:rsidRDefault="00EC7FF5" w:rsidP="00EC7FF5">
                            <w:r>
                              <w:t>1928</w:t>
                            </w:r>
                            <w:r>
                              <w:tab/>
                              <w:t>420000</w:t>
                            </w:r>
                            <w:r>
                              <w:tab/>
                            </w:r>
                            <w:r w:rsidR="00670539">
                              <w:t xml:space="preserve"> </w:t>
                            </w:r>
                            <w:r>
                              <w:t>0</w:t>
                            </w:r>
                            <w:r w:rsidR="00670539">
                              <w:tab/>
                              <w:t xml:space="preserve"> 0</w:t>
                            </w:r>
                          </w:p>
                          <w:p w14:paraId="3B76D403" w14:textId="6A38A3E3" w:rsidR="00EC7FF5" w:rsidRDefault="00EC7FF5" w:rsidP="00EC7FF5">
                            <w:r>
                              <w:t>1929</w:t>
                            </w:r>
                            <w:r>
                              <w:tab/>
                              <w:t>420000</w:t>
                            </w:r>
                            <w:r>
                              <w:tab/>
                            </w:r>
                            <w:r w:rsidR="00670539">
                              <w:t xml:space="preserve"> </w:t>
                            </w:r>
                            <w:r>
                              <w:t>0</w:t>
                            </w:r>
                            <w:r w:rsidR="00670539">
                              <w:tab/>
                              <w:t xml:space="preserve"> 0</w:t>
                            </w:r>
                          </w:p>
                          <w:p w14:paraId="58B0435E" w14:textId="19F438AC" w:rsidR="00EC7FF5" w:rsidRDefault="00EC7FF5" w:rsidP="00EC7FF5">
                            <w:r>
                              <w:t>1930</w:t>
                            </w:r>
                            <w:r>
                              <w:tab/>
                              <w:t>420000</w:t>
                            </w:r>
                            <w:r>
                              <w:tab/>
                            </w:r>
                            <w:r w:rsidR="00670539">
                              <w:t xml:space="preserve"> </w:t>
                            </w:r>
                            <w:r>
                              <w:t>0</w:t>
                            </w:r>
                            <w:r w:rsidR="00670539">
                              <w:tab/>
                              <w:t xml:space="preserve"> 0</w:t>
                            </w:r>
                          </w:p>
                          <w:p w14:paraId="7D15438A" w14:textId="3CCF5ED1" w:rsidR="00EC7FF5" w:rsidRDefault="00EC7FF5" w:rsidP="00EC7FF5">
                            <w:r>
                              <w:t>1931</w:t>
                            </w:r>
                            <w:r>
                              <w:tab/>
                              <w:t>965050</w:t>
                            </w:r>
                            <w:r>
                              <w:tab/>
                            </w:r>
                            <w:r w:rsidR="00670539">
                              <w:t xml:space="preserve"> </w:t>
                            </w:r>
                            <w:r>
                              <w:t>710743</w:t>
                            </w:r>
                            <w:r w:rsidR="00670539">
                              <w:tab/>
                              <w:t xml:space="preserve"> 0</w:t>
                            </w:r>
                          </w:p>
                          <w:p w14:paraId="33CCEF88" w14:textId="492EE5F7" w:rsidR="00EC7FF5" w:rsidRDefault="00EC7FF5" w:rsidP="00EC7FF5">
                            <w:r>
                              <w:t>1932</w:t>
                            </w:r>
                            <w:r>
                              <w:tab/>
                              <w:t>420000</w:t>
                            </w:r>
                            <w:r>
                              <w:tab/>
                            </w:r>
                            <w:r w:rsidR="00670539">
                              <w:t xml:space="preserve"> </w:t>
                            </w:r>
                            <w:r>
                              <w:t>0</w:t>
                            </w:r>
                            <w:r w:rsidR="00670539">
                              <w:tab/>
                              <w:t xml:space="preserve"> 0</w:t>
                            </w:r>
                          </w:p>
                          <w:p w14:paraId="580E0B8C" w14:textId="77777777" w:rsidR="00EC7FF5" w:rsidRDefault="00EC7FF5" w:rsidP="00EC7F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1BDD" id="Text Box 76" o:spid="_x0000_s1034" type="#_x0000_t202" style="position:absolute;margin-left:120.65pt;margin-top:6.35pt;width:171.85pt;height:148.7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" fillcolor="#d7d6d2" strokeweight=".5pt">
                <v:textbox>
                  <w:txbxContent>
                    <w:p w14:paraId="2FBBDAF3" w14:textId="549475D4" w:rsidR="00EC7FF5" w:rsidRDefault="00EC7FF5" w:rsidP="00EC7FF5">
                      <w:r>
                        <w:t>year</w:t>
                      </w:r>
                      <w:r>
                        <w:tab/>
                        <w:t>volume</w:t>
                      </w:r>
                      <w:r>
                        <w:tab/>
                      </w:r>
                      <w:r w:rsidR="00670539">
                        <w:t xml:space="preserve"> </w:t>
                      </w:r>
                      <w:r>
                        <w:t>area</w:t>
                      </w:r>
                      <w:r w:rsidR="00670539">
                        <w:t xml:space="preserve"> non-erodible</w:t>
                      </w:r>
                    </w:p>
                    <w:p w14:paraId="54CB5645" w14:textId="29702E25" w:rsidR="00EC7FF5" w:rsidRDefault="00EC7FF5" w:rsidP="00EC7FF5">
                      <w:r>
                        <w:t>1926</w:t>
                      </w:r>
                      <w:r>
                        <w:tab/>
                        <w:t>0</w:t>
                      </w:r>
                      <w:r>
                        <w:tab/>
                      </w:r>
                      <w:r w:rsidR="00670539">
                        <w:t xml:space="preserve"> </w:t>
                      </w:r>
                      <w:r>
                        <w:t>0</w:t>
                      </w:r>
                      <w:r w:rsidR="00670539">
                        <w:tab/>
                        <w:t xml:space="preserve"> 0</w:t>
                      </w:r>
                    </w:p>
                    <w:p w14:paraId="17B98589" w14:textId="4FA71D01" w:rsidR="00EC7FF5" w:rsidRDefault="00EC7FF5" w:rsidP="00EC7FF5">
                      <w:r>
                        <w:t>1927</w:t>
                      </w:r>
                      <w:r>
                        <w:tab/>
                        <w:t>420000</w:t>
                      </w:r>
                      <w:r>
                        <w:tab/>
                      </w:r>
                      <w:r w:rsidR="00670539">
                        <w:t xml:space="preserve"> </w:t>
                      </w:r>
                      <w:r>
                        <w:t>0</w:t>
                      </w:r>
                      <w:r w:rsidR="00670539">
                        <w:tab/>
                        <w:t xml:space="preserve"> 0</w:t>
                      </w:r>
                    </w:p>
                    <w:p w14:paraId="4344A4E6" w14:textId="591087DA" w:rsidR="00EC7FF5" w:rsidRDefault="00EC7FF5" w:rsidP="00EC7FF5">
                      <w:r>
                        <w:t>1928</w:t>
                      </w:r>
                      <w:r>
                        <w:tab/>
                        <w:t>420000</w:t>
                      </w:r>
                      <w:r>
                        <w:tab/>
                      </w:r>
                      <w:r w:rsidR="00670539">
                        <w:t xml:space="preserve"> </w:t>
                      </w:r>
                      <w:r>
                        <w:t>0</w:t>
                      </w:r>
                      <w:r w:rsidR="00670539">
                        <w:tab/>
                        <w:t xml:space="preserve"> 0</w:t>
                      </w:r>
                    </w:p>
                    <w:p w14:paraId="3B76D403" w14:textId="6A38A3E3" w:rsidR="00EC7FF5" w:rsidRDefault="00EC7FF5" w:rsidP="00EC7FF5">
                      <w:r>
                        <w:t>1929</w:t>
                      </w:r>
                      <w:r>
                        <w:tab/>
                        <w:t>420000</w:t>
                      </w:r>
                      <w:r>
                        <w:tab/>
                      </w:r>
                      <w:r w:rsidR="00670539">
                        <w:t xml:space="preserve"> </w:t>
                      </w:r>
                      <w:r>
                        <w:t>0</w:t>
                      </w:r>
                      <w:r w:rsidR="00670539">
                        <w:tab/>
                        <w:t xml:space="preserve"> 0</w:t>
                      </w:r>
                    </w:p>
                    <w:p w14:paraId="58B0435E" w14:textId="19F438AC" w:rsidR="00EC7FF5" w:rsidRDefault="00EC7FF5" w:rsidP="00EC7FF5">
                      <w:r>
                        <w:t>1930</w:t>
                      </w:r>
                      <w:r>
                        <w:tab/>
                        <w:t>420000</w:t>
                      </w:r>
                      <w:r>
                        <w:tab/>
                      </w:r>
                      <w:r w:rsidR="00670539">
                        <w:t xml:space="preserve"> </w:t>
                      </w:r>
                      <w:r>
                        <w:t>0</w:t>
                      </w:r>
                      <w:r w:rsidR="00670539">
                        <w:tab/>
                        <w:t xml:space="preserve"> 0</w:t>
                      </w:r>
                    </w:p>
                    <w:p w14:paraId="7D15438A" w14:textId="3CCF5ED1" w:rsidR="00EC7FF5" w:rsidRDefault="00EC7FF5" w:rsidP="00EC7FF5">
                      <w:r>
                        <w:t>1931</w:t>
                      </w:r>
                      <w:r>
                        <w:tab/>
                        <w:t>965050</w:t>
                      </w:r>
                      <w:r>
                        <w:tab/>
                      </w:r>
                      <w:r w:rsidR="00670539">
                        <w:t xml:space="preserve"> </w:t>
                      </w:r>
                      <w:r>
                        <w:t>710743</w:t>
                      </w:r>
                      <w:r w:rsidR="00670539">
                        <w:tab/>
                        <w:t xml:space="preserve"> 0</w:t>
                      </w:r>
                    </w:p>
                    <w:p w14:paraId="33CCEF88" w14:textId="492EE5F7" w:rsidR="00EC7FF5" w:rsidRDefault="00EC7FF5" w:rsidP="00EC7FF5">
                      <w:r>
                        <w:t>1932</w:t>
                      </w:r>
                      <w:r>
                        <w:tab/>
                        <w:t>420000</w:t>
                      </w:r>
                      <w:r>
                        <w:tab/>
                      </w:r>
                      <w:r w:rsidR="00670539">
                        <w:t xml:space="preserve"> </w:t>
                      </w:r>
                      <w:r>
                        <w:t>0</w:t>
                      </w:r>
                      <w:r w:rsidR="00670539">
                        <w:tab/>
                        <w:t xml:space="preserve"> 0</w:t>
                      </w:r>
                    </w:p>
                    <w:p w14:paraId="580E0B8C" w14:textId="77777777" w:rsidR="00EC7FF5" w:rsidRDefault="00EC7FF5" w:rsidP="00EC7FF5"/>
                  </w:txbxContent>
                </v:textbox>
                <w10:wrap type="square" anchorx="margin"/>
              </v:shape>
            </w:pict>
          </mc:Fallback>
        </mc:AlternateContent>
      </w:r>
      <w:r w:rsidR="00EC7FF5" w:rsidRPr="00EC7FF5">
        <w:t xml:space="preserve">The option to load a timeseries description of interventions, using </w:t>
      </w:r>
      <w:r w:rsidR="00EC7FF5" w:rsidRPr="00EC7FF5">
        <w:rPr>
          <w:i/>
          <w:color w:val="7B2520" w:themeColor="accent3" w:themeShade="BF"/>
        </w:rPr>
        <w:t>Setup&gt;Interventions&gt;Load</w:t>
      </w:r>
      <w:r w:rsidR="00EC7FF5" w:rsidRPr="00EC7FF5">
        <w:t>, requires a text file with a header and data entered in space or tab separated columns, as follows:</w:t>
      </w:r>
    </w:p>
    <w:p w14:paraId="68758862" w14:textId="036D5605" w:rsidR="00D34146" w:rsidRDefault="00EC7FF5" w:rsidP="00EC7FF5">
      <w:r w:rsidRPr="00EC7FF5">
        <w:t>The year is the year in which the intervention takes place (can be decimal), volume (m</w:t>
      </w:r>
      <w:r w:rsidRPr="00EC7FF5">
        <w:rPr>
          <w:vertAlign w:val="superscript"/>
        </w:rPr>
        <w:t>3</w:t>
      </w:r>
      <w:r w:rsidRPr="00EC7FF5">
        <w:t xml:space="preserve">) is the change in volume (water or sediment depending on how the element is specified – see Section </w:t>
      </w:r>
      <w:r w:rsidR="00FB29F9">
        <w:fldChar w:fldCharType="begin"/>
      </w:r>
      <w:r w:rsidR="00FB29F9">
        <w:instrText xml:space="preserve"> REF _Ref139975695 \r \h </w:instrText>
      </w:r>
      <w:r w:rsidR="00FB29F9">
        <w:fldChar w:fldCharType="separate"/>
      </w:r>
      <w:r w:rsidR="00567DDE">
        <w:t>5.1</w:t>
      </w:r>
      <w:r w:rsidR="00FB29F9">
        <w:fldChar w:fldCharType="end"/>
      </w:r>
      <w:r w:rsidRPr="00EC7FF5">
        <w:t>)</w:t>
      </w:r>
      <w:r w:rsidR="00670539">
        <w:t xml:space="preserve">, </w:t>
      </w:r>
      <w:r w:rsidRPr="00EC7FF5">
        <w:t>area (m</w:t>
      </w:r>
      <w:r w:rsidRPr="00EC7FF5">
        <w:rPr>
          <w:vertAlign w:val="superscript"/>
        </w:rPr>
        <w:t>2</w:t>
      </w:r>
      <w:r w:rsidRPr="00EC7FF5">
        <w:t>) is the surface plan area</w:t>
      </w:r>
      <w:r w:rsidR="00670539">
        <w:t xml:space="preserve"> and non-erodible is a flag to indicate if the change is erodible, 0, or non-erodible, 1</w:t>
      </w:r>
      <w:r w:rsidRPr="00EC7FF5">
        <w:t>. The example shows changes in water volumes for a channel with dredging taking place annually and a large dredge taking place in 1931.</w:t>
      </w:r>
      <w:bookmarkEnd w:id="190"/>
    </w:p>
    <w:p w14:paraId="0DCF4E36" w14:textId="77777777" w:rsidR="00087139" w:rsidRDefault="00087139" w:rsidP="00EC7FF5"/>
    <w:p w14:paraId="2104DE2C" w14:textId="0D0D9E65" w:rsidR="00087139" w:rsidRDefault="00087139" w:rsidP="00087139">
      <w:pPr>
        <w:pStyle w:val="Heading3"/>
      </w:pPr>
      <w:bookmarkStart w:id="191" w:name="_Toc192914933"/>
      <w:r>
        <w:t>Fixed Elements and Interventions</w:t>
      </w:r>
      <w:bookmarkEnd w:id="191"/>
    </w:p>
    <w:p w14:paraId="467321F9" w14:textId="76F24CF7" w:rsidR="00087139" w:rsidRDefault="00087139" w:rsidP="00087139">
      <w:r>
        <w:t xml:space="preserve">Each element can be specified as Erodible or noon-Erodible (Section </w:t>
      </w:r>
      <w:r>
        <w:fldChar w:fldCharType="begin"/>
      </w:r>
      <w:r>
        <w:instrText xml:space="preserve"> REF _Ref160726789 \r \h </w:instrText>
      </w:r>
      <w:r>
        <w:fldChar w:fldCharType="separate"/>
      </w:r>
      <w:r w:rsidR="00567DDE">
        <w:t>4.4.2</w:t>
      </w:r>
      <w:r>
        <w:fldChar w:fldCharType="end"/>
      </w:r>
      <w:r>
        <w:t>). Interventions can be transient or fixed, the former being able to adjust with the rest of the system, the latter being constrained. Other possible constraints include defining a marsh edge erosion rate, setting dynamic (time varying) exchanges between elements and making element active/inactive. This section details how these options are implemented and any interactions between them.</w:t>
      </w:r>
    </w:p>
    <w:p w14:paraId="5CDF4553" w14:textId="459277DA" w:rsidR="00087139" w:rsidRPr="00087139" w:rsidRDefault="00087139" w:rsidP="00B4008B">
      <w:pPr>
        <w:keepNext/>
        <w:rPr>
          <w:b/>
          <w:bCs/>
        </w:rPr>
      </w:pPr>
      <w:r w:rsidRPr="00087139">
        <w:rPr>
          <w:b/>
          <w:bCs/>
        </w:rPr>
        <w:t>Non-Erodible</w:t>
      </w:r>
    </w:p>
    <w:p w14:paraId="47BCC49B" w14:textId="6E65A509" w:rsidR="00087139" w:rsidRDefault="00087139" w:rsidP="00087139">
      <w:r>
        <w:t xml:space="preserve">The </w:t>
      </w:r>
      <w:r w:rsidR="005710F4">
        <w:t xml:space="preserve">element can accrete but not erode relative to a reference volume defined by the initial element volume. If any fixed interventions take place (non-erodible) these will alter the reference volume (i.e., initial volume + intervention). </w:t>
      </w:r>
      <w:r w:rsidR="0017203E">
        <w:t>The vertical exchange is adjusted</w:t>
      </w:r>
      <w:r w:rsidR="005710F4">
        <w:t xml:space="preserve"> based on the sediment available relative to the reference volume</w:t>
      </w:r>
      <w:r w:rsidR="0017203E">
        <w:t>. If there is no available sediment the vertical exchange is set to a very small value (eps(100))</w:t>
      </w:r>
      <w:r w:rsidR="005710F4">
        <w:t>. Hence, if the element has accreted, some erosion is allowed until all the surplus sediment (amount above reference volume) has been exhausted.</w:t>
      </w:r>
      <w:r w:rsidR="0017203E">
        <w:t xml:space="preserve"> Adjusting the vertical exchange, ws=&gt;0, makes the diagonal matrix, </w:t>
      </w:r>
      <w:r w:rsidR="0017203E" w:rsidRPr="0017203E">
        <w:rPr>
          <w:b/>
          <w:bCs/>
        </w:rPr>
        <w:t>W</w:t>
      </w:r>
      <w:r w:rsidR="0017203E">
        <w:t>, ill-conditioned. However, the full solution matrix is generally not ill-condition</w:t>
      </w:r>
      <w:r w:rsidR="00CC28CD">
        <w:t>ed</w:t>
      </w:r>
      <w:r w:rsidR="0017203E">
        <w:t xml:space="preserve"> and this approach ensures a correct mass balance between elements.</w:t>
      </w:r>
    </w:p>
    <w:p w14:paraId="21576659" w14:textId="38793733" w:rsidR="00087139" w:rsidRPr="00087139" w:rsidRDefault="00087139" w:rsidP="00B4008B">
      <w:pPr>
        <w:keepNext/>
        <w:rPr>
          <w:b/>
          <w:bCs/>
        </w:rPr>
      </w:pPr>
      <w:r w:rsidRPr="00087139">
        <w:rPr>
          <w:b/>
          <w:bCs/>
        </w:rPr>
        <w:t>Interventions</w:t>
      </w:r>
    </w:p>
    <w:p w14:paraId="1EB913D0" w14:textId="4959D333" w:rsidR="00087139" w:rsidRDefault="00B0415E" w:rsidP="00087139">
      <w:r>
        <w:t xml:space="preserve">Interventions are imposed changes in volume and/or area that can be transient or fixed. How these are handled depends on the model configuration. </w:t>
      </w:r>
      <w:r w:rsidR="004E7160">
        <w:t xml:space="preserve">When the changes are introduced, they modify the moving and fixed volumes, the surface area and the equilibrium surface area (+ve or -ve change). Thereafter the elements will adjust based on the defined equilibrium conditions for the element. </w:t>
      </w:r>
      <w:r w:rsidR="002C3DC6">
        <w:t>In this version of the model, there is no basis for an equilibrium area. It therefore makes no sense to retain the initial area as the “equilibrium” condition. Consequently, the area is adjusted, to give a new surface area, that then remains constant until any further intervention. Such changes may alter the tidal prism (e.g., for a tidal flat with equilibrium defined in terms of area and tidal range)</w:t>
      </w:r>
      <w:r w:rsidR="00912F51">
        <w:t xml:space="preserve">, which will inturn influence elements that use the prism to define equilibrium. </w:t>
      </w:r>
      <w:r w:rsidR="002C3DC6">
        <w:t xml:space="preserve">Any </w:t>
      </w:r>
      <w:r w:rsidR="00912F51">
        <w:t xml:space="preserve">interventions that </w:t>
      </w:r>
      <w:r w:rsidR="002C3DC6">
        <w:t xml:space="preserve">change </w:t>
      </w:r>
      <w:r w:rsidR="00912F51">
        <w:t>the</w:t>
      </w:r>
      <w:r w:rsidR="002C3DC6">
        <w:t xml:space="preserve"> volume</w:t>
      </w:r>
      <w:r w:rsidR="004E7160">
        <w:t xml:space="preserve"> </w:t>
      </w:r>
      <w:r w:rsidR="00912F51">
        <w:t>are</w:t>
      </w:r>
      <w:r w:rsidR="004E7160">
        <w:t xml:space="preserve"> </w:t>
      </w:r>
      <w:r w:rsidR="002C3DC6">
        <w:t xml:space="preserve">applied to the current element volume but </w:t>
      </w:r>
      <w:r w:rsidR="00912F51">
        <w:t>are</w:t>
      </w:r>
      <w:r w:rsidR="002C3DC6">
        <w:t xml:space="preserve"> </w:t>
      </w:r>
      <w:r w:rsidR="004E7160">
        <w:t>not applied to the equilibrium volume</w:t>
      </w:r>
      <w:r w:rsidR="00912F51">
        <w:t xml:space="preserve">. The </w:t>
      </w:r>
      <w:r w:rsidR="004E7160">
        <w:t xml:space="preserve">unadjusted </w:t>
      </w:r>
      <w:r w:rsidR="00912F51">
        <w:t xml:space="preserve">equilibrium volume </w:t>
      </w:r>
      <w:r w:rsidR="004E7160">
        <w:t>is</w:t>
      </w:r>
      <w:r w:rsidR="00912F51">
        <w:t xml:space="preserve"> then</w:t>
      </w:r>
      <w:r w:rsidR="004E7160">
        <w:t xml:space="preserve"> the basis of determining subsequent adjustments (i.e., based on </w:t>
      </w:r>
      <w:r w:rsidR="004E7160">
        <w:sym w:font="Symbol" w:char="F067"/>
      </w:r>
      <w:r w:rsidR="004E7160">
        <w:t>=(</w:t>
      </w:r>
      <w:r w:rsidR="004E7160" w:rsidRPr="00642767">
        <w:t>Ve</w:t>
      </w:r>
      <w:r w:rsidR="00642767">
        <w:t>/</w:t>
      </w:r>
      <w:r w:rsidR="004E7160" w:rsidRPr="00642767">
        <w:t>Vm</w:t>
      </w:r>
      <w:r w:rsidR="004E7160">
        <w:t>)</w:t>
      </w:r>
      <w:r w:rsidR="004E7160" w:rsidRPr="004E7160">
        <w:rPr>
          <w:vertAlign w:val="superscript"/>
        </w:rPr>
        <w:t>-n</w:t>
      </w:r>
      <w:r w:rsidR="004E7160">
        <w:t>).</w:t>
      </w:r>
    </w:p>
    <w:p w14:paraId="6205AC30" w14:textId="414E459D" w:rsidR="00AA69AA" w:rsidRDefault="004E7160" w:rsidP="00193988">
      <w:r>
        <w:t>The fixed case is more complicated and depends on the type of element and the form of equilibrium condition being used. The changes depend on whether the element contributes to the tidal prism</w:t>
      </w:r>
      <w:r w:rsidR="00AA69AA">
        <w:t xml:space="preserve"> and whether the equilibrium is defined in terms of tidal prism or tidal range. In this version</w:t>
      </w:r>
      <w:r w:rsidR="00193988">
        <w:t xml:space="preserve"> of Asmita</w:t>
      </w:r>
      <w:r w:rsidR="002C3DC6">
        <w:t>,</w:t>
      </w:r>
      <w:r w:rsidR="00AA69AA">
        <w:t xml:space="preserve"> the area is constant</w:t>
      </w:r>
      <w:r w:rsidR="00193988">
        <w:t xml:space="preserve"> and any </w:t>
      </w:r>
      <w:r w:rsidR="00AA69AA">
        <w:t xml:space="preserve">the adjustment to the equilibrium area only needs to be made once. </w:t>
      </w:r>
      <w:r w:rsidR="00193988">
        <w:lastRenderedPageBreak/>
        <w:t xml:space="preserve">Equilibrium volumes, however, are reset each time step based on the chosen relationship (usually based on prism or surface area). </w:t>
      </w:r>
      <w:r w:rsidR="00AA69AA">
        <w:t>The volumes are adjusted as follows:</w:t>
      </w:r>
    </w:p>
    <w:tbl>
      <w:tblPr>
        <w:tblStyle w:val="TableGrid"/>
        <w:tblW w:w="9060" w:type="dxa"/>
        <w:tblLook w:val="04A0" w:firstRow="1" w:lastRow="0" w:firstColumn="1" w:lastColumn="0" w:noHBand="0" w:noVBand="1"/>
      </w:tblPr>
      <w:tblGrid>
        <w:gridCol w:w="389"/>
        <w:gridCol w:w="938"/>
        <w:gridCol w:w="1220"/>
        <w:gridCol w:w="1134"/>
        <w:gridCol w:w="5379"/>
      </w:tblGrid>
      <w:tr w:rsidR="00193988" w:rsidRPr="00193988" w14:paraId="2B8394E9" w14:textId="77777777" w:rsidTr="00193988">
        <w:tc>
          <w:tcPr>
            <w:tcW w:w="389" w:type="dxa"/>
          </w:tcPr>
          <w:p w14:paraId="387C5C9D" w14:textId="77777777" w:rsidR="00193988" w:rsidRPr="00193988" w:rsidRDefault="00193988" w:rsidP="00193988">
            <w:pPr>
              <w:spacing w:line="259" w:lineRule="auto"/>
            </w:pPr>
          </w:p>
        </w:tc>
        <w:tc>
          <w:tcPr>
            <w:tcW w:w="938" w:type="dxa"/>
            <w:tcMar>
              <w:left w:w="28" w:type="dxa"/>
              <w:right w:w="28" w:type="dxa"/>
            </w:tcMar>
          </w:tcPr>
          <w:p w14:paraId="15F9C8AE" w14:textId="77777777" w:rsidR="00193988" w:rsidRPr="00193988" w:rsidRDefault="00193988" w:rsidP="00193988">
            <w:pPr>
              <w:spacing w:line="259" w:lineRule="auto"/>
              <w:jc w:val="center"/>
              <w:rPr>
                <w:b/>
                <w:bCs/>
                <w:vertAlign w:val="superscript"/>
              </w:rPr>
            </w:pPr>
            <w:r w:rsidRPr="00193988">
              <w:rPr>
                <w:b/>
                <w:bCs/>
              </w:rPr>
              <w:t>Change</w:t>
            </w:r>
            <w:r w:rsidRPr="00193988">
              <w:rPr>
                <w:b/>
                <w:bCs/>
                <w:vertAlign w:val="superscript"/>
              </w:rPr>
              <w:t>1</w:t>
            </w:r>
          </w:p>
        </w:tc>
        <w:tc>
          <w:tcPr>
            <w:tcW w:w="1220" w:type="dxa"/>
            <w:tcMar>
              <w:left w:w="28" w:type="dxa"/>
              <w:right w:w="28" w:type="dxa"/>
            </w:tcMar>
          </w:tcPr>
          <w:p w14:paraId="2A94864A" w14:textId="77777777" w:rsidR="00193988" w:rsidRPr="00193988" w:rsidRDefault="00193988" w:rsidP="00193988">
            <w:pPr>
              <w:spacing w:line="259" w:lineRule="auto"/>
              <w:jc w:val="center"/>
              <w:rPr>
                <w:b/>
                <w:bCs/>
              </w:rPr>
            </w:pPr>
            <w:r w:rsidRPr="00193988">
              <w:rPr>
                <w:b/>
                <w:bCs/>
              </w:rPr>
              <w:t>Equilibrium</w:t>
            </w:r>
          </w:p>
        </w:tc>
        <w:tc>
          <w:tcPr>
            <w:tcW w:w="1134" w:type="dxa"/>
            <w:tcMar>
              <w:left w:w="28" w:type="dxa"/>
              <w:right w:w="28" w:type="dxa"/>
            </w:tcMar>
          </w:tcPr>
          <w:p w14:paraId="1EF09EE0" w14:textId="77777777" w:rsidR="00193988" w:rsidRPr="00193988" w:rsidRDefault="00193988" w:rsidP="00193988">
            <w:pPr>
              <w:spacing w:line="259" w:lineRule="auto"/>
              <w:jc w:val="center"/>
              <w:rPr>
                <w:b/>
                <w:bCs/>
                <w:vertAlign w:val="superscript"/>
              </w:rPr>
            </w:pPr>
            <w:r w:rsidRPr="00193988">
              <w:rPr>
                <w:b/>
                <w:bCs/>
              </w:rPr>
              <w:t>Type</w:t>
            </w:r>
            <w:r w:rsidRPr="00193988">
              <w:rPr>
                <w:b/>
                <w:bCs/>
                <w:vertAlign w:val="superscript"/>
              </w:rPr>
              <w:t>2</w:t>
            </w:r>
          </w:p>
        </w:tc>
        <w:tc>
          <w:tcPr>
            <w:tcW w:w="5379" w:type="dxa"/>
          </w:tcPr>
          <w:p w14:paraId="100BB0A0" w14:textId="77777777" w:rsidR="00193988" w:rsidRPr="00193988" w:rsidRDefault="00193988" w:rsidP="00193988">
            <w:pPr>
              <w:spacing w:line="259" w:lineRule="auto"/>
              <w:jc w:val="center"/>
              <w:rPr>
                <w:b/>
                <w:bCs/>
                <w:vertAlign w:val="superscript"/>
              </w:rPr>
            </w:pPr>
            <w:r w:rsidRPr="00193988">
              <w:rPr>
                <w:b/>
                <w:bCs/>
              </w:rPr>
              <w:t>Action</w:t>
            </w:r>
            <w:r w:rsidRPr="00193988">
              <w:rPr>
                <w:b/>
                <w:bCs/>
                <w:vertAlign w:val="superscript"/>
              </w:rPr>
              <w:t>3</w:t>
            </w:r>
          </w:p>
        </w:tc>
      </w:tr>
      <w:tr w:rsidR="00193988" w:rsidRPr="00193988" w14:paraId="03E51D55" w14:textId="77777777" w:rsidTr="00233F6B">
        <w:tc>
          <w:tcPr>
            <w:tcW w:w="389" w:type="dxa"/>
          </w:tcPr>
          <w:p w14:paraId="71F47D9E" w14:textId="77777777" w:rsidR="00193988" w:rsidRPr="00193988" w:rsidRDefault="00193988" w:rsidP="00193988">
            <w:pPr>
              <w:spacing w:line="259" w:lineRule="auto"/>
            </w:pPr>
            <w:r w:rsidRPr="00193988">
              <w:t>1</w:t>
            </w:r>
          </w:p>
        </w:tc>
        <w:tc>
          <w:tcPr>
            <w:tcW w:w="938" w:type="dxa"/>
          </w:tcPr>
          <w:p w14:paraId="4B840178" w14:textId="6D9BFB71" w:rsidR="00193988" w:rsidRPr="00193988" w:rsidRDefault="008015F0" w:rsidP="00233F6B">
            <w:pPr>
              <w:spacing w:line="259" w:lineRule="auto"/>
              <w:jc w:val="center"/>
            </w:pPr>
            <w:r>
              <w:t>V+</w:t>
            </w:r>
            <w:r w:rsidR="00193988" w:rsidRPr="00193988">
              <w:t xml:space="preserve"> S</w:t>
            </w:r>
          </w:p>
        </w:tc>
        <w:tc>
          <w:tcPr>
            <w:tcW w:w="1220" w:type="dxa"/>
          </w:tcPr>
          <w:p w14:paraId="2239482A" w14:textId="77777777" w:rsidR="00193988" w:rsidRPr="00193988" w:rsidRDefault="00193988" w:rsidP="00233F6B">
            <w:pPr>
              <w:spacing w:line="259" w:lineRule="auto"/>
              <w:jc w:val="center"/>
            </w:pPr>
            <w:r w:rsidRPr="00193988">
              <w:t>Area</w:t>
            </w:r>
          </w:p>
        </w:tc>
        <w:tc>
          <w:tcPr>
            <w:tcW w:w="1134" w:type="dxa"/>
            <w:tcMar>
              <w:left w:w="28" w:type="dxa"/>
              <w:right w:w="28" w:type="dxa"/>
            </w:tcMar>
          </w:tcPr>
          <w:p w14:paraId="0A92387F" w14:textId="77777777" w:rsidR="00193988" w:rsidRPr="00193988" w:rsidRDefault="00193988" w:rsidP="00233F6B">
            <w:pPr>
              <w:spacing w:line="259" w:lineRule="auto"/>
              <w:jc w:val="center"/>
            </w:pPr>
            <w:r w:rsidRPr="00193988">
              <w:t>Prism</w:t>
            </w:r>
          </w:p>
        </w:tc>
        <w:tc>
          <w:tcPr>
            <w:tcW w:w="5379" w:type="dxa"/>
          </w:tcPr>
          <w:p w14:paraId="32A1CA92" w14:textId="13F8BC0B" w:rsidR="009334FE" w:rsidRPr="00193988" w:rsidRDefault="00193988" w:rsidP="009334FE">
            <w:r w:rsidRPr="00193988">
              <w:t>Change alters area and hence equilibrium</w:t>
            </w:r>
            <w:r w:rsidR="009334FE">
              <w:t>. To maintain the change in volume, need to account for the change in prism. dVfix = dV-Ve(dS)</w:t>
            </w:r>
          </w:p>
        </w:tc>
      </w:tr>
      <w:tr w:rsidR="00C01D0F" w:rsidRPr="00193988" w14:paraId="12F4212B" w14:textId="77777777" w:rsidTr="00233F6B">
        <w:tc>
          <w:tcPr>
            <w:tcW w:w="389" w:type="dxa"/>
          </w:tcPr>
          <w:p w14:paraId="2BA254AD" w14:textId="723B77D6" w:rsidR="00C01D0F" w:rsidRPr="00193988" w:rsidRDefault="00C01D0F" w:rsidP="00C01D0F">
            <w:r>
              <w:t>2</w:t>
            </w:r>
          </w:p>
        </w:tc>
        <w:tc>
          <w:tcPr>
            <w:tcW w:w="938" w:type="dxa"/>
          </w:tcPr>
          <w:p w14:paraId="0D9748AB" w14:textId="63DAD287" w:rsidR="00C01D0F" w:rsidRPr="00193988" w:rsidRDefault="00C01D0F" w:rsidP="00C01D0F">
            <w:pPr>
              <w:jc w:val="center"/>
            </w:pPr>
            <w:r w:rsidRPr="00193988">
              <w:t>V</w:t>
            </w:r>
          </w:p>
        </w:tc>
        <w:tc>
          <w:tcPr>
            <w:tcW w:w="1220" w:type="dxa"/>
          </w:tcPr>
          <w:p w14:paraId="7FCB7719" w14:textId="5CCB5F8E" w:rsidR="00C01D0F" w:rsidRPr="00193988" w:rsidRDefault="00C01D0F" w:rsidP="00C01D0F">
            <w:pPr>
              <w:jc w:val="center"/>
            </w:pPr>
            <w:r w:rsidRPr="00193988">
              <w:t>Area</w:t>
            </w:r>
          </w:p>
        </w:tc>
        <w:tc>
          <w:tcPr>
            <w:tcW w:w="1134" w:type="dxa"/>
            <w:tcMar>
              <w:left w:w="28" w:type="dxa"/>
              <w:right w:w="28" w:type="dxa"/>
            </w:tcMar>
          </w:tcPr>
          <w:p w14:paraId="3BA4F604" w14:textId="011DB49D" w:rsidR="00C01D0F" w:rsidRPr="00193988" w:rsidRDefault="00C01D0F" w:rsidP="00C01D0F">
            <w:pPr>
              <w:jc w:val="center"/>
            </w:pPr>
            <w:r w:rsidRPr="00193988">
              <w:t>Prism</w:t>
            </w:r>
          </w:p>
        </w:tc>
        <w:tc>
          <w:tcPr>
            <w:tcW w:w="5379" w:type="dxa"/>
          </w:tcPr>
          <w:p w14:paraId="427EBBB7" w14:textId="6BA69F55" w:rsidR="00C01D0F" w:rsidRPr="00193988" w:rsidRDefault="00C01D0F" w:rsidP="00C01D0F">
            <w:r w:rsidRPr="00193988">
              <w:t>Ve depends on surface area and is not altered directly by change. Equilibrium volume needs to be corrected for subsequent timesteps</w:t>
            </w:r>
            <w:r w:rsidRPr="0007587F">
              <w:t>,</w:t>
            </w:r>
            <w:r w:rsidRPr="00193988">
              <w:t xml:space="preserve"> </w:t>
            </w:r>
            <w:r w:rsidRPr="0007587F">
              <w:t>dVfix=dV</w:t>
            </w:r>
            <w:r>
              <w:t>.</w:t>
            </w:r>
          </w:p>
        </w:tc>
      </w:tr>
      <w:tr w:rsidR="00C01D0F" w:rsidRPr="00193988" w14:paraId="640B2B25" w14:textId="77777777" w:rsidTr="00233F6B">
        <w:tc>
          <w:tcPr>
            <w:tcW w:w="389" w:type="dxa"/>
          </w:tcPr>
          <w:p w14:paraId="07A2F4A3" w14:textId="0C42AA6C" w:rsidR="00C01D0F" w:rsidRPr="00193988" w:rsidRDefault="00C01D0F" w:rsidP="00C01D0F">
            <w:pPr>
              <w:spacing w:line="259" w:lineRule="auto"/>
            </w:pPr>
            <w:r>
              <w:t>3</w:t>
            </w:r>
          </w:p>
        </w:tc>
        <w:tc>
          <w:tcPr>
            <w:tcW w:w="938" w:type="dxa"/>
          </w:tcPr>
          <w:p w14:paraId="118FD1E2" w14:textId="77777777" w:rsidR="00C01D0F" w:rsidRPr="00193988" w:rsidRDefault="00C01D0F" w:rsidP="00C01D0F">
            <w:pPr>
              <w:spacing w:line="259" w:lineRule="auto"/>
              <w:jc w:val="center"/>
            </w:pPr>
            <w:r w:rsidRPr="00193988">
              <w:t>S</w:t>
            </w:r>
          </w:p>
        </w:tc>
        <w:tc>
          <w:tcPr>
            <w:tcW w:w="1220" w:type="dxa"/>
          </w:tcPr>
          <w:p w14:paraId="55737536" w14:textId="77777777" w:rsidR="00C01D0F" w:rsidRPr="00193988" w:rsidRDefault="00C01D0F" w:rsidP="00C01D0F">
            <w:pPr>
              <w:spacing w:line="259" w:lineRule="auto"/>
              <w:jc w:val="center"/>
            </w:pPr>
            <w:r w:rsidRPr="00193988">
              <w:t>Area</w:t>
            </w:r>
          </w:p>
        </w:tc>
        <w:tc>
          <w:tcPr>
            <w:tcW w:w="1134" w:type="dxa"/>
            <w:tcMar>
              <w:left w:w="28" w:type="dxa"/>
              <w:right w:w="28" w:type="dxa"/>
            </w:tcMar>
          </w:tcPr>
          <w:p w14:paraId="4964759A" w14:textId="77777777" w:rsidR="00C01D0F" w:rsidRPr="00193988" w:rsidRDefault="00C01D0F" w:rsidP="00C01D0F">
            <w:pPr>
              <w:spacing w:line="259" w:lineRule="auto"/>
              <w:jc w:val="center"/>
            </w:pPr>
            <w:r w:rsidRPr="00193988">
              <w:t>Prism</w:t>
            </w:r>
          </w:p>
        </w:tc>
        <w:tc>
          <w:tcPr>
            <w:tcW w:w="5379" w:type="dxa"/>
          </w:tcPr>
          <w:p w14:paraId="2E007EBF" w14:textId="71D90D65" w:rsidR="00C01D0F" w:rsidRPr="00193988" w:rsidRDefault="00C01D0F" w:rsidP="00C01D0F">
            <w:pPr>
              <w:spacing w:line="259" w:lineRule="auto"/>
            </w:pPr>
            <w:r w:rsidRPr="00193988">
              <w:t>Modify area of element at time of intervention</w:t>
            </w:r>
            <w:r w:rsidR="009334FE" w:rsidRPr="009334FE">
              <w:t>, dVfix=0.</w:t>
            </w:r>
          </w:p>
        </w:tc>
      </w:tr>
      <w:tr w:rsidR="00C01D0F" w:rsidRPr="00193988" w14:paraId="0A9217CA" w14:textId="77777777" w:rsidTr="00233F6B">
        <w:tc>
          <w:tcPr>
            <w:tcW w:w="389" w:type="dxa"/>
          </w:tcPr>
          <w:p w14:paraId="58E9E785" w14:textId="3A571D2E" w:rsidR="00C01D0F" w:rsidRPr="00193988" w:rsidRDefault="00C01D0F" w:rsidP="00C01D0F">
            <w:pPr>
              <w:spacing w:line="259" w:lineRule="auto"/>
            </w:pPr>
            <w:r>
              <w:t>4</w:t>
            </w:r>
          </w:p>
        </w:tc>
        <w:tc>
          <w:tcPr>
            <w:tcW w:w="938" w:type="dxa"/>
          </w:tcPr>
          <w:p w14:paraId="2063ADC3" w14:textId="04317A44" w:rsidR="00C01D0F" w:rsidRPr="00193988" w:rsidRDefault="00C01D0F" w:rsidP="00C01D0F">
            <w:pPr>
              <w:spacing w:line="259" w:lineRule="auto"/>
              <w:jc w:val="center"/>
            </w:pPr>
            <w:r>
              <w:t>V+S</w:t>
            </w:r>
          </w:p>
        </w:tc>
        <w:tc>
          <w:tcPr>
            <w:tcW w:w="1220" w:type="dxa"/>
          </w:tcPr>
          <w:p w14:paraId="2B0DE084"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4E6AF727" w14:textId="77777777" w:rsidR="00C01D0F" w:rsidRPr="00193988" w:rsidRDefault="00C01D0F" w:rsidP="00C01D0F">
            <w:pPr>
              <w:spacing w:line="259" w:lineRule="auto"/>
              <w:jc w:val="center"/>
            </w:pPr>
            <w:r w:rsidRPr="00193988">
              <w:t>Prism</w:t>
            </w:r>
          </w:p>
        </w:tc>
        <w:tc>
          <w:tcPr>
            <w:tcW w:w="5379" w:type="dxa"/>
          </w:tcPr>
          <w:p w14:paraId="78986CC7" w14:textId="64CAD57A" w:rsidR="00C01D0F" w:rsidRPr="00193988" w:rsidRDefault="00C01D0F" w:rsidP="00C01D0F">
            <w:pPr>
              <w:spacing w:line="259" w:lineRule="auto"/>
            </w:pPr>
            <w:r>
              <w:t>C</w:t>
            </w:r>
            <w:r w:rsidRPr="00193988">
              <w:t xml:space="preserve">hange alters tidal prism </w:t>
            </w:r>
            <w:r>
              <w:t>and hence equilibrium, dVfix=0.</w:t>
            </w:r>
            <w:r w:rsidR="009334FE">
              <w:t xml:space="preserve"> To maintain the change in volume, need to account for the change in prism. dVfix = dV-Ve(dV).</w:t>
            </w:r>
          </w:p>
        </w:tc>
      </w:tr>
      <w:tr w:rsidR="00CD3EBF" w:rsidRPr="00193988" w14:paraId="5B96CE1E" w14:textId="77777777" w:rsidTr="00233F6B">
        <w:tc>
          <w:tcPr>
            <w:tcW w:w="389" w:type="dxa"/>
          </w:tcPr>
          <w:p w14:paraId="4D4DFD98" w14:textId="56B315A5" w:rsidR="00CD3EBF" w:rsidRDefault="00CD3EBF" w:rsidP="00C01D0F">
            <w:r>
              <w:t>5</w:t>
            </w:r>
          </w:p>
        </w:tc>
        <w:tc>
          <w:tcPr>
            <w:tcW w:w="938" w:type="dxa"/>
          </w:tcPr>
          <w:p w14:paraId="4406A0D6" w14:textId="436E3C73" w:rsidR="00CD3EBF" w:rsidRPr="00193988" w:rsidRDefault="00CD3EBF" w:rsidP="00C01D0F">
            <w:pPr>
              <w:jc w:val="center"/>
            </w:pPr>
            <w:r>
              <w:t>V</w:t>
            </w:r>
          </w:p>
        </w:tc>
        <w:tc>
          <w:tcPr>
            <w:tcW w:w="1220" w:type="dxa"/>
          </w:tcPr>
          <w:p w14:paraId="4D550BCE" w14:textId="0AA7C69F" w:rsidR="00CD3EBF" w:rsidRPr="00193988" w:rsidRDefault="00CD3EBF" w:rsidP="00C01D0F">
            <w:pPr>
              <w:jc w:val="center"/>
            </w:pPr>
            <w:r>
              <w:t>Prism</w:t>
            </w:r>
          </w:p>
        </w:tc>
        <w:tc>
          <w:tcPr>
            <w:tcW w:w="1134" w:type="dxa"/>
            <w:tcMar>
              <w:left w:w="28" w:type="dxa"/>
              <w:right w:w="28" w:type="dxa"/>
            </w:tcMar>
          </w:tcPr>
          <w:p w14:paraId="52B2C469" w14:textId="1D40B6D7" w:rsidR="00CD3EBF" w:rsidRPr="00193988" w:rsidRDefault="00CD3EBF" w:rsidP="00C01D0F">
            <w:pPr>
              <w:jc w:val="center"/>
            </w:pPr>
            <w:r>
              <w:t>Prism</w:t>
            </w:r>
          </w:p>
        </w:tc>
        <w:tc>
          <w:tcPr>
            <w:tcW w:w="5379" w:type="dxa"/>
          </w:tcPr>
          <w:p w14:paraId="2F25E389" w14:textId="77777777" w:rsidR="00CD3EBF" w:rsidRPr="00193988" w:rsidRDefault="00CD3EBF" w:rsidP="00C01D0F"/>
        </w:tc>
      </w:tr>
      <w:tr w:rsidR="00C01D0F" w:rsidRPr="00193988" w14:paraId="217BE70D" w14:textId="77777777" w:rsidTr="00233F6B">
        <w:tc>
          <w:tcPr>
            <w:tcW w:w="389" w:type="dxa"/>
          </w:tcPr>
          <w:p w14:paraId="7E397217" w14:textId="7FEDAC41" w:rsidR="00C01D0F" w:rsidRPr="00193988" w:rsidRDefault="00CD3EBF" w:rsidP="00C01D0F">
            <w:r>
              <w:t>6</w:t>
            </w:r>
          </w:p>
        </w:tc>
        <w:tc>
          <w:tcPr>
            <w:tcW w:w="938" w:type="dxa"/>
          </w:tcPr>
          <w:p w14:paraId="7CDADEE1" w14:textId="53A1F53F" w:rsidR="00C01D0F" w:rsidRPr="00193988" w:rsidRDefault="00C01D0F" w:rsidP="00C01D0F">
            <w:pPr>
              <w:jc w:val="center"/>
            </w:pPr>
            <w:r w:rsidRPr="00193988">
              <w:t>S</w:t>
            </w:r>
          </w:p>
        </w:tc>
        <w:tc>
          <w:tcPr>
            <w:tcW w:w="1220" w:type="dxa"/>
          </w:tcPr>
          <w:p w14:paraId="73A547C2" w14:textId="074A5FF6" w:rsidR="00C01D0F" w:rsidRPr="00193988" w:rsidRDefault="00C01D0F" w:rsidP="00C01D0F">
            <w:pPr>
              <w:jc w:val="center"/>
            </w:pPr>
            <w:r w:rsidRPr="00193988">
              <w:t>Prism</w:t>
            </w:r>
          </w:p>
        </w:tc>
        <w:tc>
          <w:tcPr>
            <w:tcW w:w="1134" w:type="dxa"/>
            <w:tcMar>
              <w:left w:w="28" w:type="dxa"/>
              <w:right w:w="28" w:type="dxa"/>
            </w:tcMar>
          </w:tcPr>
          <w:p w14:paraId="26BEDE94" w14:textId="4B500D53" w:rsidR="00C01D0F" w:rsidRPr="00193988" w:rsidRDefault="00C01D0F" w:rsidP="00C01D0F">
            <w:pPr>
              <w:jc w:val="center"/>
            </w:pPr>
            <w:r w:rsidRPr="00193988">
              <w:t>Prism</w:t>
            </w:r>
          </w:p>
        </w:tc>
        <w:tc>
          <w:tcPr>
            <w:tcW w:w="5379" w:type="dxa"/>
          </w:tcPr>
          <w:p w14:paraId="036DAC69" w14:textId="64F40742" w:rsidR="00C01D0F" w:rsidRPr="00193988" w:rsidRDefault="009334FE" w:rsidP="00C01D0F">
            <w:r w:rsidRPr="009334FE">
              <w:t>Modify area of element at time of intervention, dVfix=0.</w:t>
            </w:r>
          </w:p>
        </w:tc>
      </w:tr>
      <w:tr w:rsidR="00C01D0F" w:rsidRPr="00193988" w14:paraId="024BF8B6" w14:textId="77777777" w:rsidTr="00233F6B">
        <w:tc>
          <w:tcPr>
            <w:tcW w:w="389" w:type="dxa"/>
          </w:tcPr>
          <w:p w14:paraId="21A75FD9" w14:textId="11A186D4" w:rsidR="00C01D0F" w:rsidRPr="00193988" w:rsidRDefault="00CD3EBF" w:rsidP="00C01D0F">
            <w:pPr>
              <w:spacing w:line="259" w:lineRule="auto"/>
            </w:pPr>
            <w:r>
              <w:t>7</w:t>
            </w:r>
          </w:p>
        </w:tc>
        <w:tc>
          <w:tcPr>
            <w:tcW w:w="938" w:type="dxa"/>
          </w:tcPr>
          <w:p w14:paraId="2D14DBE7" w14:textId="1CC7E743" w:rsidR="00C01D0F" w:rsidRPr="00193988" w:rsidRDefault="00C01D0F" w:rsidP="00C01D0F">
            <w:pPr>
              <w:spacing w:line="259" w:lineRule="auto"/>
              <w:jc w:val="center"/>
            </w:pPr>
            <w:r w:rsidRPr="00193988">
              <w:t>V</w:t>
            </w:r>
            <w:r>
              <w:t>+S</w:t>
            </w:r>
          </w:p>
        </w:tc>
        <w:tc>
          <w:tcPr>
            <w:tcW w:w="1220" w:type="dxa"/>
          </w:tcPr>
          <w:p w14:paraId="1444FF1E"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35FBDF57" w14:textId="77777777" w:rsidR="00C01D0F" w:rsidRPr="00193988" w:rsidRDefault="00C01D0F" w:rsidP="00C01D0F">
            <w:pPr>
              <w:spacing w:line="259" w:lineRule="auto"/>
              <w:jc w:val="center"/>
            </w:pPr>
            <w:r w:rsidRPr="00193988">
              <w:t>Non-prism</w:t>
            </w:r>
          </w:p>
        </w:tc>
        <w:tc>
          <w:tcPr>
            <w:tcW w:w="5379" w:type="dxa"/>
          </w:tcPr>
          <w:p w14:paraId="374EB24C" w14:textId="0339FD79" w:rsidR="00CD3EBF" w:rsidRPr="00157EA7" w:rsidRDefault="00CD3EBF" w:rsidP="00C01D0F">
            <w:pPr>
              <w:spacing w:line="259" w:lineRule="auto"/>
              <w:rPr>
                <w:i/>
                <w:iCs/>
              </w:rPr>
            </w:pPr>
            <w:r w:rsidRPr="00157EA7">
              <w:rPr>
                <w:i/>
                <w:iCs/>
              </w:rPr>
              <w:t>Channel</w:t>
            </w:r>
          </w:p>
          <w:p w14:paraId="25E04740" w14:textId="24B29778" w:rsidR="00CD3EBF" w:rsidRDefault="00157EA7" w:rsidP="00C01D0F">
            <w:pPr>
              <w:spacing w:line="259" w:lineRule="auto"/>
            </w:pPr>
            <w:r>
              <w:t xml:space="preserve">Change alters prism. The change depends on the relative extent of changes in v and S and how the change in S influences the tidal prism. </w:t>
            </w:r>
            <w:r w:rsidRPr="00157EA7">
              <w:t>dVfix = dV-Ve(dS)</w:t>
            </w:r>
            <w:r>
              <w:t xml:space="preserve">. As dS=&gt;0, </w:t>
            </w:r>
          </w:p>
          <w:p w14:paraId="59973B88" w14:textId="3AE94966" w:rsidR="00157EA7" w:rsidRDefault="00157EA7" w:rsidP="00C01D0F">
            <w:pPr>
              <w:spacing w:line="259" w:lineRule="auto"/>
            </w:pPr>
            <w:r>
              <w:t>dVfix=&gt;dV. As dS increases so the total change in equilibrium increases reflecting the change in prism</w:t>
            </w:r>
          </w:p>
          <w:p w14:paraId="0BD19178" w14:textId="2F9740A2" w:rsidR="00CD3EBF" w:rsidRPr="00157EA7" w:rsidRDefault="00CD3EBF" w:rsidP="00C01D0F">
            <w:pPr>
              <w:spacing w:line="259" w:lineRule="auto"/>
              <w:rPr>
                <w:i/>
                <w:iCs/>
              </w:rPr>
            </w:pPr>
            <w:r w:rsidRPr="00157EA7">
              <w:rPr>
                <w:i/>
                <w:iCs/>
              </w:rPr>
              <w:t>Delta</w:t>
            </w:r>
          </w:p>
          <w:p w14:paraId="1AB3E459" w14:textId="4CA0BDD6" w:rsidR="00C01D0F" w:rsidRPr="00193988" w:rsidRDefault="00C01D0F" w:rsidP="00157EA7">
            <w:pPr>
              <w:spacing w:line="259" w:lineRule="auto"/>
            </w:pPr>
            <w:r w:rsidRPr="00193988">
              <w:t xml:space="preserve">Change </w:t>
            </w:r>
            <w:r w:rsidR="009334FE">
              <w:t xml:space="preserve">does not </w:t>
            </w:r>
            <w:r w:rsidRPr="00193988">
              <w:t xml:space="preserve">alter </w:t>
            </w:r>
            <w:r>
              <w:t>prism</w:t>
            </w:r>
            <w:r w:rsidR="009334FE">
              <w:t xml:space="preserve">. </w:t>
            </w:r>
            <w:r w:rsidR="00157EA7" w:rsidRPr="00157EA7">
              <w:t>Equilibrium volume needs to be corrected for subsequent timesteps, dVfix=dV.</w:t>
            </w:r>
            <w:r w:rsidRPr="00193988">
              <w:t xml:space="preserve"> </w:t>
            </w:r>
          </w:p>
        </w:tc>
      </w:tr>
      <w:tr w:rsidR="00C01D0F" w:rsidRPr="00193988" w14:paraId="31A5218C" w14:textId="77777777" w:rsidTr="00233F6B">
        <w:tc>
          <w:tcPr>
            <w:tcW w:w="389" w:type="dxa"/>
          </w:tcPr>
          <w:p w14:paraId="3EC20C75" w14:textId="27D44A8E" w:rsidR="00C01D0F" w:rsidRPr="00193988" w:rsidRDefault="00CD3EBF" w:rsidP="00C01D0F">
            <w:r>
              <w:t>8</w:t>
            </w:r>
          </w:p>
        </w:tc>
        <w:tc>
          <w:tcPr>
            <w:tcW w:w="938" w:type="dxa"/>
          </w:tcPr>
          <w:p w14:paraId="3564C922" w14:textId="0E19D9B8" w:rsidR="00C01D0F" w:rsidRPr="00193988" w:rsidRDefault="00C01D0F" w:rsidP="00C01D0F">
            <w:pPr>
              <w:jc w:val="center"/>
            </w:pPr>
            <w:r w:rsidRPr="00193988">
              <w:t>V</w:t>
            </w:r>
          </w:p>
        </w:tc>
        <w:tc>
          <w:tcPr>
            <w:tcW w:w="1220" w:type="dxa"/>
          </w:tcPr>
          <w:p w14:paraId="7684F504" w14:textId="10C232AA" w:rsidR="00C01D0F" w:rsidRPr="00193988" w:rsidRDefault="00C01D0F" w:rsidP="00C01D0F">
            <w:pPr>
              <w:jc w:val="center"/>
            </w:pPr>
            <w:r w:rsidRPr="00193988">
              <w:t>Prism</w:t>
            </w:r>
          </w:p>
        </w:tc>
        <w:tc>
          <w:tcPr>
            <w:tcW w:w="1134" w:type="dxa"/>
            <w:tcMar>
              <w:left w:w="28" w:type="dxa"/>
              <w:right w:w="28" w:type="dxa"/>
            </w:tcMar>
          </w:tcPr>
          <w:p w14:paraId="65B88839" w14:textId="051E522E" w:rsidR="00C01D0F" w:rsidRPr="00193988" w:rsidRDefault="00C01D0F" w:rsidP="00C01D0F">
            <w:pPr>
              <w:jc w:val="center"/>
            </w:pPr>
            <w:r w:rsidRPr="00193988">
              <w:t>Non-prism</w:t>
            </w:r>
          </w:p>
        </w:tc>
        <w:tc>
          <w:tcPr>
            <w:tcW w:w="5379" w:type="dxa"/>
          </w:tcPr>
          <w:p w14:paraId="4322EF70" w14:textId="33502A66" w:rsidR="00CD3EBF" w:rsidRPr="00157EA7" w:rsidRDefault="00CD3EBF" w:rsidP="00C01D0F">
            <w:pPr>
              <w:rPr>
                <w:i/>
                <w:iCs/>
              </w:rPr>
            </w:pPr>
            <w:r w:rsidRPr="00157EA7">
              <w:rPr>
                <w:i/>
                <w:iCs/>
              </w:rPr>
              <w:t>Channel</w:t>
            </w:r>
          </w:p>
          <w:p w14:paraId="7F7F8966" w14:textId="01FFD780" w:rsidR="00157EA7" w:rsidRDefault="00157EA7" w:rsidP="00C01D0F">
            <w:r w:rsidRPr="00157EA7">
              <w:t>Change does not alter prism. Equilibrium volume needs to be corrected for subsequent timesteps, dVfix=dV.</w:t>
            </w:r>
          </w:p>
          <w:p w14:paraId="6ED6E8D6" w14:textId="6FC8FD49" w:rsidR="00CD3EBF" w:rsidRPr="00157EA7" w:rsidRDefault="00CD3EBF" w:rsidP="00C01D0F">
            <w:pPr>
              <w:rPr>
                <w:i/>
                <w:iCs/>
              </w:rPr>
            </w:pPr>
            <w:r w:rsidRPr="00157EA7">
              <w:rPr>
                <w:i/>
                <w:iCs/>
              </w:rPr>
              <w:t>Delta</w:t>
            </w:r>
          </w:p>
          <w:p w14:paraId="734ED097" w14:textId="0F595682" w:rsidR="00C01D0F" w:rsidRPr="00193988" w:rsidRDefault="00157EA7" w:rsidP="00C01D0F">
            <w:r w:rsidRPr="00157EA7">
              <w:t>Change does not alter prism. Equilibrium volume needs to be corrected for subsequent timesteps, dVfix=dV.</w:t>
            </w:r>
          </w:p>
        </w:tc>
      </w:tr>
      <w:tr w:rsidR="00C01D0F" w:rsidRPr="00193988" w14:paraId="489C8729" w14:textId="77777777" w:rsidTr="00233F6B">
        <w:tc>
          <w:tcPr>
            <w:tcW w:w="389" w:type="dxa"/>
          </w:tcPr>
          <w:p w14:paraId="37911172" w14:textId="3D96BFD2" w:rsidR="00C01D0F" w:rsidRPr="00193988" w:rsidRDefault="00CD3EBF" w:rsidP="00C01D0F">
            <w:pPr>
              <w:spacing w:line="259" w:lineRule="auto"/>
            </w:pPr>
            <w:r>
              <w:t>9</w:t>
            </w:r>
          </w:p>
        </w:tc>
        <w:tc>
          <w:tcPr>
            <w:tcW w:w="938" w:type="dxa"/>
          </w:tcPr>
          <w:p w14:paraId="53570627" w14:textId="77777777" w:rsidR="00C01D0F" w:rsidRPr="00193988" w:rsidRDefault="00C01D0F" w:rsidP="00C01D0F">
            <w:pPr>
              <w:spacing w:line="259" w:lineRule="auto"/>
              <w:jc w:val="center"/>
            </w:pPr>
            <w:r w:rsidRPr="00193988">
              <w:t>S</w:t>
            </w:r>
          </w:p>
        </w:tc>
        <w:tc>
          <w:tcPr>
            <w:tcW w:w="1220" w:type="dxa"/>
          </w:tcPr>
          <w:p w14:paraId="4C93D870"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5EE32B75" w14:textId="77777777" w:rsidR="00C01D0F" w:rsidRPr="00193988" w:rsidRDefault="00C01D0F" w:rsidP="00C01D0F">
            <w:pPr>
              <w:spacing w:line="259" w:lineRule="auto"/>
              <w:jc w:val="center"/>
            </w:pPr>
            <w:r w:rsidRPr="00193988">
              <w:t>Non-Prism</w:t>
            </w:r>
          </w:p>
        </w:tc>
        <w:tc>
          <w:tcPr>
            <w:tcW w:w="5379" w:type="dxa"/>
          </w:tcPr>
          <w:p w14:paraId="4C07217D" w14:textId="609B46A7" w:rsidR="00C01D0F" w:rsidRPr="00193988" w:rsidRDefault="009334FE" w:rsidP="00C01D0F">
            <w:pPr>
              <w:spacing w:line="259" w:lineRule="auto"/>
            </w:pPr>
            <w:r w:rsidRPr="009334FE">
              <w:t>Modify area of element at time of intervention, dVfix=0.</w:t>
            </w:r>
          </w:p>
        </w:tc>
      </w:tr>
    </w:tbl>
    <w:p w14:paraId="0A3C1A2D" w14:textId="77777777" w:rsidR="0007587F" w:rsidRDefault="0007587F" w:rsidP="0007587F">
      <w:pPr>
        <w:pStyle w:val="ListParagraph"/>
        <w:numPr>
          <w:ilvl w:val="0"/>
          <w:numId w:val="15"/>
        </w:numPr>
      </w:pPr>
      <w:r>
        <w:t>Volume and/or Surface area. If not stated, change is zero.</w:t>
      </w:r>
    </w:p>
    <w:p w14:paraId="3EC4E15A" w14:textId="7B20919A" w:rsidR="0007587F" w:rsidRDefault="0007587F" w:rsidP="0007587F">
      <w:pPr>
        <w:pStyle w:val="ListParagraph"/>
        <w:numPr>
          <w:ilvl w:val="0"/>
          <w:numId w:val="15"/>
        </w:numPr>
      </w:pPr>
      <w:r>
        <w:t>Element types that contribute to the prism include tidal flat, saltmarsh, storage, and delta flat. Non-prism elements are channel, flood delta and ebb delta. Element types outside the estuary/inlet (</w:t>
      </w:r>
      <w:r w:rsidRPr="00BF2978">
        <w:t>Beach</w:t>
      </w:r>
      <w:r>
        <w:t xml:space="preserve"> </w:t>
      </w:r>
      <w:r w:rsidRPr="00BF2978">
        <w:t>face</w:t>
      </w:r>
      <w:r>
        <w:t xml:space="preserve">, </w:t>
      </w:r>
      <w:r w:rsidRPr="00BF2978">
        <w:t>Shore</w:t>
      </w:r>
      <w:r>
        <w:t xml:space="preserve"> </w:t>
      </w:r>
      <w:r w:rsidRPr="00BF2978">
        <w:t>face</w:t>
      </w:r>
      <w:r>
        <w:t xml:space="preserve">, and </w:t>
      </w:r>
      <w:r w:rsidRPr="00BF2978">
        <w:t>Spit</w:t>
      </w:r>
      <w:r>
        <w:t>) are treated as transient.</w:t>
      </w:r>
    </w:p>
    <w:p w14:paraId="22060B98" w14:textId="613C90F4" w:rsidR="0007587F" w:rsidRDefault="0007587F" w:rsidP="0007587F">
      <w:pPr>
        <w:pStyle w:val="ListParagraph"/>
        <w:numPr>
          <w:ilvl w:val="0"/>
          <w:numId w:val="15"/>
        </w:numPr>
      </w:pPr>
      <w:r>
        <w:t>V is volume, S is surface rea, P is tidal prism. dVfix is a correction applied to V</w:t>
      </w:r>
      <w:r w:rsidRPr="0007587F">
        <w:rPr>
          <w:vertAlign w:val="subscript"/>
        </w:rPr>
        <w:t>e</w:t>
      </w:r>
      <w:r>
        <w:t xml:space="preserve"> at each time step.</w:t>
      </w:r>
      <w:r w:rsidR="006129B9">
        <w:t xml:space="preserve"> dSfix is similar: V</w:t>
      </w:r>
      <w:r w:rsidR="006129B9" w:rsidRPr="006129B9">
        <w:rPr>
          <w:vertAlign w:val="subscript"/>
        </w:rPr>
        <w:t>e</w:t>
      </w:r>
      <w:r w:rsidR="006129B9">
        <w:t>(t) = V</w:t>
      </w:r>
      <w:r w:rsidR="006129B9" w:rsidRPr="006129B9">
        <w:rPr>
          <w:vertAlign w:val="subscript"/>
        </w:rPr>
        <w:t>e</w:t>
      </w:r>
      <w:r w:rsidR="006129B9">
        <w:t xml:space="preserve">(t)+dVfix; </w:t>
      </w:r>
      <w:r w:rsidR="006129B9" w:rsidRPr="00193988">
        <w:t>S</w:t>
      </w:r>
      <w:r w:rsidR="006129B9" w:rsidRPr="00193988">
        <w:rPr>
          <w:vertAlign w:val="subscript"/>
        </w:rPr>
        <w:t>e</w:t>
      </w:r>
      <w:r w:rsidR="006129B9" w:rsidRPr="0007587F">
        <w:t>=</w:t>
      </w:r>
      <w:r w:rsidR="006129B9" w:rsidRPr="00193988">
        <w:t>S</w:t>
      </w:r>
      <w:r w:rsidR="006129B9" w:rsidRPr="00193988">
        <w:rPr>
          <w:vertAlign w:val="subscript"/>
        </w:rPr>
        <w:t>e</w:t>
      </w:r>
      <w:r w:rsidR="006129B9" w:rsidRPr="0007587F">
        <w:t>+dS</w:t>
      </w:r>
      <w:r w:rsidR="009334FE">
        <w:t xml:space="preserve"> (</w:t>
      </w:r>
      <w:r w:rsidR="006129B9">
        <w:t>dSfix</w:t>
      </w:r>
      <w:r w:rsidR="00057387">
        <w:t xml:space="preserve">=0 </w:t>
      </w:r>
      <w:r w:rsidR="006129B9">
        <w:t xml:space="preserve">for all cases </w:t>
      </w:r>
      <w:r w:rsidR="00057387">
        <w:t>for</w:t>
      </w:r>
      <w:r w:rsidR="006129B9">
        <w:t xml:space="preserve"> the fixed area </w:t>
      </w:r>
      <w:r w:rsidR="00057387">
        <w:t>model</w:t>
      </w:r>
      <w:r w:rsidR="009334FE">
        <w:t>)</w:t>
      </w:r>
      <w:r w:rsidR="006129B9">
        <w:t>.</w:t>
      </w:r>
      <w:r w:rsidR="009334FE">
        <w:t xml:space="preserve"> The offset used to correct dV depends on any scaling being applied, (i) to initial conditions and (ii) to account for any advection offset. Ve(</w:t>
      </w:r>
      <w:r w:rsidR="009334FE" w:rsidRPr="009334FE">
        <w:rPr>
          <w:i/>
          <w:iCs/>
        </w:rPr>
        <w:t>dS</w:t>
      </w:r>
      <w:r w:rsidR="009334FE">
        <w:t>) = K.</w:t>
      </w:r>
      <w:r w:rsidR="009334FE" w:rsidRPr="009334FE">
        <w:rPr>
          <w:rFonts w:ascii="Symbol" w:hAnsi="Symbol"/>
        </w:rPr>
        <w:t>a</w:t>
      </w:r>
      <w:r w:rsidR="009334FE" w:rsidRPr="009334FE">
        <w:rPr>
          <w:i/>
          <w:iCs/>
        </w:rPr>
        <w:t>dS</w:t>
      </w:r>
      <w:r w:rsidR="009334FE" w:rsidRPr="009334FE">
        <w:rPr>
          <w:rFonts w:ascii="Symbol" w:hAnsi="Symbol"/>
          <w:vertAlign w:val="superscript"/>
        </w:rPr>
        <w:t>b</w:t>
      </w:r>
      <w:r w:rsidR="009334FE">
        <w:t xml:space="preserve">, where K is any scaling, </w:t>
      </w:r>
      <w:r w:rsidR="009334FE" w:rsidRPr="009334FE">
        <w:rPr>
          <w:rFonts w:ascii="Symbol" w:hAnsi="Symbol"/>
        </w:rPr>
        <w:t>a</w:t>
      </w:r>
      <w:r w:rsidR="009334FE">
        <w:t xml:space="preserve"> and </w:t>
      </w:r>
      <w:r w:rsidR="009334FE" w:rsidRPr="009334FE">
        <w:rPr>
          <w:rFonts w:ascii="Symbol" w:hAnsi="Symbol"/>
        </w:rPr>
        <w:t>b</w:t>
      </w:r>
      <w:r w:rsidR="009334FE">
        <w:t xml:space="preserve"> are equilibrium coefficients. Similarly, Ve</w:t>
      </w:r>
      <w:r w:rsidR="009334FE" w:rsidRPr="009334FE">
        <w:rPr>
          <w:i/>
          <w:iCs/>
        </w:rPr>
        <w:t>(dV</w:t>
      </w:r>
      <w:r w:rsidR="009334FE">
        <w:t>) = K.</w:t>
      </w:r>
      <w:r w:rsidR="009334FE" w:rsidRPr="009334FE">
        <w:rPr>
          <w:rFonts w:ascii="Symbol" w:hAnsi="Symbol"/>
        </w:rPr>
        <w:t>a</w:t>
      </w:r>
      <w:r w:rsidR="009334FE" w:rsidRPr="009334FE">
        <w:rPr>
          <w:i/>
          <w:iCs/>
        </w:rPr>
        <w:t>dV</w:t>
      </w:r>
      <w:r w:rsidR="009334FE" w:rsidRPr="009334FE">
        <w:rPr>
          <w:rFonts w:ascii="Symbol" w:hAnsi="Symbol"/>
          <w:vertAlign w:val="superscript"/>
        </w:rPr>
        <w:t>b</w:t>
      </w:r>
      <w:r w:rsidR="009334FE">
        <w:t xml:space="preserve">, where K is any scaling, </w:t>
      </w:r>
      <w:r w:rsidR="009334FE" w:rsidRPr="009334FE">
        <w:rPr>
          <w:rFonts w:ascii="Symbol" w:hAnsi="Symbol"/>
        </w:rPr>
        <w:t>a</w:t>
      </w:r>
      <w:r w:rsidR="009334FE">
        <w:t xml:space="preserve"> and </w:t>
      </w:r>
      <w:r w:rsidR="009334FE" w:rsidRPr="009334FE">
        <w:rPr>
          <w:rFonts w:ascii="Symbol" w:hAnsi="Symbol"/>
        </w:rPr>
        <w:t>b</w:t>
      </w:r>
      <w:r w:rsidR="009334FE">
        <w:t xml:space="preserve"> are equilibrium coefficients</w:t>
      </w:r>
    </w:p>
    <w:p w14:paraId="4DA3913A" w14:textId="77777777" w:rsidR="006129B9" w:rsidRDefault="006129B9" w:rsidP="006D1726">
      <w:pPr>
        <w:pStyle w:val="ListParagraph"/>
        <w:ind w:left="0"/>
      </w:pPr>
    </w:p>
    <w:p w14:paraId="22B60891" w14:textId="51B9529F" w:rsidR="006D1726" w:rsidRPr="002B388D" w:rsidRDefault="002B388D" w:rsidP="006D1726">
      <w:pPr>
        <w:pStyle w:val="ListParagraph"/>
        <w:ind w:left="0"/>
      </w:pPr>
      <w:r>
        <w:t xml:space="preserve">In addition, if an intervention is specified with a surface area of </w:t>
      </w:r>
      <w:bookmarkStart w:id="192" w:name="_Hlk160814973"/>
      <w:r>
        <w:t>+</w:t>
      </w:r>
      <w:r w:rsidRPr="002B388D">
        <w:t>999 m</w:t>
      </w:r>
      <w:r w:rsidRPr="002B388D">
        <w:rPr>
          <w:vertAlign w:val="superscript"/>
        </w:rPr>
        <w:t>2</w:t>
      </w:r>
      <w:bookmarkEnd w:id="192"/>
      <w:r>
        <w:t xml:space="preserve">, this is treated as a flag to make the element inactive, rather than as a change in area. The surface area is set to </w:t>
      </w:r>
      <w:r w:rsidRPr="002B388D">
        <w:t>+999 m</w:t>
      </w:r>
      <w:r w:rsidRPr="002B388D">
        <w:rPr>
          <w:vertAlign w:val="superscript"/>
        </w:rPr>
        <w:t>2</w:t>
      </w:r>
      <w:r>
        <w:t>.</w:t>
      </w:r>
    </w:p>
    <w:p w14:paraId="5A277B65" w14:textId="13B38433" w:rsidR="00087139" w:rsidRPr="00087139" w:rsidRDefault="00087139" w:rsidP="00B4008B">
      <w:pPr>
        <w:keepNext/>
        <w:rPr>
          <w:b/>
          <w:bCs/>
        </w:rPr>
      </w:pPr>
      <w:r w:rsidRPr="00087139">
        <w:rPr>
          <w:b/>
          <w:bCs/>
        </w:rPr>
        <w:lastRenderedPageBreak/>
        <w:t>Active/Inactive Elements</w:t>
      </w:r>
    </w:p>
    <w:p w14:paraId="29923375" w14:textId="357122F1" w:rsidR="00087139" w:rsidRDefault="00E6233A" w:rsidP="00087139">
      <w:r>
        <w:t xml:space="preserve">By initialising an element with a surface area of </w:t>
      </w:r>
      <w:bookmarkStart w:id="193" w:name="_Hlk160814859"/>
      <w:r>
        <w:t>999 m</w:t>
      </w:r>
      <w:r w:rsidRPr="00E6233A">
        <w:rPr>
          <w:vertAlign w:val="superscript"/>
        </w:rPr>
        <w:t>2</w:t>
      </w:r>
      <w:r>
        <w:t xml:space="preserve"> the element is considered inactive</w:t>
      </w:r>
      <w:bookmarkEnd w:id="193"/>
      <w:r>
        <w:t>, regardless of the volume specified. Similarly, if an intervention removes an area from an element that makes the area less than 999 m</w:t>
      </w:r>
      <w:r w:rsidRPr="00E6233A">
        <w:rPr>
          <w:vertAlign w:val="superscript"/>
        </w:rPr>
        <w:t>2</w:t>
      </w:r>
      <w:r>
        <w:t>,</w:t>
      </w:r>
      <w:r>
        <w:rPr>
          <w:vertAlign w:val="superscript"/>
        </w:rPr>
        <w:t xml:space="preserve"> </w:t>
      </w:r>
      <w:r>
        <w:t>this is set to 999 m</w:t>
      </w:r>
      <w:r w:rsidRPr="00E6233A">
        <w:rPr>
          <w:vertAlign w:val="superscript"/>
        </w:rPr>
        <w:t>2</w:t>
      </w:r>
      <w:r>
        <w:rPr>
          <w:vertAlign w:val="superscript"/>
        </w:rPr>
        <w:t xml:space="preserve"> </w:t>
      </w:r>
      <w:r>
        <w:t xml:space="preserve">and the element becomes inactive. </w:t>
      </w:r>
      <w:r w:rsidR="004E7160">
        <w:t>This can be reversed simply by reinstating the area with another intervention</w:t>
      </w:r>
      <w:r w:rsidR="0017203E">
        <w:t>.</w:t>
      </w:r>
      <w:r>
        <w:t xml:space="preserve"> </w:t>
      </w:r>
    </w:p>
    <w:p w14:paraId="43E7833B" w14:textId="124E4AA7" w:rsidR="00087139" w:rsidRPr="00087139" w:rsidRDefault="00087139" w:rsidP="00B4008B">
      <w:pPr>
        <w:keepNext/>
        <w:rPr>
          <w:b/>
          <w:bCs/>
        </w:rPr>
      </w:pPr>
      <w:r w:rsidRPr="00087139">
        <w:rPr>
          <w:b/>
          <w:bCs/>
        </w:rPr>
        <w:t>Horizontal and Vertical Exchanges</w:t>
      </w:r>
    </w:p>
    <w:p w14:paraId="2503285C" w14:textId="6E0E8688" w:rsidR="00087139" w:rsidRDefault="00B0415E" w:rsidP="00087139">
      <w:r>
        <w:t xml:space="preserve">This option is invoked by setting one or more links in the Dispersion matrix to NaN. The dynamic exchanges are then defined as changes in either value at a defined time in the model run period. In the current version of Asmita, these changes are applied to all elements with NaN links. Altering the horizontal exchange of the NaN link and the vertical exchange in the element that is the up-tide </w:t>
      </w:r>
      <w:r w:rsidR="00F552BB">
        <w:t xml:space="preserve">(landward) </w:t>
      </w:r>
      <w:r>
        <w:t>element of the link.</w:t>
      </w:r>
      <w:r w:rsidR="00F552BB">
        <w:t xml:space="preserve"> Varying the horizontal exchange may be appropriate when introducing a reclamation over part of a tidal flat. The exchange with the flat depends on the length of the element and the tidal range. The reclamation may reduce the length of the flat frontage open for tidal exchange with the channel and hence the exchange rate. Altering the vertical exchange rate may be of use if there is a need to adjust the response time of the up-tide element.</w:t>
      </w:r>
    </w:p>
    <w:p w14:paraId="35A7EB25" w14:textId="77777777" w:rsidR="00087139" w:rsidRPr="00087139" w:rsidRDefault="00087139" w:rsidP="00B4008B">
      <w:pPr>
        <w:keepNext/>
        <w:rPr>
          <w:b/>
          <w:bCs/>
        </w:rPr>
      </w:pPr>
      <w:r w:rsidRPr="00087139">
        <w:rPr>
          <w:b/>
          <w:bCs/>
        </w:rPr>
        <w:t>Marsh Edge Erosion</w:t>
      </w:r>
    </w:p>
    <w:p w14:paraId="05F4C662" w14:textId="20E45261" w:rsidR="00087139" w:rsidRDefault="00087139" w:rsidP="00087139">
      <w:r>
        <w:t xml:space="preserve">The defined rate is used to compute the change in volume and area for each time step. If an element is defined as non-Erodible </w:t>
      </w:r>
      <w:r w:rsidR="0017203E">
        <w:t xml:space="preserve">or inactive </w:t>
      </w:r>
      <w:r>
        <w:t>(see above) then there is no edge erosion.</w:t>
      </w:r>
      <w:r w:rsidR="00E6233A">
        <w:t xml:space="preserve"> If a marsh is reduced to an area less than 999 m</w:t>
      </w:r>
      <w:r w:rsidR="00E6233A" w:rsidRPr="00E6233A">
        <w:rPr>
          <w:vertAlign w:val="superscript"/>
        </w:rPr>
        <w:t>2</w:t>
      </w:r>
      <w:r w:rsidR="00E6233A">
        <w:t>, the marsh is deemed to be inactive and the area is set to 999 m</w:t>
      </w:r>
      <w:r w:rsidR="00E6233A" w:rsidRPr="00E6233A">
        <w:rPr>
          <w:vertAlign w:val="superscript"/>
        </w:rPr>
        <w:t>2</w:t>
      </w:r>
      <w:r w:rsidR="00E6233A">
        <w:t>.</w:t>
      </w:r>
    </w:p>
    <w:p w14:paraId="53149885" w14:textId="77777777" w:rsidR="00087139" w:rsidRPr="00087139" w:rsidRDefault="00087139" w:rsidP="00087139"/>
    <w:p w14:paraId="4CDC4572" w14:textId="21ADDD2F" w:rsidR="00D34146" w:rsidRDefault="00D34146" w:rsidP="00D34146">
      <w:pPr>
        <w:pStyle w:val="Heading3"/>
      </w:pPr>
      <w:bookmarkStart w:id="194" w:name="_Ref139985006"/>
      <w:bookmarkStart w:id="195" w:name="_Toc192914934"/>
      <w:r>
        <w:t>Managed realignment</w:t>
      </w:r>
      <w:r w:rsidR="00FF5579">
        <w:t>, reclamation</w:t>
      </w:r>
      <w:r>
        <w:t xml:space="preserve"> and storage</w:t>
      </w:r>
      <w:r w:rsidR="000435F6">
        <w:t xml:space="preserve"> schemes</w:t>
      </w:r>
      <w:bookmarkEnd w:id="194"/>
      <w:bookmarkEnd w:id="195"/>
    </w:p>
    <w:p w14:paraId="34E73FA7" w14:textId="5F8CAF28" w:rsidR="00393F19" w:rsidRDefault="000435F6" w:rsidP="00D34146">
      <w:r>
        <w:t>With managed realignments and water storage schemes</w:t>
      </w:r>
      <w:r w:rsidR="000324B3">
        <w:t>,</w:t>
      </w:r>
      <w:r>
        <w:t xml:space="preserve"> the requirement is usually to introduce </w:t>
      </w:r>
      <w:r w:rsidR="000324B3">
        <w:t xml:space="preserve">new elements </w:t>
      </w:r>
      <w:r>
        <w:t>into the system at some point in time.</w:t>
      </w:r>
      <w:r w:rsidR="000324B3">
        <w:t xml:space="preserve"> However, changing the element configuration dynamically is not provided for in the current version. There is therefore a need to include such elements in the initial model definition, </w:t>
      </w:r>
      <w:r w:rsidR="004E42DE">
        <w:t xml:space="preserve">and </w:t>
      </w:r>
      <w:r w:rsidR="005C1A46">
        <w:t>adjust the</w:t>
      </w:r>
      <w:r w:rsidR="000324B3">
        <w:t xml:space="preserve"> horizontal exchange in the dispersion matrix (see Section </w:t>
      </w:r>
      <w:r w:rsidR="000324B3">
        <w:fldChar w:fldCharType="begin"/>
      </w:r>
      <w:r w:rsidR="000324B3">
        <w:instrText xml:space="preserve"> REF _Ref139976110 \r \h </w:instrText>
      </w:r>
      <w:r w:rsidR="000324B3">
        <w:fldChar w:fldCharType="separate"/>
      </w:r>
      <w:r w:rsidR="00567DDE">
        <w:t>4.4</w:t>
      </w:r>
      <w:r w:rsidR="000324B3">
        <w:fldChar w:fldCharType="end"/>
      </w:r>
      <w:r w:rsidR="000324B3">
        <w:t>)</w:t>
      </w:r>
      <w:r w:rsidR="005C1A46">
        <w:t xml:space="preserve"> and/or the vertical exchange for the relevant element</w:t>
      </w:r>
      <w:r w:rsidR="000324B3">
        <w:t>.</w:t>
      </w:r>
      <w:r w:rsidR="00393F19">
        <w:t xml:space="preserve"> </w:t>
      </w:r>
      <w:r w:rsidR="004E42DE">
        <w:t>Such changes</w:t>
      </w:r>
      <w:r w:rsidR="00393F19">
        <w:t xml:space="preserve"> can, therefore, be represented using the following workflow:</w:t>
      </w:r>
    </w:p>
    <w:p w14:paraId="74C12F92" w14:textId="033FEE9C" w:rsidR="00D34146" w:rsidRDefault="00393F19">
      <w:pPr>
        <w:pStyle w:val="ListParagraph"/>
        <w:numPr>
          <w:ilvl w:val="0"/>
          <w:numId w:val="12"/>
        </w:numPr>
      </w:pPr>
      <w:r>
        <w:t xml:space="preserve">Define the initial marsh element volume </w:t>
      </w:r>
      <w:r w:rsidR="00F912B7">
        <w:t>this can be the volume upon introduction of the realignment site or some small value</w:t>
      </w:r>
      <w:r>
        <w:t xml:space="preserve"> (e.g., </w:t>
      </w:r>
      <w:r w:rsidRPr="00393F19">
        <w:rPr>
          <w:smallCaps/>
        </w:rPr>
        <w:t>100</w:t>
      </w:r>
      <w:r>
        <w:rPr>
          <w:smallCaps/>
        </w:rPr>
        <w:t> </w:t>
      </w:r>
      <w:r w:rsidRPr="00393F19">
        <w:t>m</w:t>
      </w:r>
      <w:r w:rsidRPr="00393F19">
        <w:rPr>
          <w:smallCaps/>
          <w:vertAlign w:val="superscript"/>
        </w:rPr>
        <w:t>3</w:t>
      </w:r>
      <w:r>
        <w:t>),</w:t>
      </w:r>
      <w:r w:rsidR="00F912B7">
        <w:t xml:space="preserve"> and the surface area is set to a value of 999.</w:t>
      </w:r>
    </w:p>
    <w:p w14:paraId="59DA540F" w14:textId="671FF68B" w:rsidR="00393F19" w:rsidRDefault="00393F19">
      <w:pPr>
        <w:pStyle w:val="ListParagraph"/>
        <w:numPr>
          <w:ilvl w:val="0"/>
          <w:numId w:val="12"/>
        </w:numPr>
      </w:pPr>
      <w:r>
        <w:t>Define an intervention for the marsh element that increases the volume and plan area to the full extent of the new marsh</w:t>
      </w:r>
      <w:r w:rsidR="004E42DE">
        <w:t>,</w:t>
      </w:r>
      <w:r w:rsidR="00065812">
        <w:t xml:space="preserve"> at the desired time within the model run time</w:t>
      </w:r>
      <w:r>
        <w:t>.</w:t>
      </w:r>
    </w:p>
    <w:p w14:paraId="19FEF9C7" w14:textId="45F7EF59" w:rsidR="00065812" w:rsidRDefault="00065812">
      <w:pPr>
        <w:pStyle w:val="ListParagraph"/>
        <w:numPr>
          <w:ilvl w:val="0"/>
          <w:numId w:val="12"/>
        </w:numPr>
      </w:pPr>
      <w:r>
        <w:t>Check that interventions and saltmarsh biomass are included in the ‘Conditions’ settings.</w:t>
      </w:r>
    </w:p>
    <w:p w14:paraId="2F4151A6" w14:textId="7A5601CB" w:rsidR="00065812" w:rsidRDefault="00065812">
      <w:pPr>
        <w:pStyle w:val="ListParagraph"/>
        <w:numPr>
          <w:ilvl w:val="0"/>
          <w:numId w:val="12"/>
        </w:numPr>
      </w:pPr>
      <w:r>
        <w:t>When adding an intervention that is initially too deep for saltmarsh</w:t>
      </w:r>
      <w:r w:rsidR="00902B73">
        <w:t xml:space="preserve"> species to be present</w:t>
      </w:r>
      <w:r>
        <w:t>, the element is treated as a bare flat</w:t>
      </w:r>
      <w:r w:rsidR="00902B73">
        <w:t>,</w:t>
      </w:r>
      <w:r>
        <w:t xml:space="preserve"> using the prism relationship defined by the Equilibrium Coefficients. These values may need to be adjusted </w:t>
      </w:r>
      <w:r w:rsidR="004E42DE">
        <w:t xml:space="preserve">for the saltmarsh </w:t>
      </w:r>
      <w:r>
        <w:t>to get meaningful depths (e.g., reduce alpha to O[0.001] or less</w:t>
      </w:r>
      <w:r w:rsidR="00F912B7">
        <w:t xml:space="preserve"> and set beta=1 and eqtype=0</w:t>
      </w:r>
      <w:r w:rsidR="00902B73">
        <w:t>).</w:t>
      </w:r>
    </w:p>
    <w:p w14:paraId="11BD1ECE" w14:textId="260A9A33" w:rsidR="00EC7FF5" w:rsidRDefault="00065812" w:rsidP="00EC7FF5">
      <w:r>
        <w:t xml:space="preserve">If the initial element volume and area are </w:t>
      </w:r>
      <w:r w:rsidR="00902B73">
        <w:t xml:space="preserve">too </w:t>
      </w:r>
      <w:r>
        <w:t>small this can generate a time-step warning.</w:t>
      </w:r>
      <w:r w:rsidR="00902B73">
        <w:t xml:space="preserve"> Try running with the specified value. If this results in NaN values for the mass and sediment balance, output that is oscillating</w:t>
      </w:r>
      <w:r w:rsidR="005C1A46">
        <w:t>, or output with large perturbations</w:t>
      </w:r>
      <w:r w:rsidR="00902B73">
        <w:t>, try either reducing the time-step, or increasing the size of the initial marsh element.</w:t>
      </w:r>
    </w:p>
    <w:p w14:paraId="1EA24B3C" w14:textId="3D8D77B1" w:rsidR="00AD73BE" w:rsidRDefault="00A00C38" w:rsidP="00EC7FF5">
      <w:r>
        <w:t>Note: Fixed depths when the element is in the “closed” state have no meaning and can be very large and negative when, for example, an existing marsh is closed some time into a run.</w:t>
      </w:r>
    </w:p>
    <w:p w14:paraId="666BFCF2" w14:textId="57D3BFC8" w:rsidR="002A05FF" w:rsidRDefault="002A05FF" w:rsidP="00EC7FF5">
      <w:r>
        <w:t>Reclaiming an existing marsh and subsequently restoring it uses a similar process.</w:t>
      </w:r>
    </w:p>
    <w:p w14:paraId="21B880C6" w14:textId="127DDFD2" w:rsidR="002A05FF" w:rsidRDefault="002A05FF">
      <w:pPr>
        <w:pStyle w:val="ListParagraph"/>
        <w:numPr>
          <w:ilvl w:val="0"/>
          <w:numId w:val="13"/>
        </w:numPr>
      </w:pPr>
      <w:r>
        <w:t>Set up the marsh as an element in the model.</w:t>
      </w:r>
      <w:bookmarkStart w:id="196" w:name="_Ref459488644"/>
      <w:bookmarkStart w:id="197" w:name="_Toc54961643"/>
    </w:p>
    <w:p w14:paraId="4E7A7618" w14:textId="267CE9ED" w:rsidR="002A05FF" w:rsidRPr="002A05FF" w:rsidRDefault="002A05FF">
      <w:pPr>
        <w:pStyle w:val="ListParagraph"/>
        <w:numPr>
          <w:ilvl w:val="0"/>
          <w:numId w:val="13"/>
        </w:numPr>
      </w:pPr>
      <w:r w:rsidRPr="002A05FF">
        <w:lastRenderedPageBreak/>
        <w:t xml:space="preserve">Define an intervention for the marsh element </w:t>
      </w:r>
      <w:r w:rsidR="009D748E">
        <w:t>and set</w:t>
      </w:r>
      <w:r>
        <w:t xml:space="preserve"> </w:t>
      </w:r>
      <w:r w:rsidRPr="002A05FF">
        <w:t xml:space="preserve">the plan area to </w:t>
      </w:r>
      <w:r w:rsidR="009D748E">
        <w:t>999 at the time of the closure</w:t>
      </w:r>
      <w:r w:rsidRPr="002A05FF">
        <w:t xml:space="preserve">, </w:t>
      </w:r>
      <w:r w:rsidR="009D748E">
        <w:t>and another intervention restoring the surface area.</w:t>
      </w:r>
      <w:r>
        <w:t xml:space="preserve"> Note</w:t>
      </w:r>
      <w:r w:rsidR="00C70BDF">
        <w:t>:</w:t>
      </w:r>
      <w:r>
        <w:t xml:space="preserve"> the volume can also be removed </w:t>
      </w:r>
      <w:r w:rsidR="009D748E">
        <w:t>but has not effect on the results</w:t>
      </w:r>
      <w:r>
        <w:t xml:space="preserve"> </w:t>
      </w:r>
    </w:p>
    <w:p w14:paraId="021573FE" w14:textId="77777777" w:rsidR="00C70BDF" w:rsidRDefault="00C70BDF">
      <w:pPr>
        <w:pStyle w:val="ListParagraph"/>
        <w:numPr>
          <w:ilvl w:val="0"/>
          <w:numId w:val="13"/>
        </w:numPr>
      </w:pPr>
      <w:r w:rsidRPr="00C70BDF">
        <w:t>Check that interventions and saltmarsh biomass are included in the ‘Conditions’ settings.</w:t>
      </w:r>
    </w:p>
    <w:p w14:paraId="4C3406A7" w14:textId="77777777" w:rsidR="009D748E" w:rsidRPr="00C70BDF" w:rsidRDefault="009D748E" w:rsidP="009D748E">
      <w:pPr>
        <w:pStyle w:val="ListParagraph"/>
        <w:ind w:left="360"/>
      </w:pPr>
    </w:p>
    <w:p w14:paraId="1F5385FD" w14:textId="77777777" w:rsidR="00EC7FF5" w:rsidRPr="00EC7FF5" w:rsidRDefault="00EC7FF5" w:rsidP="0078352E">
      <w:pPr>
        <w:pStyle w:val="Heading2"/>
      </w:pPr>
      <w:bookmarkStart w:id="198" w:name="_Toc192914935"/>
      <w:r w:rsidRPr="00EC7FF5">
        <w:t>Saltmarsh</w:t>
      </w:r>
      <w:bookmarkEnd w:id="196"/>
      <w:bookmarkEnd w:id="197"/>
      <w:bookmarkEnd w:id="198"/>
    </w:p>
    <w:p w14:paraId="6247FF21" w14:textId="3A171C6D" w:rsidR="00EC7FF5" w:rsidRPr="00EC7FF5" w:rsidRDefault="00EC7FF5" w:rsidP="00EC7FF5">
      <w:r w:rsidRPr="00EC7FF5">
        <w:t xml:space="preserve">Saltmarsh elements can be specified by defining the water volume over the marsh and </w:t>
      </w:r>
      <w:r w:rsidR="0028092A">
        <w:t>the</w:t>
      </w:r>
      <w:r w:rsidRPr="00EC7FF5">
        <w:t xml:space="preserve"> surface area.  There is not a lot of available data with which to define the </w:t>
      </w:r>
      <w:r w:rsidR="00214A40">
        <w:t>parameters</w:t>
      </w:r>
      <w:r w:rsidRPr="00EC7FF5">
        <w:t xml:space="preserve"> of saltmarsh species (see HR Wallingford report IT.573 for a review of available data).  The following table gives some indicative parameter values based on species reported in the literature.  Some information is provided by Randerson </w:t>
      </w:r>
      <w:r w:rsidRPr="00EC7FF5">
        <w:fldChar w:fldCharType="begin"/>
      </w:r>
      <w:r w:rsidR="0071727D">
        <w:instrText xml:space="preserve"> ADDIN EN.CITE &lt;EndNote&gt;&lt;Cite ExcludeAuth="1"&gt;&lt;Author&gt;Randerson&lt;/Author&gt;&lt;Year&gt;1979&lt;/Year&gt;&lt;RecNum&gt;1656&lt;/RecNum&gt;&lt;DisplayText&gt;(1979)&lt;/DisplayText&gt;&lt;record&gt;&lt;rec-number&gt;1656&lt;/rec-number&gt;&lt;foreign-keys&gt;&lt;key app="EN" db-id="sv9fdvxxw0ss5geav2oxv0s15saz05p5zzwd" timestamp="1381164751" guid="5f46f548-f180-4ffb-81ad-9765c45d8321"&gt;1656&lt;/key&gt;&lt;/foreign-keys&gt;&lt;ref-type name="Book Section"&gt;5&lt;/ref-type&gt;&lt;contributors&gt;&lt;authors&gt;&lt;author&gt;Randerson,P F&lt;/author&gt;&lt;/authors&gt;&lt;secondary-authors&gt;&lt;author&gt;Knights,B&lt;/author&gt;&lt;author&gt;Phillips,A J&lt;/author&gt;&lt;/secondary-authors&gt;&lt;/contributors&gt;&lt;titles&gt;&lt;title&gt;A simulation of saltmarsh development and plant ecology&lt;/title&gt;&lt;secondary-title&gt;Estuarine and coastal land reclamation and water storage&lt;/secondary-title&gt;&lt;/titles&gt;&lt;pages&gt;48-67&lt;/pages&gt;&lt;reprint-edition&gt;In File&lt;/reprint-edition&gt;&lt;keywords&gt;&lt;keyword&gt;ecology&lt;/keyword&gt;&lt;keyword&gt;saltmarsh&lt;/keyword&gt;&lt;keyword&gt;reclamation&lt;/keyword&gt;&lt;/keywords&gt;&lt;dates&gt;&lt;year&gt;1979&lt;/year&gt;&lt;pub-dates&gt;&lt;date&gt;1979&lt;/date&gt;&lt;/pub-dates&gt;&lt;/dates&gt;&lt;pub-location&gt;Farnborough&lt;/pub-location&gt;&lt;publisher&gt;Saxon House&lt;/publisher&gt;&lt;label&gt;681&lt;/label&gt;&lt;urls&gt;&lt;/urls&gt;&lt;/record&gt;&lt;/Cite&gt;&lt;/EndNote&gt;</w:instrText>
      </w:r>
      <w:r w:rsidRPr="00EC7FF5">
        <w:fldChar w:fldCharType="separate"/>
      </w:r>
      <w:r w:rsidRPr="00EC7FF5">
        <w:rPr>
          <w:noProof/>
        </w:rPr>
        <w:t>(1979)</w:t>
      </w:r>
      <w:r w:rsidRPr="00EC7FF5">
        <w:fldChar w:fldCharType="end"/>
      </w:r>
      <w:r w:rsidRPr="00EC7FF5">
        <w:t xml:space="preserve"> as modelled peak biomass for a range of species and the zonation information is gleaned from the work of Gray </w:t>
      </w:r>
      <w:r w:rsidRPr="00EC7FF5">
        <w:fldChar w:fldCharType="begin"/>
      </w:r>
      <w:r w:rsidR="0071727D">
        <w:instrText xml:space="preserve"> ADDIN EN.CITE &lt;EndNote&gt;&lt;Cite ExcludeAuth="1"&gt;&lt;Author&gt;Gray&lt;/Author&gt;&lt;Year&gt;1992&lt;/Year&gt;&lt;RecNum&gt;1331&lt;/RecNum&gt;&lt;DisplayText&gt;(1992)&lt;/DisplayText&gt;&lt;record&gt;&lt;rec-number&gt;1331&lt;/rec-number&gt;&lt;foreign-keys&gt;&lt;key app="EN" db-id="sv9fdvxxw0ss5geav2oxv0s15saz05p5zzwd" timestamp="1381164750" guid="958d2659-48f4-4c3d-9342-a51d23d3cf53"&gt;1331&lt;/key&gt;&lt;/foreign-keys&gt;&lt;ref-type name="Book Section"&gt;5&lt;/ref-type&gt;&lt;contributors&gt;&lt;authors&gt;&lt;author&gt;Gray,A J&lt;/author&gt;&lt;/authors&gt;&lt;secondary-authors&gt;&lt;author&gt;Allen,J R L&lt;/author&gt;&lt;author&gt;Pye,K&lt;/author&gt;&lt;/secondary-authors&gt;&lt;/contributors&gt;&lt;titles&gt;&lt;title&gt;Saltmarsh plant ecology: zonation and succession revisited&lt;/title&gt;&lt;secondary-title&gt;Saltmarshes: Morphodynamics, conservation and engineering significance&lt;/secondary-title&gt;&lt;/titles&gt;&lt;pages&gt;63-79&lt;/pages&gt;&lt;section&gt;4&lt;/section&gt;&lt;reprint-edition&gt;In File&lt;/reprint-edition&gt;&lt;keywords&gt;&lt;keyword&gt;saltmarsh&lt;/keyword&gt;&lt;keyword&gt;conservation&lt;/keyword&gt;&lt;keyword&gt;ecology&lt;/keyword&gt;&lt;/keywords&gt;&lt;dates&gt;&lt;year&gt;1992&lt;/year&gt;&lt;pub-dates&gt;&lt;date&gt;1992&lt;/date&gt;&lt;/pub-dates&gt;&lt;/dates&gt;&lt;pub-location&gt;Cambridge&lt;/pub-location&gt;&lt;publisher&gt;Cambridge University Press&lt;/publisher&gt;&lt;isbn&gt;0 521 41841 0&lt;/isbn&gt;&lt;label&gt;82&lt;/label&gt;&lt;urls&gt;&lt;/urls&gt;&lt;/record&gt;&lt;/Cite&gt;&lt;/EndNote&gt;</w:instrText>
      </w:r>
      <w:r w:rsidRPr="00EC7FF5">
        <w:fldChar w:fldCharType="separate"/>
      </w:r>
      <w:r w:rsidRPr="00EC7FF5">
        <w:rPr>
          <w:noProof/>
        </w:rPr>
        <w:t>(1992)</w:t>
      </w:r>
      <w:r w:rsidRPr="00EC7FF5">
        <w:fldChar w:fldCharType="end"/>
      </w:r>
      <w:r w:rsidRPr="00EC7FF5">
        <w:t xml:space="preserve">.  Lower and upper species bounds are given as factors, </w:t>
      </w:r>
      <w:r w:rsidRPr="00EC7FF5">
        <w:rPr>
          <w:rFonts w:ascii="Symbol" w:hAnsi="Symbol"/>
          <w:i/>
        </w:rPr>
        <w:t></w:t>
      </w:r>
      <w:r w:rsidRPr="00EC7FF5">
        <w:t xml:space="preserve">, of the MHWN elevation (mODN) so that the depth is given </w:t>
      </w:r>
      <w:r w:rsidRPr="00EC7FF5">
        <w:rPr>
          <w:i/>
        </w:rPr>
        <w:t xml:space="preserve">D = a – </w:t>
      </w:r>
      <w:r w:rsidRPr="00EC7FF5">
        <w:rPr>
          <w:rFonts w:ascii="Symbol" w:hAnsi="Symbol"/>
          <w:i/>
        </w:rPr>
        <w:t></w:t>
      </w:r>
      <w:r w:rsidRPr="00EC7FF5">
        <w:rPr>
          <w:rFonts w:ascii="Symbol" w:hAnsi="Symbol"/>
          <w:i/>
        </w:rPr>
        <w:t></w:t>
      </w:r>
      <w:r w:rsidRPr="00EC7FF5">
        <w:rPr>
          <w:i/>
          <w:vertAlign w:val="superscript"/>
        </w:rPr>
        <w:t>.</w:t>
      </w:r>
      <w:r w:rsidRPr="00EC7FF5">
        <w:rPr>
          <w:i/>
        </w:rPr>
        <w:t>z</w:t>
      </w:r>
      <w:r w:rsidRPr="00EC7FF5">
        <w:rPr>
          <w:i/>
          <w:vertAlign w:val="subscript"/>
        </w:rPr>
        <w:t>MHWN</w:t>
      </w:r>
      <w:r w:rsidRPr="00EC7FF5">
        <w:t xml:space="preserve">, where </w:t>
      </w:r>
      <w:r w:rsidRPr="00EC7FF5">
        <w:rPr>
          <w:i/>
        </w:rPr>
        <w:t>a</w:t>
      </w:r>
      <w:r w:rsidRPr="00EC7FF5">
        <w:t xml:space="preserve"> is the tidal amplitude. Some data on species ranges in Venice Lagoon are presented by Silvestri </w:t>
      </w:r>
      <w:r w:rsidRPr="00EC7FF5">
        <w:rPr>
          <w:i/>
        </w:rPr>
        <w:t>et al</w:t>
      </w:r>
      <w:r w:rsidRPr="00EC7FF5">
        <w:t xml:space="preserve">. </w:t>
      </w:r>
      <w:r w:rsidRPr="00EC7FF5">
        <w:fldChar w:fldCharType="begin"/>
      </w:r>
      <w:r w:rsidR="0071727D">
        <w:instrText xml:space="preserve"> ADDIN EN.CITE &lt;EndNote&gt;&lt;Cite ExcludeAuth="1"&gt;&lt;Author&gt;Silvestri&lt;/Author&gt;&lt;Year&gt;2005&lt;/Year&gt;&lt;RecNum&gt;1720&lt;/RecNum&gt;&lt;DisplayText&gt;(2005)&lt;/DisplayText&gt;&lt;record&gt;&lt;rec-number&gt;1720&lt;/rec-number&gt;&lt;foreign-keys&gt;&lt;key app="EN" db-id="sv9fdvxxw0ss5geav2oxv0s15saz05p5zzwd" timestamp="1381164751" guid="de7208e3-d1b9-4844-ac20-a4c777d03639"&gt;1720&lt;/key&gt;&lt;/foreign-keys&gt;&lt;ref-type name="Journal Article"&gt;17&lt;/ref-type&gt;&lt;contributors&gt;&lt;authors&gt;&lt;author&gt;Silvestri,S&lt;/author&gt;&lt;author&gt;Defina,A&lt;/author&gt;&lt;author&gt;Marani,M&lt;/author&gt;&lt;/authors&gt;&lt;/contributors&gt;&lt;titles&gt;&lt;title&gt;Tidal regime, salinity and salt marsh plant zonation&lt;/title&gt;&lt;secondary-title&gt;Estuarine, Coastal and Shelf Science&lt;/secondary-title&gt;&lt;/titles&gt;&lt;periodical&gt;&lt;full-title&gt;Estuarine, Coastal and Shelf Science&lt;/full-title&gt;&lt;/periodical&gt;&lt;pages&gt;119-130&lt;/pages&gt;&lt;volume&gt;62&lt;/volume&gt;&lt;reprint-edition&gt;In File&lt;/reprint-edition&gt;&lt;keywords&gt;&lt;keyword&gt;regime&lt;/keyword&gt;&lt;keyword&gt;salinity&lt;/keyword&gt;&lt;keyword&gt;Salt marsh&lt;/keyword&gt;&lt;keyword&gt;Zonation&lt;/keyword&gt;&lt;/keywords&gt;&lt;dates&gt;&lt;year&gt;2005&lt;/year&gt;&lt;pub-dates&gt;&lt;date&gt;2005&lt;/date&gt;&lt;/pub-dates&gt;&lt;/dates&gt;&lt;label&gt;743&lt;/label&gt;&lt;urls&gt;&lt;/urls&gt;&lt;/record&gt;&lt;/Cite&gt;&lt;/EndNote&gt;</w:instrText>
      </w:r>
      <w:r w:rsidRPr="00EC7FF5">
        <w:fldChar w:fldCharType="separate"/>
      </w:r>
      <w:r w:rsidRPr="00EC7FF5">
        <w:rPr>
          <w:noProof/>
        </w:rPr>
        <w:t>(2005)</w:t>
      </w:r>
      <w:r w:rsidRPr="00EC7FF5">
        <w:fldChar w:fldCharType="end"/>
      </w:r>
      <w:r w:rsidRPr="00EC7FF5">
        <w:t xml:space="preserve"> as given in the columns headed (VL) below.</w:t>
      </w:r>
    </w:p>
    <w:p w14:paraId="7F1390BB" w14:textId="77777777" w:rsidR="00EC7FF5" w:rsidRPr="00EC7FF5" w:rsidRDefault="00EC7FF5" w:rsidP="00EC7F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2"/>
        <w:gridCol w:w="1480"/>
        <w:gridCol w:w="1480"/>
        <w:gridCol w:w="1477"/>
        <w:gridCol w:w="1477"/>
        <w:gridCol w:w="1484"/>
      </w:tblGrid>
      <w:tr w:rsidR="00EC7FF5" w:rsidRPr="00EC7FF5" w14:paraId="5B7FFF91" w14:textId="77777777" w:rsidTr="003F49A1">
        <w:trPr>
          <w:tblHeader/>
        </w:trPr>
        <w:tc>
          <w:tcPr>
            <w:tcW w:w="1675" w:type="dxa"/>
            <w:shd w:val="clear" w:color="auto" w:fill="auto"/>
          </w:tcPr>
          <w:p w14:paraId="2CA44222" w14:textId="77777777" w:rsidR="00EC7FF5" w:rsidRPr="00EC7FF5" w:rsidRDefault="00EC7FF5" w:rsidP="00EC7FF5">
            <w:pPr>
              <w:jc w:val="center"/>
              <w:rPr>
                <w:b/>
              </w:rPr>
            </w:pPr>
            <w:r w:rsidRPr="00EC7FF5">
              <w:rPr>
                <w:b/>
              </w:rPr>
              <w:t>Species</w:t>
            </w:r>
          </w:p>
        </w:tc>
        <w:tc>
          <w:tcPr>
            <w:tcW w:w="1501" w:type="dxa"/>
            <w:shd w:val="clear" w:color="auto" w:fill="auto"/>
          </w:tcPr>
          <w:p w14:paraId="3489D0EB" w14:textId="77777777" w:rsidR="00EC7FF5" w:rsidRPr="00EC7FF5" w:rsidRDefault="00EC7FF5" w:rsidP="00EC7FF5">
            <w:pPr>
              <w:jc w:val="center"/>
              <w:rPr>
                <w:b/>
              </w:rPr>
            </w:pPr>
            <w:r w:rsidRPr="00EC7FF5">
              <w:rPr>
                <w:b/>
              </w:rPr>
              <w:t>Min depth</w:t>
            </w:r>
          </w:p>
          <w:p w14:paraId="2620948D" w14:textId="77777777" w:rsidR="00EC7FF5" w:rsidRPr="00EC7FF5" w:rsidRDefault="00EC7FF5" w:rsidP="00EC7FF5">
            <w:pPr>
              <w:jc w:val="center"/>
              <w:rPr>
                <w:b/>
              </w:rPr>
            </w:pPr>
            <w:r w:rsidRPr="00EC7FF5">
              <w:rPr>
                <w:b/>
              </w:rPr>
              <w:t xml:space="preserve">factor, </w:t>
            </w:r>
            <w:r w:rsidRPr="00EC7FF5">
              <w:rPr>
                <w:rFonts w:ascii="Symbol" w:hAnsi="Symbol"/>
                <w:b/>
                <w:i/>
              </w:rPr>
              <w:t></w:t>
            </w:r>
          </w:p>
        </w:tc>
        <w:tc>
          <w:tcPr>
            <w:tcW w:w="1501" w:type="dxa"/>
            <w:shd w:val="clear" w:color="auto" w:fill="auto"/>
          </w:tcPr>
          <w:p w14:paraId="4AEF9C25" w14:textId="77777777" w:rsidR="00EC7FF5" w:rsidRPr="00EC7FF5" w:rsidRDefault="00EC7FF5" w:rsidP="00EC7FF5">
            <w:pPr>
              <w:jc w:val="center"/>
              <w:rPr>
                <w:b/>
              </w:rPr>
            </w:pPr>
            <w:r w:rsidRPr="00EC7FF5">
              <w:rPr>
                <w:b/>
              </w:rPr>
              <w:t>Max depth</w:t>
            </w:r>
          </w:p>
          <w:p w14:paraId="654616C0" w14:textId="77777777" w:rsidR="00EC7FF5" w:rsidRPr="00EC7FF5" w:rsidRDefault="00EC7FF5" w:rsidP="00EC7FF5">
            <w:pPr>
              <w:jc w:val="center"/>
              <w:rPr>
                <w:b/>
              </w:rPr>
            </w:pPr>
            <w:r w:rsidRPr="00EC7FF5">
              <w:rPr>
                <w:b/>
              </w:rPr>
              <w:t xml:space="preserve">factor, </w:t>
            </w:r>
            <w:r w:rsidRPr="00EC7FF5">
              <w:rPr>
                <w:rFonts w:ascii="Symbol" w:hAnsi="Symbol"/>
                <w:b/>
                <w:i/>
              </w:rPr>
              <w:t></w:t>
            </w:r>
          </w:p>
        </w:tc>
        <w:tc>
          <w:tcPr>
            <w:tcW w:w="1501" w:type="dxa"/>
            <w:shd w:val="clear" w:color="auto" w:fill="auto"/>
          </w:tcPr>
          <w:p w14:paraId="4CE39F63" w14:textId="77777777" w:rsidR="00EC7FF5" w:rsidRPr="00EC7FF5" w:rsidRDefault="00EC7FF5" w:rsidP="00EC7FF5">
            <w:pPr>
              <w:jc w:val="center"/>
              <w:rPr>
                <w:b/>
              </w:rPr>
            </w:pPr>
            <w:r w:rsidRPr="00EC7FF5">
              <w:rPr>
                <w:b/>
              </w:rPr>
              <w:t>Min depth</w:t>
            </w:r>
          </w:p>
          <w:p w14:paraId="5366786C" w14:textId="77777777" w:rsidR="00EC7FF5" w:rsidRPr="00EC7FF5" w:rsidRDefault="00EC7FF5" w:rsidP="00EC7FF5">
            <w:pPr>
              <w:jc w:val="center"/>
              <w:rPr>
                <w:b/>
              </w:rPr>
            </w:pPr>
            <w:r w:rsidRPr="00EC7FF5">
              <w:rPr>
                <w:b/>
              </w:rPr>
              <w:t>(VL)</w:t>
            </w:r>
          </w:p>
        </w:tc>
        <w:tc>
          <w:tcPr>
            <w:tcW w:w="1501" w:type="dxa"/>
            <w:shd w:val="clear" w:color="auto" w:fill="auto"/>
          </w:tcPr>
          <w:p w14:paraId="1D26B0D0" w14:textId="77777777" w:rsidR="00EC7FF5" w:rsidRPr="00EC7FF5" w:rsidRDefault="00EC7FF5" w:rsidP="00EC7FF5">
            <w:pPr>
              <w:jc w:val="center"/>
              <w:rPr>
                <w:b/>
              </w:rPr>
            </w:pPr>
            <w:r w:rsidRPr="00EC7FF5">
              <w:rPr>
                <w:b/>
              </w:rPr>
              <w:t>Max depth</w:t>
            </w:r>
          </w:p>
          <w:p w14:paraId="7059CC6A" w14:textId="77777777" w:rsidR="00EC7FF5" w:rsidRPr="00EC7FF5" w:rsidRDefault="00EC7FF5" w:rsidP="00EC7FF5">
            <w:pPr>
              <w:jc w:val="center"/>
              <w:rPr>
                <w:b/>
              </w:rPr>
            </w:pPr>
            <w:r w:rsidRPr="00EC7FF5">
              <w:rPr>
                <w:b/>
              </w:rPr>
              <w:t>(VL)</w:t>
            </w:r>
          </w:p>
        </w:tc>
        <w:tc>
          <w:tcPr>
            <w:tcW w:w="1501" w:type="dxa"/>
            <w:shd w:val="clear" w:color="auto" w:fill="auto"/>
          </w:tcPr>
          <w:p w14:paraId="4003E8D5" w14:textId="77777777" w:rsidR="00EC7FF5" w:rsidRPr="00EC7FF5" w:rsidRDefault="00EC7FF5" w:rsidP="00EC7FF5">
            <w:pPr>
              <w:jc w:val="center"/>
              <w:rPr>
                <w:b/>
              </w:rPr>
            </w:pPr>
            <w:r w:rsidRPr="00EC7FF5">
              <w:rPr>
                <w:b/>
              </w:rPr>
              <w:t>Max biomass</w:t>
            </w:r>
          </w:p>
          <w:p w14:paraId="710803A0" w14:textId="77777777" w:rsidR="00EC7FF5" w:rsidRPr="00EC7FF5" w:rsidRDefault="00EC7FF5" w:rsidP="00EC7FF5">
            <w:pPr>
              <w:jc w:val="center"/>
              <w:rPr>
                <w:b/>
              </w:rPr>
            </w:pPr>
            <w:r w:rsidRPr="00EC7FF5">
              <w:rPr>
                <w:b/>
              </w:rPr>
              <w:t>kg.m</w:t>
            </w:r>
            <w:r w:rsidRPr="00EC7FF5">
              <w:rPr>
                <w:b/>
                <w:vertAlign w:val="superscript"/>
              </w:rPr>
              <w:t>-2</w:t>
            </w:r>
          </w:p>
        </w:tc>
      </w:tr>
      <w:tr w:rsidR="00EC7FF5" w:rsidRPr="00EC7FF5" w14:paraId="7773CEB3" w14:textId="77777777" w:rsidTr="003F49A1">
        <w:tc>
          <w:tcPr>
            <w:tcW w:w="1675" w:type="dxa"/>
            <w:shd w:val="clear" w:color="auto" w:fill="auto"/>
          </w:tcPr>
          <w:p w14:paraId="587C53FD" w14:textId="77777777" w:rsidR="00EC7FF5" w:rsidRPr="00EC7FF5" w:rsidRDefault="00EC7FF5" w:rsidP="00EC7FF5">
            <w:r w:rsidRPr="00EC7FF5">
              <w:t>Spartina</w:t>
            </w:r>
          </w:p>
        </w:tc>
        <w:tc>
          <w:tcPr>
            <w:tcW w:w="1501" w:type="dxa"/>
            <w:shd w:val="clear" w:color="auto" w:fill="auto"/>
          </w:tcPr>
          <w:p w14:paraId="34AEE37B" w14:textId="77777777" w:rsidR="00EC7FF5" w:rsidRPr="00EC7FF5" w:rsidRDefault="00EC7FF5" w:rsidP="00EC7FF5">
            <w:pPr>
              <w:jc w:val="center"/>
            </w:pPr>
            <w:r w:rsidRPr="00EC7FF5">
              <w:t>1.7</w:t>
            </w:r>
          </w:p>
        </w:tc>
        <w:tc>
          <w:tcPr>
            <w:tcW w:w="1501" w:type="dxa"/>
            <w:shd w:val="clear" w:color="auto" w:fill="auto"/>
          </w:tcPr>
          <w:p w14:paraId="3459C5F8" w14:textId="77777777" w:rsidR="00EC7FF5" w:rsidRPr="00EC7FF5" w:rsidRDefault="00EC7FF5" w:rsidP="00EC7FF5">
            <w:pPr>
              <w:jc w:val="center"/>
            </w:pPr>
            <w:r w:rsidRPr="00EC7FF5">
              <w:t>1.2</w:t>
            </w:r>
          </w:p>
        </w:tc>
        <w:tc>
          <w:tcPr>
            <w:tcW w:w="1501" w:type="dxa"/>
            <w:shd w:val="clear" w:color="auto" w:fill="auto"/>
          </w:tcPr>
          <w:p w14:paraId="730C7E3A" w14:textId="77777777" w:rsidR="00EC7FF5" w:rsidRPr="00EC7FF5" w:rsidRDefault="00EC7FF5" w:rsidP="00EC7FF5">
            <w:pPr>
              <w:jc w:val="center"/>
            </w:pPr>
            <w:r w:rsidRPr="00EC7FF5">
              <w:t>0.13</w:t>
            </w:r>
          </w:p>
        </w:tc>
        <w:tc>
          <w:tcPr>
            <w:tcW w:w="1501" w:type="dxa"/>
            <w:shd w:val="clear" w:color="auto" w:fill="auto"/>
          </w:tcPr>
          <w:p w14:paraId="41536DAF" w14:textId="77777777" w:rsidR="00EC7FF5" w:rsidRPr="00EC7FF5" w:rsidRDefault="00EC7FF5" w:rsidP="00EC7FF5">
            <w:pPr>
              <w:jc w:val="center"/>
            </w:pPr>
            <w:r w:rsidRPr="00EC7FF5">
              <w:t>0.28</w:t>
            </w:r>
          </w:p>
        </w:tc>
        <w:tc>
          <w:tcPr>
            <w:tcW w:w="1501" w:type="dxa"/>
            <w:shd w:val="clear" w:color="auto" w:fill="auto"/>
          </w:tcPr>
          <w:p w14:paraId="38A39ABB" w14:textId="77777777" w:rsidR="00EC7FF5" w:rsidRPr="00EC7FF5" w:rsidRDefault="00EC7FF5" w:rsidP="00EC7FF5">
            <w:pPr>
              <w:jc w:val="center"/>
            </w:pPr>
            <w:r w:rsidRPr="00EC7FF5">
              <w:t>0.8</w:t>
            </w:r>
          </w:p>
        </w:tc>
      </w:tr>
      <w:tr w:rsidR="00EC7FF5" w:rsidRPr="00EC7FF5" w14:paraId="40100DB5" w14:textId="77777777" w:rsidTr="003F49A1">
        <w:tc>
          <w:tcPr>
            <w:tcW w:w="1675" w:type="dxa"/>
            <w:shd w:val="clear" w:color="auto" w:fill="auto"/>
          </w:tcPr>
          <w:p w14:paraId="30CD8FE8" w14:textId="77777777" w:rsidR="00EC7FF5" w:rsidRPr="00EC7FF5" w:rsidRDefault="00EC7FF5" w:rsidP="00EC7FF5">
            <w:r w:rsidRPr="00EC7FF5">
              <w:t>Puccinella</w:t>
            </w:r>
          </w:p>
        </w:tc>
        <w:tc>
          <w:tcPr>
            <w:tcW w:w="1501" w:type="dxa"/>
            <w:shd w:val="clear" w:color="auto" w:fill="auto"/>
          </w:tcPr>
          <w:p w14:paraId="591679E4" w14:textId="77777777" w:rsidR="00EC7FF5" w:rsidRPr="00EC7FF5" w:rsidRDefault="00EC7FF5" w:rsidP="00EC7FF5">
            <w:pPr>
              <w:jc w:val="center"/>
            </w:pPr>
            <w:r w:rsidRPr="00EC7FF5">
              <w:t>1.9</w:t>
            </w:r>
          </w:p>
        </w:tc>
        <w:tc>
          <w:tcPr>
            <w:tcW w:w="1501" w:type="dxa"/>
            <w:shd w:val="clear" w:color="auto" w:fill="auto"/>
          </w:tcPr>
          <w:p w14:paraId="4E4F0C06" w14:textId="77777777" w:rsidR="00EC7FF5" w:rsidRPr="00EC7FF5" w:rsidRDefault="00EC7FF5" w:rsidP="00EC7FF5">
            <w:pPr>
              <w:jc w:val="center"/>
            </w:pPr>
            <w:r w:rsidRPr="00EC7FF5">
              <w:t>1.5</w:t>
            </w:r>
          </w:p>
        </w:tc>
        <w:tc>
          <w:tcPr>
            <w:tcW w:w="1501" w:type="dxa"/>
            <w:shd w:val="clear" w:color="auto" w:fill="auto"/>
          </w:tcPr>
          <w:p w14:paraId="498D271C" w14:textId="77777777" w:rsidR="00EC7FF5" w:rsidRPr="00EC7FF5" w:rsidRDefault="00EC7FF5" w:rsidP="00EC7FF5">
            <w:pPr>
              <w:jc w:val="center"/>
            </w:pPr>
            <w:r w:rsidRPr="00EC7FF5">
              <w:t>0.08</w:t>
            </w:r>
          </w:p>
        </w:tc>
        <w:tc>
          <w:tcPr>
            <w:tcW w:w="1501" w:type="dxa"/>
            <w:shd w:val="clear" w:color="auto" w:fill="auto"/>
          </w:tcPr>
          <w:p w14:paraId="47222A59" w14:textId="77777777" w:rsidR="00EC7FF5" w:rsidRPr="00EC7FF5" w:rsidRDefault="00EC7FF5" w:rsidP="00EC7FF5">
            <w:pPr>
              <w:jc w:val="center"/>
            </w:pPr>
            <w:r w:rsidRPr="00EC7FF5">
              <w:t>0.18</w:t>
            </w:r>
          </w:p>
        </w:tc>
        <w:tc>
          <w:tcPr>
            <w:tcW w:w="1501" w:type="dxa"/>
            <w:shd w:val="clear" w:color="auto" w:fill="auto"/>
          </w:tcPr>
          <w:p w14:paraId="04BF759F" w14:textId="77777777" w:rsidR="00EC7FF5" w:rsidRPr="00EC7FF5" w:rsidRDefault="00EC7FF5" w:rsidP="00EC7FF5">
            <w:pPr>
              <w:jc w:val="center"/>
            </w:pPr>
            <w:r w:rsidRPr="00EC7FF5">
              <w:t>1.5</w:t>
            </w:r>
          </w:p>
        </w:tc>
      </w:tr>
      <w:tr w:rsidR="00EC7FF5" w:rsidRPr="00EC7FF5" w14:paraId="58C3FCCC" w14:textId="77777777" w:rsidTr="003F49A1">
        <w:tc>
          <w:tcPr>
            <w:tcW w:w="1675" w:type="dxa"/>
            <w:shd w:val="clear" w:color="auto" w:fill="auto"/>
          </w:tcPr>
          <w:p w14:paraId="42EAB464" w14:textId="77777777" w:rsidR="00EC7FF5" w:rsidRPr="00EC7FF5" w:rsidRDefault="00EC7FF5" w:rsidP="00EC7FF5">
            <w:r w:rsidRPr="00EC7FF5">
              <w:t>Halomione</w:t>
            </w:r>
          </w:p>
        </w:tc>
        <w:tc>
          <w:tcPr>
            <w:tcW w:w="1501" w:type="dxa"/>
            <w:shd w:val="clear" w:color="auto" w:fill="auto"/>
          </w:tcPr>
          <w:p w14:paraId="41173FC9" w14:textId="77777777" w:rsidR="00EC7FF5" w:rsidRPr="00EC7FF5" w:rsidRDefault="00EC7FF5" w:rsidP="00EC7FF5">
            <w:pPr>
              <w:jc w:val="center"/>
            </w:pPr>
            <w:r w:rsidRPr="00EC7FF5">
              <w:t>1.9</w:t>
            </w:r>
          </w:p>
        </w:tc>
        <w:tc>
          <w:tcPr>
            <w:tcW w:w="1501" w:type="dxa"/>
            <w:shd w:val="clear" w:color="auto" w:fill="auto"/>
          </w:tcPr>
          <w:p w14:paraId="33F6EB98" w14:textId="77777777" w:rsidR="00EC7FF5" w:rsidRPr="00EC7FF5" w:rsidRDefault="00EC7FF5" w:rsidP="00EC7FF5">
            <w:pPr>
              <w:jc w:val="center"/>
            </w:pPr>
            <w:r w:rsidRPr="00EC7FF5">
              <w:t>1.55</w:t>
            </w:r>
          </w:p>
        </w:tc>
        <w:tc>
          <w:tcPr>
            <w:tcW w:w="1501" w:type="dxa"/>
            <w:shd w:val="clear" w:color="auto" w:fill="auto"/>
          </w:tcPr>
          <w:p w14:paraId="22B8FD70" w14:textId="77777777" w:rsidR="00EC7FF5" w:rsidRPr="00EC7FF5" w:rsidRDefault="00EC7FF5" w:rsidP="00EC7FF5">
            <w:pPr>
              <w:jc w:val="center"/>
            </w:pPr>
            <w:r w:rsidRPr="00EC7FF5">
              <w:t>0.03</w:t>
            </w:r>
          </w:p>
        </w:tc>
        <w:tc>
          <w:tcPr>
            <w:tcW w:w="1501" w:type="dxa"/>
            <w:shd w:val="clear" w:color="auto" w:fill="auto"/>
          </w:tcPr>
          <w:p w14:paraId="2DDF75A6" w14:textId="77777777" w:rsidR="00EC7FF5" w:rsidRPr="00EC7FF5" w:rsidRDefault="00EC7FF5" w:rsidP="00EC7FF5">
            <w:pPr>
              <w:jc w:val="center"/>
            </w:pPr>
            <w:r w:rsidRPr="00EC7FF5">
              <w:t>0.13</w:t>
            </w:r>
          </w:p>
        </w:tc>
        <w:tc>
          <w:tcPr>
            <w:tcW w:w="1501" w:type="dxa"/>
            <w:shd w:val="clear" w:color="auto" w:fill="auto"/>
          </w:tcPr>
          <w:p w14:paraId="70B1317A" w14:textId="77777777" w:rsidR="00EC7FF5" w:rsidRPr="00EC7FF5" w:rsidRDefault="00EC7FF5" w:rsidP="00EC7FF5">
            <w:pPr>
              <w:jc w:val="center"/>
            </w:pPr>
            <w:r w:rsidRPr="00EC7FF5">
              <w:t>1.7</w:t>
            </w:r>
          </w:p>
        </w:tc>
      </w:tr>
      <w:tr w:rsidR="00EC7FF5" w:rsidRPr="00EC7FF5" w14:paraId="7319D694" w14:textId="77777777" w:rsidTr="003F49A1">
        <w:tc>
          <w:tcPr>
            <w:tcW w:w="1675" w:type="dxa"/>
            <w:shd w:val="clear" w:color="auto" w:fill="auto"/>
          </w:tcPr>
          <w:p w14:paraId="71C5F21A" w14:textId="77777777" w:rsidR="00EC7FF5" w:rsidRPr="00EC7FF5" w:rsidRDefault="00EC7FF5" w:rsidP="00EC7FF5">
            <w:r w:rsidRPr="00EC7FF5">
              <w:t>Salicornia</w:t>
            </w:r>
          </w:p>
        </w:tc>
        <w:tc>
          <w:tcPr>
            <w:tcW w:w="1501" w:type="dxa"/>
            <w:shd w:val="clear" w:color="auto" w:fill="auto"/>
          </w:tcPr>
          <w:p w14:paraId="51E5C109" w14:textId="77777777" w:rsidR="00EC7FF5" w:rsidRPr="00EC7FF5" w:rsidRDefault="00EC7FF5" w:rsidP="00EC7FF5">
            <w:pPr>
              <w:jc w:val="center"/>
            </w:pPr>
            <w:r w:rsidRPr="00EC7FF5">
              <w:t>1.8</w:t>
            </w:r>
          </w:p>
        </w:tc>
        <w:tc>
          <w:tcPr>
            <w:tcW w:w="1501" w:type="dxa"/>
            <w:shd w:val="clear" w:color="auto" w:fill="auto"/>
          </w:tcPr>
          <w:p w14:paraId="762B5E31" w14:textId="77777777" w:rsidR="00EC7FF5" w:rsidRPr="00EC7FF5" w:rsidRDefault="00EC7FF5" w:rsidP="00EC7FF5">
            <w:pPr>
              <w:jc w:val="center"/>
            </w:pPr>
            <w:r w:rsidRPr="00EC7FF5">
              <w:t>1.4</w:t>
            </w:r>
          </w:p>
        </w:tc>
        <w:tc>
          <w:tcPr>
            <w:tcW w:w="1501" w:type="dxa"/>
            <w:shd w:val="clear" w:color="auto" w:fill="auto"/>
          </w:tcPr>
          <w:p w14:paraId="78C97B87" w14:textId="77777777" w:rsidR="00EC7FF5" w:rsidRPr="00EC7FF5" w:rsidRDefault="00EC7FF5" w:rsidP="00EC7FF5">
            <w:pPr>
              <w:jc w:val="center"/>
            </w:pPr>
            <w:r w:rsidRPr="00EC7FF5">
              <w:t>0.18</w:t>
            </w:r>
          </w:p>
        </w:tc>
        <w:tc>
          <w:tcPr>
            <w:tcW w:w="1501" w:type="dxa"/>
            <w:shd w:val="clear" w:color="auto" w:fill="auto"/>
          </w:tcPr>
          <w:p w14:paraId="6494E273" w14:textId="77777777" w:rsidR="00EC7FF5" w:rsidRPr="00EC7FF5" w:rsidRDefault="00EC7FF5" w:rsidP="00EC7FF5">
            <w:pPr>
              <w:jc w:val="center"/>
            </w:pPr>
            <w:r w:rsidRPr="00EC7FF5">
              <w:t>0.38</w:t>
            </w:r>
          </w:p>
        </w:tc>
        <w:tc>
          <w:tcPr>
            <w:tcW w:w="1501" w:type="dxa"/>
            <w:shd w:val="clear" w:color="auto" w:fill="auto"/>
          </w:tcPr>
          <w:p w14:paraId="3EC05215" w14:textId="77777777" w:rsidR="00EC7FF5" w:rsidRPr="00EC7FF5" w:rsidRDefault="00EC7FF5" w:rsidP="00EC7FF5">
            <w:pPr>
              <w:jc w:val="center"/>
            </w:pPr>
            <w:r w:rsidRPr="00EC7FF5">
              <w:t>0.2</w:t>
            </w:r>
          </w:p>
        </w:tc>
      </w:tr>
      <w:tr w:rsidR="00EC7FF5" w:rsidRPr="00EC7FF5" w14:paraId="4C5734B3" w14:textId="77777777" w:rsidTr="003F49A1">
        <w:tc>
          <w:tcPr>
            <w:tcW w:w="1675" w:type="dxa"/>
            <w:shd w:val="clear" w:color="auto" w:fill="auto"/>
          </w:tcPr>
          <w:p w14:paraId="4149DBA2" w14:textId="77777777" w:rsidR="00EC7FF5" w:rsidRPr="00EC7FF5" w:rsidRDefault="00EC7FF5" w:rsidP="00EC7FF5">
            <w:r w:rsidRPr="00EC7FF5">
              <w:t>Limonium</w:t>
            </w:r>
          </w:p>
        </w:tc>
        <w:tc>
          <w:tcPr>
            <w:tcW w:w="1501" w:type="dxa"/>
            <w:shd w:val="clear" w:color="auto" w:fill="auto"/>
          </w:tcPr>
          <w:p w14:paraId="497BB709" w14:textId="77777777" w:rsidR="00EC7FF5" w:rsidRPr="00EC7FF5" w:rsidRDefault="00EC7FF5" w:rsidP="00EC7FF5">
            <w:pPr>
              <w:jc w:val="center"/>
            </w:pPr>
            <w:r w:rsidRPr="00EC7FF5">
              <w:t>-</w:t>
            </w:r>
          </w:p>
        </w:tc>
        <w:tc>
          <w:tcPr>
            <w:tcW w:w="1501" w:type="dxa"/>
            <w:shd w:val="clear" w:color="auto" w:fill="auto"/>
          </w:tcPr>
          <w:p w14:paraId="2A299E4D" w14:textId="77777777" w:rsidR="00EC7FF5" w:rsidRPr="00EC7FF5" w:rsidRDefault="00EC7FF5" w:rsidP="00EC7FF5">
            <w:pPr>
              <w:jc w:val="center"/>
            </w:pPr>
            <w:r w:rsidRPr="00EC7FF5">
              <w:t>-</w:t>
            </w:r>
          </w:p>
        </w:tc>
        <w:tc>
          <w:tcPr>
            <w:tcW w:w="1501" w:type="dxa"/>
            <w:shd w:val="clear" w:color="auto" w:fill="auto"/>
          </w:tcPr>
          <w:p w14:paraId="19AAB522" w14:textId="77777777" w:rsidR="00EC7FF5" w:rsidRPr="00EC7FF5" w:rsidRDefault="00EC7FF5" w:rsidP="00EC7FF5">
            <w:pPr>
              <w:jc w:val="center"/>
            </w:pPr>
            <w:r w:rsidRPr="00EC7FF5">
              <w:t>0.13</w:t>
            </w:r>
          </w:p>
        </w:tc>
        <w:tc>
          <w:tcPr>
            <w:tcW w:w="1501" w:type="dxa"/>
            <w:shd w:val="clear" w:color="auto" w:fill="auto"/>
          </w:tcPr>
          <w:p w14:paraId="44F3A5EE" w14:textId="77777777" w:rsidR="00EC7FF5" w:rsidRPr="00EC7FF5" w:rsidRDefault="00EC7FF5" w:rsidP="00EC7FF5">
            <w:pPr>
              <w:jc w:val="center"/>
            </w:pPr>
            <w:r w:rsidRPr="00EC7FF5">
              <w:t>0.23</w:t>
            </w:r>
          </w:p>
        </w:tc>
        <w:tc>
          <w:tcPr>
            <w:tcW w:w="1501" w:type="dxa"/>
            <w:shd w:val="clear" w:color="auto" w:fill="auto"/>
          </w:tcPr>
          <w:p w14:paraId="5231675D" w14:textId="77777777" w:rsidR="00EC7FF5" w:rsidRPr="00EC7FF5" w:rsidRDefault="00EC7FF5" w:rsidP="00EC7FF5">
            <w:pPr>
              <w:jc w:val="center"/>
            </w:pPr>
            <w:r w:rsidRPr="00EC7FF5">
              <w:t>-</w:t>
            </w:r>
          </w:p>
        </w:tc>
      </w:tr>
      <w:tr w:rsidR="00EC7FF5" w:rsidRPr="00EC7FF5" w14:paraId="44B0DBA8" w14:textId="77777777" w:rsidTr="003F49A1">
        <w:tc>
          <w:tcPr>
            <w:tcW w:w="1675" w:type="dxa"/>
            <w:shd w:val="clear" w:color="auto" w:fill="auto"/>
          </w:tcPr>
          <w:p w14:paraId="488D8FAB" w14:textId="77777777" w:rsidR="00EC7FF5" w:rsidRPr="00EC7FF5" w:rsidRDefault="00EC7FF5" w:rsidP="00EC7FF5">
            <w:r w:rsidRPr="00EC7FF5">
              <w:t>Sarcocornia</w:t>
            </w:r>
          </w:p>
        </w:tc>
        <w:tc>
          <w:tcPr>
            <w:tcW w:w="1501" w:type="dxa"/>
            <w:shd w:val="clear" w:color="auto" w:fill="auto"/>
          </w:tcPr>
          <w:p w14:paraId="79CD6863" w14:textId="77777777" w:rsidR="00EC7FF5" w:rsidRPr="00EC7FF5" w:rsidRDefault="00EC7FF5" w:rsidP="00EC7FF5">
            <w:pPr>
              <w:jc w:val="center"/>
            </w:pPr>
            <w:r w:rsidRPr="00EC7FF5">
              <w:t>-</w:t>
            </w:r>
          </w:p>
        </w:tc>
        <w:tc>
          <w:tcPr>
            <w:tcW w:w="1501" w:type="dxa"/>
            <w:shd w:val="clear" w:color="auto" w:fill="auto"/>
          </w:tcPr>
          <w:p w14:paraId="582A92ED" w14:textId="77777777" w:rsidR="00EC7FF5" w:rsidRPr="00EC7FF5" w:rsidRDefault="00EC7FF5" w:rsidP="00EC7FF5">
            <w:pPr>
              <w:jc w:val="center"/>
            </w:pPr>
            <w:r w:rsidRPr="00EC7FF5">
              <w:t>-</w:t>
            </w:r>
          </w:p>
        </w:tc>
        <w:tc>
          <w:tcPr>
            <w:tcW w:w="1501" w:type="dxa"/>
            <w:shd w:val="clear" w:color="auto" w:fill="auto"/>
          </w:tcPr>
          <w:p w14:paraId="74537CC4" w14:textId="77777777" w:rsidR="00EC7FF5" w:rsidRPr="00EC7FF5" w:rsidRDefault="00EC7FF5" w:rsidP="00EC7FF5">
            <w:pPr>
              <w:jc w:val="center"/>
            </w:pPr>
            <w:r w:rsidRPr="00EC7FF5">
              <w:t>0.03</w:t>
            </w:r>
          </w:p>
        </w:tc>
        <w:tc>
          <w:tcPr>
            <w:tcW w:w="1501" w:type="dxa"/>
            <w:shd w:val="clear" w:color="auto" w:fill="auto"/>
          </w:tcPr>
          <w:p w14:paraId="41E64FE8" w14:textId="77777777" w:rsidR="00EC7FF5" w:rsidRPr="00EC7FF5" w:rsidRDefault="00EC7FF5" w:rsidP="00EC7FF5">
            <w:pPr>
              <w:jc w:val="center"/>
            </w:pPr>
            <w:r w:rsidRPr="00EC7FF5">
              <w:t>0.28</w:t>
            </w:r>
          </w:p>
        </w:tc>
        <w:tc>
          <w:tcPr>
            <w:tcW w:w="1501" w:type="dxa"/>
            <w:shd w:val="clear" w:color="auto" w:fill="auto"/>
          </w:tcPr>
          <w:p w14:paraId="3B9455EB" w14:textId="77777777" w:rsidR="00EC7FF5" w:rsidRPr="00EC7FF5" w:rsidRDefault="00EC7FF5" w:rsidP="00EC7FF5">
            <w:pPr>
              <w:jc w:val="center"/>
            </w:pPr>
            <w:r w:rsidRPr="00EC7FF5">
              <w:t>-</w:t>
            </w:r>
          </w:p>
        </w:tc>
      </w:tr>
      <w:tr w:rsidR="00EC7FF5" w:rsidRPr="00EC7FF5" w14:paraId="5535606A" w14:textId="77777777" w:rsidTr="003F49A1">
        <w:tc>
          <w:tcPr>
            <w:tcW w:w="1675" w:type="dxa"/>
            <w:shd w:val="clear" w:color="auto" w:fill="auto"/>
          </w:tcPr>
          <w:p w14:paraId="4FE79A37" w14:textId="77777777" w:rsidR="00EC7FF5" w:rsidRPr="00EC7FF5" w:rsidRDefault="00EC7FF5" w:rsidP="00EC7FF5">
            <w:r w:rsidRPr="00EC7FF5">
              <w:t>Sueada</w:t>
            </w:r>
          </w:p>
        </w:tc>
        <w:tc>
          <w:tcPr>
            <w:tcW w:w="1501" w:type="dxa"/>
            <w:shd w:val="clear" w:color="auto" w:fill="auto"/>
          </w:tcPr>
          <w:p w14:paraId="03141630" w14:textId="77777777" w:rsidR="00EC7FF5" w:rsidRPr="00EC7FF5" w:rsidRDefault="00EC7FF5" w:rsidP="00EC7FF5">
            <w:pPr>
              <w:jc w:val="center"/>
            </w:pPr>
            <w:r w:rsidRPr="00EC7FF5">
              <w:t>1.8</w:t>
            </w:r>
          </w:p>
        </w:tc>
        <w:tc>
          <w:tcPr>
            <w:tcW w:w="1501" w:type="dxa"/>
            <w:shd w:val="clear" w:color="auto" w:fill="auto"/>
          </w:tcPr>
          <w:p w14:paraId="34A3D9A0" w14:textId="77777777" w:rsidR="00EC7FF5" w:rsidRPr="00EC7FF5" w:rsidRDefault="00EC7FF5" w:rsidP="00EC7FF5">
            <w:pPr>
              <w:jc w:val="center"/>
            </w:pPr>
            <w:r w:rsidRPr="00EC7FF5">
              <w:t>1.4</w:t>
            </w:r>
          </w:p>
        </w:tc>
        <w:tc>
          <w:tcPr>
            <w:tcW w:w="1501" w:type="dxa"/>
            <w:shd w:val="clear" w:color="auto" w:fill="auto"/>
          </w:tcPr>
          <w:p w14:paraId="0CE08CB9" w14:textId="77777777" w:rsidR="00EC7FF5" w:rsidRPr="00EC7FF5" w:rsidRDefault="00EC7FF5" w:rsidP="00EC7FF5">
            <w:pPr>
              <w:jc w:val="center"/>
            </w:pPr>
            <w:r w:rsidRPr="00EC7FF5">
              <w:t>-</w:t>
            </w:r>
          </w:p>
        </w:tc>
        <w:tc>
          <w:tcPr>
            <w:tcW w:w="1501" w:type="dxa"/>
            <w:shd w:val="clear" w:color="auto" w:fill="auto"/>
          </w:tcPr>
          <w:p w14:paraId="1D83452A" w14:textId="77777777" w:rsidR="00EC7FF5" w:rsidRPr="00EC7FF5" w:rsidRDefault="00EC7FF5" w:rsidP="00EC7FF5">
            <w:pPr>
              <w:jc w:val="center"/>
            </w:pPr>
            <w:r w:rsidRPr="00EC7FF5">
              <w:t>-</w:t>
            </w:r>
          </w:p>
        </w:tc>
        <w:tc>
          <w:tcPr>
            <w:tcW w:w="1501" w:type="dxa"/>
            <w:shd w:val="clear" w:color="auto" w:fill="auto"/>
          </w:tcPr>
          <w:p w14:paraId="50011953" w14:textId="77777777" w:rsidR="00EC7FF5" w:rsidRPr="00EC7FF5" w:rsidRDefault="00EC7FF5" w:rsidP="00EC7FF5">
            <w:pPr>
              <w:jc w:val="center"/>
            </w:pPr>
            <w:r w:rsidRPr="00EC7FF5">
              <w:t>0.2</w:t>
            </w:r>
          </w:p>
        </w:tc>
      </w:tr>
      <w:tr w:rsidR="00EC7FF5" w:rsidRPr="00EC7FF5" w14:paraId="0ECB2FC9" w14:textId="77777777" w:rsidTr="003F49A1">
        <w:tc>
          <w:tcPr>
            <w:tcW w:w="1675" w:type="dxa"/>
            <w:shd w:val="clear" w:color="auto" w:fill="auto"/>
          </w:tcPr>
          <w:p w14:paraId="7BC0A57C" w14:textId="77777777" w:rsidR="00EC7FF5" w:rsidRPr="00EC7FF5" w:rsidRDefault="00EC7FF5" w:rsidP="00EC7FF5">
            <w:r w:rsidRPr="00EC7FF5">
              <w:t>Aster</w:t>
            </w:r>
          </w:p>
        </w:tc>
        <w:tc>
          <w:tcPr>
            <w:tcW w:w="1501" w:type="dxa"/>
            <w:shd w:val="clear" w:color="auto" w:fill="auto"/>
          </w:tcPr>
          <w:p w14:paraId="2899843A" w14:textId="77777777" w:rsidR="00EC7FF5" w:rsidRPr="00EC7FF5" w:rsidRDefault="00EC7FF5" w:rsidP="00EC7FF5">
            <w:pPr>
              <w:jc w:val="center"/>
            </w:pPr>
            <w:r w:rsidRPr="00EC7FF5">
              <w:t>1.8</w:t>
            </w:r>
          </w:p>
        </w:tc>
        <w:tc>
          <w:tcPr>
            <w:tcW w:w="1501" w:type="dxa"/>
            <w:shd w:val="clear" w:color="auto" w:fill="auto"/>
          </w:tcPr>
          <w:p w14:paraId="24727A6A" w14:textId="77777777" w:rsidR="00EC7FF5" w:rsidRPr="00EC7FF5" w:rsidRDefault="00EC7FF5" w:rsidP="00EC7FF5">
            <w:pPr>
              <w:jc w:val="center"/>
            </w:pPr>
            <w:r w:rsidRPr="00EC7FF5">
              <w:t>1.2</w:t>
            </w:r>
          </w:p>
        </w:tc>
        <w:tc>
          <w:tcPr>
            <w:tcW w:w="1501" w:type="dxa"/>
            <w:shd w:val="clear" w:color="auto" w:fill="auto"/>
          </w:tcPr>
          <w:p w14:paraId="56CF0A13" w14:textId="77777777" w:rsidR="00EC7FF5" w:rsidRPr="00EC7FF5" w:rsidRDefault="00EC7FF5" w:rsidP="00EC7FF5">
            <w:pPr>
              <w:jc w:val="center"/>
            </w:pPr>
            <w:r w:rsidRPr="00EC7FF5">
              <w:t>-</w:t>
            </w:r>
          </w:p>
        </w:tc>
        <w:tc>
          <w:tcPr>
            <w:tcW w:w="1501" w:type="dxa"/>
            <w:shd w:val="clear" w:color="auto" w:fill="auto"/>
          </w:tcPr>
          <w:p w14:paraId="5FC26560" w14:textId="77777777" w:rsidR="00EC7FF5" w:rsidRPr="00EC7FF5" w:rsidRDefault="00EC7FF5" w:rsidP="00EC7FF5">
            <w:pPr>
              <w:jc w:val="center"/>
            </w:pPr>
            <w:r w:rsidRPr="00EC7FF5">
              <w:t>-</w:t>
            </w:r>
          </w:p>
        </w:tc>
        <w:tc>
          <w:tcPr>
            <w:tcW w:w="1501" w:type="dxa"/>
            <w:shd w:val="clear" w:color="auto" w:fill="auto"/>
          </w:tcPr>
          <w:p w14:paraId="3FB7F1FC" w14:textId="77777777" w:rsidR="00EC7FF5" w:rsidRPr="00EC7FF5" w:rsidRDefault="00EC7FF5" w:rsidP="00EC7FF5">
            <w:pPr>
              <w:jc w:val="center"/>
            </w:pPr>
            <w:r w:rsidRPr="00EC7FF5">
              <w:t>0.6</w:t>
            </w:r>
          </w:p>
        </w:tc>
      </w:tr>
    </w:tbl>
    <w:p w14:paraId="23F4E054" w14:textId="77777777" w:rsidR="00EC7FF5" w:rsidRPr="00EC7FF5" w:rsidRDefault="00EC7FF5" w:rsidP="00EC7FF5"/>
    <w:p w14:paraId="044EB3BC" w14:textId="170D0F64" w:rsidR="00EC7FF5" w:rsidRPr="00EC7FF5" w:rsidRDefault="00EC7FF5" w:rsidP="00EC7FF5">
      <w:r w:rsidRPr="00EC7FF5">
        <w:t xml:space="preserve">For North Inlet delta in US, Morris </w:t>
      </w:r>
      <w:r w:rsidRPr="00EC7FF5">
        <w:rPr>
          <w:i/>
        </w:rPr>
        <w:t>et al</w:t>
      </w:r>
      <w:r w:rsidRPr="00EC7FF5">
        <w:t xml:space="preserve">. (2002) suggest values </w:t>
      </w:r>
      <w:r w:rsidR="00F50A45">
        <w:t>for sediment loading,</w:t>
      </w:r>
      <w:r w:rsidRPr="00EC7FF5">
        <w:t xml:space="preserve"> </w:t>
      </w:r>
      <w:r w:rsidRPr="00EC7FF5">
        <w:rPr>
          <w:i/>
        </w:rPr>
        <w:t>q</w:t>
      </w:r>
      <w:r w:rsidRPr="00EC7FF5">
        <w:rPr>
          <w:i/>
          <w:vertAlign w:val="subscript"/>
        </w:rPr>
        <w:t>m</w:t>
      </w:r>
      <w:r w:rsidRPr="00EC7FF5">
        <w:t xml:space="preserve"> = 0.00018 yr</w:t>
      </w:r>
      <w:r w:rsidRPr="00EC7FF5">
        <w:rPr>
          <w:vertAlign w:val="superscript"/>
        </w:rPr>
        <w:t>-1</w:t>
      </w:r>
      <w:r w:rsidRPr="00EC7FF5">
        <w:t xml:space="preserve"> and </w:t>
      </w:r>
      <w:r w:rsidR="00F50A45">
        <w:t xml:space="preserve">biogenic production rate, </w:t>
      </w:r>
      <w:r w:rsidRPr="00EC7FF5">
        <w:rPr>
          <w:i/>
        </w:rPr>
        <w:t>k</w:t>
      </w:r>
      <w:r w:rsidR="00F50A45">
        <w:rPr>
          <w:i/>
        </w:rPr>
        <w:t>,</w:t>
      </w:r>
      <w:r w:rsidRPr="00EC7FF5">
        <w:t xml:space="preserve"> in the range 1.5-2.4x10</w:t>
      </w:r>
      <w:r w:rsidRPr="00EC7FF5">
        <w:rPr>
          <w:vertAlign w:val="superscript"/>
        </w:rPr>
        <w:t>-2</w:t>
      </w:r>
      <w:r w:rsidRPr="00EC7FF5">
        <w:rPr>
          <w:b/>
        </w:rPr>
        <w:t xml:space="preserve"> </w:t>
      </w:r>
      <w:r w:rsidRPr="00EC7FF5">
        <w:t>m</w:t>
      </w:r>
      <w:r w:rsidRPr="00EC7FF5">
        <w:rPr>
          <w:vertAlign w:val="superscript"/>
        </w:rPr>
        <w:t>2</w:t>
      </w:r>
      <w:r w:rsidRPr="00EC7FF5">
        <w:t>kg</w:t>
      </w:r>
      <w:r w:rsidRPr="00EC7FF5">
        <w:rPr>
          <w:vertAlign w:val="superscript"/>
        </w:rPr>
        <w:t>-1</w:t>
      </w:r>
      <w:r w:rsidRPr="00EC7FF5">
        <w:t>yr</w:t>
      </w:r>
      <w:r w:rsidRPr="00EC7FF5">
        <w:rPr>
          <w:vertAlign w:val="superscript"/>
        </w:rPr>
        <w:t>-1</w:t>
      </w:r>
      <w:r w:rsidRPr="00EC7FF5">
        <w:t xml:space="preserve"> for short and tall forms of </w:t>
      </w:r>
      <w:r w:rsidRPr="00EC7FF5">
        <w:rPr>
          <w:i/>
        </w:rPr>
        <w:t>S. alterniflora</w:t>
      </w:r>
      <w:r w:rsidRPr="00EC7FF5">
        <w:t xml:space="preserve"> respectively.  Mudd </w:t>
      </w:r>
      <w:r w:rsidRPr="00EC7FF5">
        <w:rPr>
          <w:i/>
        </w:rPr>
        <w:t>et al</w:t>
      </w:r>
      <w:r w:rsidRPr="00EC7FF5">
        <w:t xml:space="preserve">. (2004) suggest a value of </w:t>
      </w:r>
      <w:r w:rsidRPr="00EC7FF5">
        <w:rPr>
          <w:i/>
        </w:rPr>
        <w:t>k</w:t>
      </w:r>
      <w:r w:rsidRPr="00EC7FF5">
        <w:rPr>
          <w:i/>
          <w:vertAlign w:val="subscript"/>
        </w:rPr>
        <w:t>b</w:t>
      </w:r>
      <w:r w:rsidRPr="00EC7FF5">
        <w:t xml:space="preserve"> = 1.68x10</w:t>
      </w:r>
      <w:r w:rsidRPr="00EC7FF5">
        <w:rPr>
          <w:vertAlign w:val="superscript"/>
        </w:rPr>
        <w:t>-4</w:t>
      </w:r>
      <w:r w:rsidRPr="00EC7FF5">
        <w:t xml:space="preserve"> yr</w:t>
      </w:r>
      <w:r w:rsidRPr="00EC7FF5">
        <w:rPr>
          <w:vertAlign w:val="superscript"/>
        </w:rPr>
        <w:t>-1</w:t>
      </w:r>
      <w:r w:rsidRPr="00EC7FF5">
        <w:t xml:space="preserve"> and Marani </w:t>
      </w:r>
      <w:r w:rsidR="0016086B" w:rsidRPr="00EC7FF5">
        <w:rPr>
          <w:i/>
        </w:rPr>
        <w:t>et al</w:t>
      </w:r>
      <w:r w:rsidR="0016086B" w:rsidRPr="00EC7FF5">
        <w:t>. (</w:t>
      </w:r>
      <w:r w:rsidRPr="00EC7FF5">
        <w:t xml:space="preserve">2007) use </w:t>
      </w:r>
      <w:r w:rsidRPr="00EC7FF5">
        <w:rPr>
          <w:i/>
        </w:rPr>
        <w:t>k</w:t>
      </w:r>
      <w:r w:rsidRPr="00EC7FF5">
        <w:rPr>
          <w:i/>
          <w:vertAlign w:val="subscript"/>
        </w:rPr>
        <w:t>m</w:t>
      </w:r>
      <w:r w:rsidRPr="00EC7FF5">
        <w:t xml:space="preserve"> = 2.4x10</w:t>
      </w:r>
      <w:r w:rsidRPr="00EC7FF5">
        <w:rPr>
          <w:vertAlign w:val="superscript"/>
        </w:rPr>
        <w:t>-3</w:t>
      </w:r>
      <w:r w:rsidRPr="00EC7FF5">
        <w:t xml:space="preserve"> m</w:t>
      </w:r>
      <w:r w:rsidRPr="00EC7FF5">
        <w:rPr>
          <w:vertAlign w:val="superscript"/>
        </w:rPr>
        <w:t>3</w:t>
      </w:r>
      <w:r w:rsidRPr="00EC7FF5">
        <w:t>kg</w:t>
      </w:r>
      <w:r w:rsidRPr="00EC7FF5">
        <w:rPr>
          <w:vertAlign w:val="superscript"/>
        </w:rPr>
        <w:t>-1</w:t>
      </w:r>
      <w:r w:rsidRPr="00EC7FF5">
        <w:t>s</w:t>
      </w:r>
      <w:r w:rsidRPr="00EC7FF5">
        <w:rPr>
          <w:vertAlign w:val="superscript"/>
        </w:rPr>
        <w:t>-1</w:t>
      </w:r>
      <w:r w:rsidRPr="00EC7FF5">
        <w:t xml:space="preserve">. Each of these authors uses a slightly different representation of </w:t>
      </w:r>
      <w:r w:rsidRPr="00EC7FF5">
        <w:rPr>
          <w:i/>
        </w:rPr>
        <w:t>k</w:t>
      </w:r>
      <w:r w:rsidR="006A2455">
        <w:rPr>
          <w:i/>
        </w:rPr>
        <w:t>,</w:t>
      </w:r>
      <w:r w:rsidRPr="00EC7FF5">
        <w:t xml:space="preserve"> hence the different dimensions. ASMITA uses values with the same dimensions as Morris’ </w:t>
      </w:r>
      <w:r w:rsidRPr="00EC7FF5">
        <w:rPr>
          <w:i/>
        </w:rPr>
        <w:t>k</w:t>
      </w:r>
      <w:r w:rsidRPr="00EC7FF5">
        <w:t xml:space="preserve"> and the range he cites can be used as initial estimates.  Using the parameter values given in Mudd </w:t>
      </w:r>
      <w:r w:rsidRPr="00EC7FF5">
        <w:rPr>
          <w:i/>
        </w:rPr>
        <w:t>et al</w:t>
      </w:r>
      <w:r w:rsidRPr="00EC7FF5">
        <w:t xml:space="preserve">. (2004), it is possible to derive estimates of </w:t>
      </w:r>
      <w:r w:rsidRPr="00EC7FF5">
        <w:rPr>
          <w:rFonts w:ascii="Symbol" w:hAnsi="Symbol"/>
          <w:i/>
        </w:rPr>
        <w:t></w:t>
      </w:r>
      <w:r w:rsidRPr="00EC7FF5">
        <w:t xml:space="preserve"> and</w:t>
      </w:r>
      <w:r w:rsidRPr="00EC7FF5">
        <w:rPr>
          <w:rFonts w:ascii="Symbol" w:hAnsi="Symbol"/>
          <w:i/>
        </w:rPr>
        <w:t></w:t>
      </w:r>
      <w:r w:rsidRPr="00EC7FF5">
        <w:rPr>
          <w:rFonts w:ascii="Symbol" w:hAnsi="Symbol"/>
          <w:i/>
        </w:rPr>
        <w:t></w:t>
      </w:r>
      <w:r w:rsidRPr="00EC7FF5">
        <w:t xml:space="preserve"> as </w:t>
      </w:r>
      <w:r w:rsidRPr="00EC7FF5">
        <w:rPr>
          <w:rFonts w:ascii="Symbol" w:hAnsi="Symbol"/>
          <w:i/>
        </w:rPr>
        <w:t></w:t>
      </w:r>
      <w:r w:rsidRPr="00EC7FF5">
        <w:t xml:space="preserve"> = 3.4x10</w:t>
      </w:r>
      <w:r w:rsidRPr="00EC7FF5">
        <w:rPr>
          <w:vertAlign w:val="superscript"/>
        </w:rPr>
        <w:t>-5</w:t>
      </w:r>
      <w:r w:rsidRPr="00EC7FF5">
        <w:t xml:space="preserve"> s</w:t>
      </w:r>
      <w:r w:rsidRPr="00EC7FF5">
        <w:rPr>
          <w:vertAlign w:val="superscript"/>
        </w:rPr>
        <w:t>-1</w:t>
      </w:r>
      <w:r w:rsidRPr="00EC7FF5">
        <w:t xml:space="preserve"> and </w:t>
      </w:r>
      <w:r w:rsidRPr="00EC7FF5">
        <w:rPr>
          <w:rFonts w:ascii="Symbol" w:hAnsi="Symbol"/>
          <w:i/>
        </w:rPr>
        <w:t></w:t>
      </w:r>
      <w:r w:rsidRPr="00EC7FF5">
        <w:t xml:space="preserve"> = 0.5 using the tabulated values, and </w:t>
      </w:r>
      <w:r w:rsidRPr="00EC7FF5">
        <w:rPr>
          <w:rFonts w:ascii="Symbol" w:hAnsi="Symbol"/>
          <w:i/>
        </w:rPr>
        <w:t></w:t>
      </w:r>
      <w:r w:rsidRPr="00EC7FF5">
        <w:t xml:space="preserve"> = 4.2x10</w:t>
      </w:r>
      <w:r w:rsidRPr="00EC7FF5">
        <w:rPr>
          <w:vertAlign w:val="superscript"/>
        </w:rPr>
        <w:t>-5</w:t>
      </w:r>
      <w:r w:rsidRPr="00EC7FF5">
        <w:t xml:space="preserve"> s</w:t>
      </w:r>
      <w:r w:rsidRPr="00EC7FF5">
        <w:rPr>
          <w:vertAlign w:val="superscript"/>
        </w:rPr>
        <w:t>-1</w:t>
      </w:r>
      <w:r w:rsidRPr="00EC7FF5">
        <w:t xml:space="preserve"> and </w:t>
      </w:r>
      <w:r w:rsidRPr="00EC7FF5">
        <w:rPr>
          <w:rFonts w:ascii="Symbol" w:hAnsi="Symbol"/>
          <w:i/>
        </w:rPr>
        <w:t></w:t>
      </w:r>
      <w:r w:rsidRPr="00EC7FF5">
        <w:t xml:space="preserve"> = 0.56 using the equation in Figure 3 of the paper. </w:t>
      </w:r>
    </w:p>
    <w:p w14:paraId="5A51F622" w14:textId="77777777" w:rsidR="00EC7FF5" w:rsidRPr="00EC7FF5" w:rsidRDefault="00EC7FF5" w:rsidP="00EC7FF5"/>
    <w:p w14:paraId="155C5118" w14:textId="0C2D27A3" w:rsidR="00EC7FF5" w:rsidRPr="00EC7FF5" w:rsidRDefault="00EC7FF5" w:rsidP="00EC7FF5">
      <w:r w:rsidRPr="00EC7FF5">
        <w:t xml:space="preserve">For saltmarsh to be included as a bio-geomorphological element with biomass production the ‘Include saltmarsh biomass’ box needs to be checked in </w:t>
      </w:r>
      <w:r w:rsidRPr="00EC7FF5">
        <w:rPr>
          <w:i/>
          <w:color w:val="7B2520" w:themeColor="accent3" w:themeShade="BF"/>
        </w:rPr>
        <w:t>Setup&gt;Run Parameters&gt;Conditions</w:t>
      </w:r>
      <w:r w:rsidRPr="00EC7FF5">
        <w:t xml:space="preserve">. If this is NOT checked the saltmarsh is treated the same as other elements and the equilibrium volume is based on the tidal prism relationship using the parameters specified for saltmarsh for the selected equilibrium coefficient set. This is specified by selecting an equilibrium coefficient set in </w:t>
      </w:r>
      <w:r w:rsidRPr="00EC7FF5">
        <w:rPr>
          <w:i/>
          <w:color w:val="7B2520" w:themeColor="accent3" w:themeShade="BF"/>
        </w:rPr>
        <w:t>Setup&gt;Run Parameters&gt;Equilibrium Coefficients</w:t>
      </w:r>
      <w:r w:rsidRPr="00EC7FF5">
        <w:t xml:space="preserve"> (the coefficients are defined in </w:t>
      </w:r>
      <w:r w:rsidR="00E34A3D">
        <w:t>userprismcoeffs</w:t>
      </w:r>
      <w:r w:rsidRPr="00EC7FF5">
        <w:t>.m).</w:t>
      </w:r>
    </w:p>
    <w:p w14:paraId="119FB7ED" w14:textId="357755F6" w:rsidR="00EC7FF5" w:rsidRPr="00EC7FF5" w:rsidRDefault="00EC7FF5" w:rsidP="00EC7FF5">
      <w:r w:rsidRPr="00EC7FF5">
        <w:lastRenderedPageBreak/>
        <w:t xml:space="preserve">The utility in </w:t>
      </w:r>
      <w:r w:rsidRPr="00EC7FF5">
        <w:rPr>
          <w:i/>
          <w:color w:val="7B2520" w:themeColor="accent3" w:themeShade="BF"/>
        </w:rPr>
        <w:t>Setup&gt;Saltmarsh&gt;Equilibrium marsh depth</w:t>
      </w:r>
      <w:r w:rsidRPr="00EC7FF5">
        <w:t xml:space="preserve">: (see Section </w:t>
      </w:r>
      <w:r w:rsidRPr="00EC7FF5">
        <w:fldChar w:fldCharType="begin"/>
      </w:r>
      <w:r w:rsidRPr="00EC7FF5">
        <w:instrText xml:space="preserve"> REF _Ref459627191 \r \h </w:instrText>
      </w:r>
      <w:r w:rsidRPr="00EC7FF5">
        <w:fldChar w:fldCharType="separate"/>
      </w:r>
      <w:r w:rsidR="00567DDE">
        <w:t>4.4</w:t>
      </w:r>
      <w:r w:rsidRPr="00EC7FF5">
        <w:fldChar w:fldCharType="end"/>
      </w:r>
      <w:r w:rsidRPr="00EC7FF5">
        <w:t xml:space="preserve">) allows the influence of the defined saltmarsh </w:t>
      </w:r>
      <w:r w:rsidR="00214A40">
        <w:t>parameters</w:t>
      </w:r>
      <w:r w:rsidRPr="00EC7FF5">
        <w:t xml:space="preserve"> to be explored by varying species productivity. This can be a useful diagnostic in helping to understand the role of the saltmarsh with the defined model setup.</w:t>
      </w:r>
    </w:p>
    <w:p w14:paraId="375FA709" w14:textId="77777777" w:rsidR="00EC7FF5" w:rsidRPr="00EC7FF5" w:rsidRDefault="00EC7FF5" w:rsidP="00EC7FF5"/>
    <w:p w14:paraId="6B97D6FD" w14:textId="69107AED" w:rsidR="00EC7FF5" w:rsidRPr="00EC7FF5" w:rsidRDefault="00B26A60" w:rsidP="0078352E">
      <w:pPr>
        <w:pStyle w:val="Heading2"/>
      </w:pPr>
      <w:bookmarkStart w:id="199" w:name="_Toc54961644"/>
      <w:r>
        <w:t xml:space="preserve"> </w:t>
      </w:r>
      <w:bookmarkStart w:id="200" w:name="_Toc192914936"/>
      <w:r w:rsidR="00EC7FF5" w:rsidRPr="00EC7FF5">
        <w:t>Storage</w:t>
      </w:r>
      <w:bookmarkEnd w:id="199"/>
      <w:bookmarkEnd w:id="200"/>
    </w:p>
    <w:p w14:paraId="3B1F9621" w14:textId="6EDB2700" w:rsidR="00EC7FF5" w:rsidRDefault="00EC7FF5" w:rsidP="00EC7FF5">
      <w:r w:rsidRPr="00EC7FF5">
        <w:t xml:space="preserve">Storage areas are independent of the main channel network and can be linked to channel or flat elements.  The volume of water exchanged contributes to the downstream prism of the estuary but the estuary does not influence the storage element, other than controlling the rate of sediment supply.  The basis for defining equilibrium of this type of sub-system is poorly defined and needs further development.  The current model defines the equilibrium volume based on the tidal prism in the same way as other elements. This is specified by selecting an equilibrium coefficient set in </w:t>
      </w:r>
      <w:r w:rsidRPr="00EC7FF5">
        <w:rPr>
          <w:i/>
          <w:color w:val="7B2520" w:themeColor="accent3" w:themeShade="BF"/>
        </w:rPr>
        <w:t>Setup&gt;Run Parameters&gt;Equilibrium Coefficients</w:t>
      </w:r>
      <w:r w:rsidRPr="00EC7FF5">
        <w:t xml:space="preserve"> (the coefficients are defined in </w:t>
      </w:r>
      <w:r w:rsidR="00D32E38">
        <w:t>u</w:t>
      </w:r>
      <w:r w:rsidRPr="00EC7FF5">
        <w:t>ser</w:t>
      </w:r>
      <w:r w:rsidR="00D32E38">
        <w:t>p</w:t>
      </w:r>
      <w:r w:rsidRPr="00EC7FF5">
        <w:t>rism</w:t>
      </w:r>
      <w:r w:rsidR="00D32E38">
        <w:t>c</w:t>
      </w:r>
      <w:r w:rsidRPr="00EC7FF5">
        <w:t>oeffs.m).</w:t>
      </w:r>
    </w:p>
    <w:p w14:paraId="687426A1" w14:textId="4AFAE39A" w:rsidR="008E010A" w:rsidRDefault="008E010A" w:rsidP="00EC7FF5"/>
    <w:p w14:paraId="15FA611E" w14:textId="05D01DD8" w:rsidR="008E010A" w:rsidRDefault="00ED2150" w:rsidP="008E010A">
      <w:pPr>
        <w:pStyle w:val="Heading2"/>
      </w:pPr>
      <w:bookmarkStart w:id="201" w:name="_Toc192914937"/>
      <w:r>
        <w:t>Hydraulics</w:t>
      </w:r>
      <w:bookmarkEnd w:id="201"/>
    </w:p>
    <w:p w14:paraId="1C15AD87" w14:textId="41C05B4C" w:rsidR="00ED2150" w:rsidRDefault="00ED2150" w:rsidP="00ED2150">
      <w:r>
        <w:t>The core model uses the horizontal exchanges defined by the Dispersion matrix and any imposed advection fluxes to determine the exchanges between elements. For very large systems</w:t>
      </w:r>
      <w:r w:rsidR="00A85BB3">
        <w:t>,</w:t>
      </w:r>
      <w:r>
        <w:t xml:space="preserve"> with river discharges that vary over a wide range, the mean water level </w:t>
      </w:r>
      <w:r w:rsidR="00A85BB3">
        <w:t>along the channel can also vary. T</w:t>
      </w:r>
      <w:r>
        <w:t>h</w:t>
      </w:r>
      <w:r w:rsidR="00A85BB3">
        <w:t>is</w:t>
      </w:r>
      <w:r>
        <w:t xml:space="preserve"> </w:t>
      </w:r>
      <w:r w:rsidR="00A85BB3">
        <w:t xml:space="preserve">results in an </w:t>
      </w:r>
      <w:r>
        <w:t>additional change in water volumes</w:t>
      </w:r>
      <w:r w:rsidR="00A85BB3">
        <w:t>,</w:t>
      </w:r>
      <w:r>
        <w:t xml:space="preserve"> due to the river-tide interaction</w:t>
      </w:r>
      <w:r w:rsidR="00A85BB3">
        <w:t>, which</w:t>
      </w:r>
      <w:r>
        <w:t xml:space="preserve"> is not accounted for</w:t>
      </w:r>
      <w:r w:rsidR="00A85BB3">
        <w:t xml:space="preserve"> in the basic model set-up</w:t>
      </w:r>
      <w:r>
        <w:t>. To address</w:t>
      </w:r>
      <w:r w:rsidR="00A85BB3">
        <w:t xml:space="preserve"> this,</w:t>
      </w:r>
      <w:r>
        <w:t xml:space="preserve"> the Hydraulics option allows the CSTmodel App to be pre-run to create a look-up table of surface water elevations and tidal amplitudes for a range of river discharges. The CSTmodel </w:t>
      </w:r>
      <w:r w:rsidRPr="00ED2150">
        <w:t>compute</w:t>
      </w:r>
      <w:r>
        <w:t>s</w:t>
      </w:r>
      <w:r w:rsidRPr="00ED2150">
        <w:t xml:space="preserve"> the mean tide level, high and low water levels, tidal velocity amplitude and river velocity</w:t>
      </w:r>
      <w:r>
        <w:t>,</w:t>
      </w:r>
      <w:r w:rsidRPr="00ED2150">
        <w:t xml:space="preserve"> along the length of a convergent estuary using the analytical model of Cai, Savenije and Toffolon </w:t>
      </w:r>
      <w:r w:rsidR="0071727D">
        <w:t xml:space="preserve">- </w:t>
      </w:r>
      <w:r w:rsidRPr="00ED2150">
        <w:t>hence the CSTmodel</w:t>
      </w:r>
      <w:r w:rsidR="0071727D">
        <w:t xml:space="preserve"> </w:t>
      </w:r>
      <w:r w:rsidR="0071727D">
        <w:fldChar w:fldCharType="begin"/>
      </w:r>
      <w:r w:rsidR="0071727D">
        <w:instrText xml:space="preserve"> ADDIN EN.CITE &lt;EndNote&gt;&lt;Cite&gt;&lt;Author&gt;Cai&lt;/Author&gt;&lt;Year&gt;2014&lt;/Year&gt;&lt;RecNum&gt;3166&lt;/RecNum&gt;&lt;DisplayText&gt;(Cai, 2014)&lt;/DisplayText&gt;&lt;record&gt;&lt;rec-number&gt;3166&lt;/rec-number&gt;&lt;foreign-keys&gt;&lt;key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0071727D">
        <w:fldChar w:fldCharType="separate"/>
      </w:r>
      <w:r w:rsidR="0071727D">
        <w:rPr>
          <w:noProof/>
        </w:rPr>
        <w:t>(Cai, 2014)</w:t>
      </w:r>
      <w:r w:rsidR="0071727D">
        <w:fldChar w:fldCharType="end"/>
      </w:r>
      <w:r w:rsidRPr="00ED2150">
        <w:t>.</w:t>
      </w:r>
      <w:r w:rsidR="0071727D">
        <w:t xml:space="preserve"> The CSTmodel output is interpolated for a given river discharge input to Asmita and as a function of distance from the mouth to determine representative values for each reach of the model (taken at the mid-point of each reach). The reach values are then assigned to all elements in a given reach to define the water level change at each time step. This will be determined by high water for some elements (eg tidal flats and saltmarsh) and low water for others (eg channels and deltas). This then contributes to the total volume changes at each time step.</w:t>
      </w:r>
    </w:p>
    <w:p w14:paraId="0B7B525F" w14:textId="77777777" w:rsidR="000919F1" w:rsidRDefault="000919F1" w:rsidP="00ED2150"/>
    <w:p w14:paraId="60B2F35B" w14:textId="0A2ED57A" w:rsidR="000919F1" w:rsidRDefault="000919F1" w:rsidP="000919F1">
      <w:pPr>
        <w:pStyle w:val="Heading2"/>
      </w:pPr>
      <w:bookmarkStart w:id="202" w:name="_Toc192914938"/>
      <w:r>
        <w:t>Tidal Pumping</w:t>
      </w:r>
      <w:bookmarkEnd w:id="202"/>
    </w:p>
    <w:p w14:paraId="5CF4C9BA" w14:textId="67A08EBC" w:rsidR="000919F1" w:rsidRDefault="000919F1" w:rsidP="00ED2150">
      <w:r w:rsidRPr="000919F1">
        <w:t xml:space="preserve">For large macro-tidal estuaries, the equilibrium state can have a variable along-estuary concentration, from a relatively low value at the mouth to a maximum some distance into the estuary. This reflects </w:t>
      </w:r>
      <w:r w:rsidR="00114000">
        <w:t xml:space="preserve">(i) </w:t>
      </w:r>
      <w:r w:rsidRPr="000919F1">
        <w:t xml:space="preserve">flood dominance due to internally generated asymmetry in the tidal flow transporting sediment landward and </w:t>
      </w:r>
      <w:r w:rsidR="00114000">
        <w:t xml:space="preserve">(ii) </w:t>
      </w:r>
      <w:r w:rsidRPr="000919F1">
        <w:t>ebb dominance due to the river flow moving sediment downstream. The convergence of the two gives rise to a turbidity maximum at some point</w:t>
      </w:r>
      <w:r w:rsidRPr="000919F1">
        <w:rPr>
          <w:rFonts w:hint="eastAsia"/>
        </w:rPr>
        <w:t>s</w:t>
      </w:r>
      <w:r w:rsidRPr="000919F1">
        <w:t xml:space="preserve"> in the estuary depending on the relative strength of the two influences. The landward mechanism has been characterised as tidal pumping </w:t>
      </w:r>
      <w:r w:rsidRPr="000919F1">
        <w:fldChar w:fldCharType="begin">
          <w:fldData xml:space="preserve">PEVuZE5vdGU+PENpdGU+PEF1dGhvcj5GcmllZHJpY2hzPC9BdXRob3I+PFllYXI+MTk5ODwvWWVh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=
</w:fldData>
        </w:fldChar>
      </w:r>
      <w:r w:rsidR="0035169A">
        <w:instrText xml:space="preserve"> ADDIN EN.CITE </w:instrText>
      </w:r>
      <w:r w:rsidR="0035169A">
        <w:fldChar w:fldCharType="begin">
          <w:fldData xml:space="preserve">PEVuZE5vdGU+PENpdGU+PEF1dGhvcj5GcmllZHJpY2hzPC9BdXRob3I+PFllYXI+MTk5ODwvWWVh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=
</w:fldData>
        </w:fldChar>
      </w:r>
      <w:r w:rsidR="0035169A">
        <w:instrText xml:space="preserve"> ADDIN EN.CITE.DATA </w:instrText>
      </w:r>
      <w:r w:rsidR="0035169A">
        <w:fldChar w:fldCharType="end"/>
      </w:r>
      <w:r w:rsidRPr="000919F1">
        <w:fldChar w:fldCharType="separate"/>
      </w:r>
      <w:r w:rsidRPr="000919F1">
        <w:rPr>
          <w:noProof/>
        </w:rPr>
        <w:t xml:space="preserve">(Friedrichs </w:t>
      </w:r>
      <w:r w:rsidRPr="000919F1">
        <w:rPr>
          <w:i/>
          <w:noProof/>
        </w:rPr>
        <w:t>et al</w:t>
      </w:r>
      <w:r w:rsidRPr="000919F1">
        <w:rPr>
          <w:noProof/>
        </w:rPr>
        <w:t xml:space="preserve">., 1998; Scully and Friedrichs, 2007; Yu </w:t>
      </w:r>
      <w:r w:rsidRPr="000919F1">
        <w:rPr>
          <w:i/>
          <w:noProof/>
        </w:rPr>
        <w:t>et al</w:t>
      </w:r>
      <w:r w:rsidRPr="000919F1">
        <w:rPr>
          <w:noProof/>
        </w:rPr>
        <w:t>., 2014)</w:t>
      </w:r>
      <w:r w:rsidRPr="000919F1">
        <w:fldChar w:fldCharType="end"/>
      </w:r>
      <w:r w:rsidRPr="000919F1">
        <w:t xml:space="preserve"> and can be thought of as an upstream directed discharge and associated sediment flux.</w:t>
      </w:r>
      <w:r>
        <w:t xml:space="preserve"> This allows the concept to be incorporated into the ASMITA model. </w:t>
      </w:r>
    </w:p>
    <w:p w14:paraId="367EF720" w14:textId="5183EB78" w:rsidR="000919F1" w:rsidRPr="00ED2150" w:rsidRDefault="000919F1" w:rsidP="00ED2150">
      <w:r>
        <w:t>The parameters needed for the inclusion of tidal pumping are largely obtained from parameters</w:t>
      </w:r>
      <w:r w:rsidR="00114000">
        <w:t xml:space="preserve"> used to set up ASMITA, or derived when the model is run</w:t>
      </w:r>
      <w:r>
        <w:t>, with the addition of the M4 amplitude and phase, the sediment mobility coefficient and the width and CSA channel convergence lengths. I</w:t>
      </w:r>
      <w:r w:rsidR="004A3461">
        <w:t>f</w:t>
      </w:r>
      <w:r>
        <w:t xml:space="preserve"> the CSTmodel is being used to modify water levels along the channel</w:t>
      </w:r>
      <w:r w:rsidR="004A3461">
        <w:t>,</w:t>
      </w:r>
      <w:r>
        <w:t xml:space="preserve"> the</w:t>
      </w:r>
      <w:r w:rsidR="004A3461">
        <w:t xml:space="preserve"> adjusted water levels are used</w:t>
      </w:r>
      <w:r>
        <w:t xml:space="preserve"> </w:t>
      </w:r>
      <w:r w:rsidR="004A3461">
        <w:t>in the tidal pumping algorithm. However, this only has a significant effect for large systems with high river discharge</w:t>
      </w:r>
      <w:r w:rsidR="00114000">
        <w:t>. I</w:t>
      </w:r>
      <w:r w:rsidR="004A3461">
        <w:t xml:space="preserve">n many systems the </w:t>
      </w:r>
      <w:r w:rsidR="00114000">
        <w:t>inclusion</w:t>
      </w:r>
      <w:r w:rsidR="004A3461">
        <w:t xml:space="preserve"> of the CSTmodel is not </w:t>
      </w:r>
      <w:r w:rsidR="00114000">
        <w:t>necessary</w:t>
      </w:r>
      <w:r w:rsidR="00BD5892">
        <w:t xml:space="preserve"> but</w:t>
      </w:r>
      <w:r w:rsidR="004A3461">
        <w:t xml:space="preserve"> it can help represent the</w:t>
      </w:r>
      <w:r w:rsidR="00BD5892">
        <w:t xml:space="preserve"> along-channel variation found in </w:t>
      </w:r>
      <w:r w:rsidR="004A3461">
        <w:t>estuaries such as the Yangtse and Amazon.</w:t>
      </w:r>
    </w:p>
    <w:p w14:paraId="45CF5152" w14:textId="77777777" w:rsidR="00EC7FF5" w:rsidRPr="00EC7FF5" w:rsidRDefault="00EC7FF5" w:rsidP="00EC7FF5"/>
    <w:p w14:paraId="3D6F8EC1" w14:textId="3848B555" w:rsidR="00EC7FF5" w:rsidRPr="00EC7FF5" w:rsidRDefault="00B26A60" w:rsidP="0078352E">
      <w:pPr>
        <w:pStyle w:val="Heading2"/>
      </w:pPr>
      <w:bookmarkStart w:id="203" w:name="_Toc54961645"/>
      <w:r>
        <w:t xml:space="preserve"> </w:t>
      </w:r>
      <w:bookmarkStart w:id="204" w:name="_Toc192914939"/>
      <w:r w:rsidR="00EC7FF5" w:rsidRPr="00EC7FF5">
        <w:t>Morphological Response</w:t>
      </w:r>
      <w:bookmarkEnd w:id="203"/>
      <w:bookmarkEnd w:id="204"/>
    </w:p>
    <w:p w14:paraId="7BC46564" w14:textId="77777777" w:rsidR="00EC7FF5" w:rsidRPr="00EC7FF5" w:rsidRDefault="00EC7FF5" w:rsidP="00EC7FF5">
      <w:r w:rsidRPr="00EC7FF5">
        <w:t xml:space="preserve">The </w:t>
      </w:r>
      <w:r w:rsidRPr="00EC7FF5">
        <w:rPr>
          <w:i/>
          <w:color w:val="565321" w:themeColor="accent2" w:themeShade="80"/>
        </w:rPr>
        <w:t>Response</w:t>
      </w:r>
      <w:r w:rsidRPr="00EC7FF5">
        <w:t xml:space="preserve"> tab provides a summary of morphological response times based on defined parameter settings. The tabulated values list:</w:t>
      </w:r>
    </w:p>
    <w:p w14:paraId="3872A105" w14:textId="77777777" w:rsidR="00EC7FF5" w:rsidRPr="00EC7FF5" w:rsidRDefault="00EC7FF5">
      <w:pPr>
        <w:numPr>
          <w:ilvl w:val="0"/>
          <w:numId w:val="9"/>
        </w:numPr>
        <w:contextualSpacing/>
      </w:pPr>
      <w:r w:rsidRPr="00EC7FF5">
        <w:t>limiting rate of sea level rise for inorganic case</w:t>
      </w:r>
    </w:p>
    <w:p w14:paraId="209801AE" w14:textId="77777777" w:rsidR="00EC7FF5" w:rsidRPr="00EC7FF5" w:rsidRDefault="00EC7FF5" w:rsidP="00EC7FF5">
      <w:pPr>
        <w:ind w:left="780"/>
        <w:contextualSpacing/>
      </w:pPr>
      <w:r w:rsidRPr="00EC7FF5">
        <w:t xml:space="preserve">(max_slr = </w:t>
      </w:r>
      <w:r w:rsidRPr="00EC7FF5">
        <w:rPr>
          <w:b/>
        </w:rPr>
        <w:t>dd</w:t>
      </w:r>
      <w:r w:rsidRPr="00EC7FF5">
        <w:t xml:space="preserve">/cb/sm, see Townend </w:t>
      </w:r>
      <w:r w:rsidRPr="00EC7FF5">
        <w:rPr>
          <w:i/>
        </w:rPr>
        <w:t>et.al</w:t>
      </w:r>
      <w:r w:rsidRPr="00EC7FF5">
        <w:t>. (2016) for definitions)</w:t>
      </w:r>
    </w:p>
    <w:p w14:paraId="028520EB" w14:textId="77777777" w:rsidR="00EC7FF5" w:rsidRPr="00EC7FF5" w:rsidRDefault="00EC7FF5">
      <w:pPr>
        <w:numPr>
          <w:ilvl w:val="0"/>
          <w:numId w:val="9"/>
        </w:numPr>
        <w:contextualSpacing/>
      </w:pPr>
      <w:r w:rsidRPr="00EC7FF5">
        <w:t xml:space="preserve">limiting rate of sea level rise including influence of saltmarsh organic contribution </w:t>
      </w:r>
    </w:p>
    <w:p w14:paraId="484C8D65" w14:textId="77777777" w:rsidR="00EC7FF5" w:rsidRPr="00EC7FF5" w:rsidRDefault="00EC7FF5" w:rsidP="00EC7FF5">
      <w:pPr>
        <w:ind w:left="780"/>
        <w:contextualSpacing/>
      </w:pPr>
      <w:r w:rsidRPr="00EC7FF5">
        <w:t>(max_slr = (</w:t>
      </w:r>
      <w:r w:rsidRPr="00EC7FF5">
        <w:rPr>
          <w:b/>
        </w:rPr>
        <w:t>dd+</w:t>
      </w:r>
      <w:r w:rsidRPr="00EC7FF5">
        <w:t xml:space="preserve"> Blim.vm.cb </w:t>
      </w:r>
      <w:r w:rsidRPr="00EC7FF5">
        <w:rPr>
          <w:b/>
        </w:rPr>
        <w:t>)</w:t>
      </w:r>
      <w:r w:rsidRPr="00EC7FF5">
        <w:t xml:space="preserve">/cb/sm, see Townend </w:t>
      </w:r>
      <w:r w:rsidRPr="00EC7FF5">
        <w:rPr>
          <w:i/>
        </w:rPr>
        <w:t>et.al</w:t>
      </w:r>
      <w:r w:rsidRPr="00EC7FF5">
        <w:t>. (2016) for definitions)</w:t>
      </w:r>
    </w:p>
    <w:p w14:paraId="3BD9341C" w14:textId="30810B16" w:rsidR="00EC7FF5" w:rsidRPr="00EC7FF5" w:rsidRDefault="00EC7FF5">
      <w:pPr>
        <w:numPr>
          <w:ilvl w:val="0"/>
          <w:numId w:val="9"/>
        </w:numPr>
        <w:contextualSpacing/>
      </w:pPr>
      <w:r w:rsidRPr="00EC7FF5">
        <w:t xml:space="preserve">the eigenvalues ‘system timescales’ for each element based on the inverse eigenvalues of the matrix function </w:t>
      </w:r>
      <w:r w:rsidRPr="00EC7FF5">
        <w:rPr>
          <w:b/>
        </w:rPr>
        <w:t>BF</w:t>
      </w:r>
      <w:r w:rsidRPr="00EC7FF5">
        <w:t xml:space="preserve"> </w:t>
      </w:r>
      <w:r w:rsidRPr="00EC7FF5">
        <w:fldChar w:fldCharType="begin"/>
      </w:r>
      <w:r w:rsidR="0071727D">
        <w:instrText xml:space="preserve"> ADDIN EN.CITE &lt;EndNote&gt;&lt;Cite&gt;&lt;Author&gt;Kragtwijk&lt;/Author&gt;&lt;Year&gt;2004&lt;/Year&gt;&lt;RecNum&gt;1431&lt;/RecNum&gt;&lt;Prefix&gt;see &lt;/Prefix&gt;&lt;DisplayText&gt;(see Kragtwijk et al., 2004)&lt;/DisplayText&gt;&lt;record&gt;&lt;rec-number&gt;1431&lt;/rec-number&gt;&lt;foreign-keys&gt;&lt;key app="EN" db-id="sv9fdvxxw0ss5geav2oxv0s15saz05p5zzwd" timestamp="1381164751" guid="ff633b68-910b-4226-8668-b3d2eb0e15fa"&gt;1431&lt;/key&gt;&lt;/foreign-keys&gt;&lt;ref-type name="Journal Article"&gt;17&lt;/ref-type&gt;&lt;contributors&gt;&lt;authors&gt;&lt;author&gt;Kragtwijk,N G&lt;/author&gt;&lt;author&gt;Stive,M J F&lt;/author&gt;&lt;author&gt;Wang,Z B&lt;/author&gt;&lt;author&gt;Zitman,T J&lt;/author&gt;&lt;/authors&gt;&lt;/contributors&gt;&lt;titles&gt;&lt;title&gt;Morphological response of tidal basins to human interventions&lt;/title&gt;&lt;secondary-title&gt;Coastal Engineering&lt;/secondary-title&gt;&lt;/titles&gt;&lt;periodical&gt;&lt;full-title&gt;Coastal Engineering&lt;/full-title&gt;&lt;/periodical&gt;&lt;pages&gt;207-221&lt;/pages&gt;&lt;volume&gt;51&lt;/volume&gt;&lt;reprint-edition&gt;In File&lt;/reprint-edition&gt;&lt;keywords&gt;&lt;keyword&gt;modelling&lt;/keyword&gt;&lt;keyword&gt;morphodynamics&lt;/keyword&gt;&lt;keyword&gt;tidal inlet&lt;/keyword&gt;&lt;/keywords&gt;&lt;dates&gt;&lt;year&gt;2004&lt;/year&gt;&lt;pub-dates&gt;&lt;date&gt;2004&lt;/date&gt;&lt;/pub-dates&gt;&lt;/dates&gt;&lt;label&gt;427&lt;/label&gt;&lt;urls&gt;&lt;/urls&gt;&lt;electronic-resource-num&gt;https://doi.org/10.1016/j.coastaleng.2003.12.008&lt;/electronic-resource-num&gt;&lt;/record&gt;&lt;/Cite&gt;&lt;/EndNote&gt;</w:instrText>
      </w:r>
      <w:r w:rsidRPr="00EC7FF5">
        <w:fldChar w:fldCharType="separate"/>
      </w:r>
      <w:r w:rsidRPr="00EC7FF5">
        <w:rPr>
          <w:noProof/>
        </w:rPr>
        <w:t>(see Kragtwijk et al., 2004)</w:t>
      </w:r>
      <w:r w:rsidRPr="00EC7FF5">
        <w:fldChar w:fldCharType="end"/>
      </w:r>
      <w:r w:rsidRPr="00EC7FF5">
        <w:t xml:space="preserve">.  </w:t>
      </w:r>
    </w:p>
    <w:p w14:paraId="16B0ED8B" w14:textId="77777777" w:rsidR="00EC7FF5" w:rsidRPr="00EC7FF5" w:rsidRDefault="00EC7FF5" w:rsidP="00EC7FF5">
      <w:r w:rsidRPr="00EC7FF5">
        <w:t xml:space="preserve">An estimate of the morphological timescale assuming the system is a single element is based on Eq. 11 of Kragtwijk </w:t>
      </w:r>
      <w:r w:rsidRPr="00EC7FF5">
        <w:rPr>
          <w:i/>
        </w:rPr>
        <w:t>et.al.</w:t>
      </w:r>
      <w:r w:rsidRPr="00EC7FF5">
        <w:t xml:space="preserve"> (2004), with estimates given based on the coarse and fine sediment equilibrium concentration values.</w:t>
      </w:r>
    </w:p>
    <w:p w14:paraId="1C959908" w14:textId="77777777" w:rsidR="00EC7FF5" w:rsidRPr="00EC7FF5" w:rsidRDefault="00EC7FF5" w:rsidP="00EC7FF5"/>
    <w:p w14:paraId="78905C36" w14:textId="77777777" w:rsidR="00000743" w:rsidRPr="00000743" w:rsidRDefault="00000743" w:rsidP="00000743">
      <w:pPr>
        <w:pStyle w:val="Heading2"/>
      </w:pPr>
      <w:bookmarkStart w:id="205" w:name="_Ref505163379"/>
      <w:bookmarkStart w:id="206" w:name="_Toc58851129"/>
      <w:bookmarkStart w:id="207" w:name="_Toc192914940"/>
      <w:r w:rsidRPr="00000743">
        <w:t>Derive Output</w:t>
      </w:r>
      <w:bookmarkEnd w:id="205"/>
      <w:bookmarkEnd w:id="206"/>
      <w:bookmarkEnd w:id="207"/>
    </w:p>
    <w:p w14:paraId="552E6C4B" w14:textId="5D705309" w:rsidR="00000743" w:rsidRPr="00000743" w:rsidRDefault="00000743" w:rsidP="00000743">
      <w:bookmarkStart w:id="208" w:name="_Hlk505164153"/>
      <w:r w:rsidRPr="00000743">
        <w:t xml:space="preserve">The </w:t>
      </w:r>
      <w:r w:rsidRPr="00000743">
        <w:rPr>
          <w:i/>
          <w:color w:val="7B2520" w:themeColor="accent3" w:themeShade="BF"/>
        </w:rPr>
        <w:t>Run&gt; Derive Output</w:t>
      </w:r>
      <w:r w:rsidRPr="00000743">
        <w:t xml:space="preserve"> option allows the user to make use of the data held within App to derive other outputs or, pass selected data to an external function (see Section </w:t>
      </w:r>
      <w:bookmarkEnd w:id="208"/>
      <w:r w:rsidR="00C65C93">
        <w:fldChar w:fldCharType="begin"/>
      </w:r>
      <w:r w:rsidR="00C65C93">
        <w:instrText xml:space="preserve"> REF _Ref88133289 \r \h </w:instrText>
      </w:r>
      <w:r w:rsidR="00C65C93">
        <w:fldChar w:fldCharType="separate"/>
      </w:r>
      <w:r w:rsidR="00567DDE">
        <w:t>4.5</w:t>
      </w:r>
      <w:r w:rsidR="00C65C93">
        <w:fldChar w:fldCharType="end"/>
      </w:r>
      <w:r w:rsidR="00C65C93">
        <w:t>).</w:t>
      </w:r>
      <w:r w:rsidRPr="00000743">
        <w:t>The equation box can accept t, x, y, z in upper or lower case. Time can be assigned to X, Y, or Z buttons, or simply included in the equation as t (</w:t>
      </w:r>
      <w:r w:rsidR="0016086B" w:rsidRPr="00000743">
        <w:t>if</w:t>
      </w:r>
      <w:r w:rsidRPr="00000743">
        <w:t xml:space="preserve"> the data being used in one of the variables includes a time dimension). Each data set is sampled for the defined data range. </w:t>
      </w:r>
      <w:bookmarkStart w:id="209" w:name="_Hlk41120195"/>
      <w:r w:rsidRPr="00000743">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209"/>
    <w:p w14:paraId="70FD49A4" w14:textId="77777777" w:rsidR="00000743" w:rsidRPr="00000743" w:rsidRDefault="00000743" w:rsidP="00000743">
      <w:pPr>
        <w:spacing w:after="120"/>
      </w:pPr>
      <w:r w:rsidRPr="00000743">
        <w:t>The equation string entered in the UI is used to construct an anonymous function as follows:</w:t>
      </w:r>
    </w:p>
    <w:p w14:paraId="3FFF14F6" w14:textId="77777777" w:rsidR="00000743" w:rsidRPr="00000743" w:rsidRDefault="00000743" w:rsidP="00000743">
      <w:pPr>
        <w:autoSpaceDE w:val="0"/>
        <w:autoSpaceDN w:val="0"/>
        <w:adjustRightInd w:val="0"/>
        <w:spacing w:after="0" w:line="240" w:lineRule="auto"/>
        <w:rPr>
          <w:rFonts w:ascii="Courier New" w:hAnsi="Courier New" w:cs="Courier New"/>
          <w:sz w:val="20"/>
          <w:szCs w:val="20"/>
        </w:rPr>
      </w:pPr>
      <w:r w:rsidRPr="00000743">
        <w:rPr>
          <w:rFonts w:ascii="Courier New" w:hAnsi="Courier New" w:cs="Courier New"/>
          <w:color w:val="000000"/>
          <w:sz w:val="20"/>
          <w:szCs w:val="20"/>
        </w:rPr>
        <w:t>heq = str2func([</w:t>
      </w:r>
      <w:r w:rsidRPr="00000743">
        <w:rPr>
          <w:rFonts w:ascii="Courier New" w:hAnsi="Courier New" w:cs="Courier New"/>
          <w:color w:val="A020F0"/>
          <w:sz w:val="20"/>
          <w:szCs w:val="20"/>
        </w:rPr>
        <w:t>'@(t,x,y,z,utext,mobj) '</w:t>
      </w:r>
      <w:r w:rsidRPr="00000743">
        <w:rPr>
          <w:rFonts w:ascii="Courier New" w:hAnsi="Courier New" w:cs="Courier New"/>
          <w:color w:val="000000"/>
          <w:sz w:val="20"/>
          <w:szCs w:val="20"/>
        </w:rPr>
        <w:t xml:space="preserve">,usereqn]); </w:t>
      </w:r>
      <w:r w:rsidRPr="00000743">
        <w:rPr>
          <w:rFonts w:ascii="Courier New" w:hAnsi="Courier New" w:cs="Courier New"/>
          <w:color w:val="228B22"/>
          <w:sz w:val="20"/>
          <w:szCs w:val="20"/>
        </w:rPr>
        <w:t>%handle to anonymous function</w:t>
      </w:r>
    </w:p>
    <w:p w14:paraId="37D3E8ED" w14:textId="77777777" w:rsidR="00000743" w:rsidRPr="00000743" w:rsidRDefault="00000743" w:rsidP="00000743">
      <w:pPr>
        <w:autoSpaceDE w:val="0"/>
        <w:autoSpaceDN w:val="0"/>
        <w:adjustRightInd w:val="0"/>
        <w:spacing w:after="120" w:line="240" w:lineRule="auto"/>
        <w:rPr>
          <w:rFonts w:ascii="Courier New" w:hAnsi="Courier New" w:cs="Courier New"/>
          <w:color w:val="000000"/>
          <w:sz w:val="20"/>
          <w:szCs w:val="20"/>
        </w:rPr>
      </w:pPr>
      <w:r w:rsidRPr="00000743">
        <w:rPr>
          <w:rFonts w:ascii="Courier New" w:hAnsi="Courier New" w:cs="Courier New"/>
          <w:color w:val="000000"/>
          <w:sz w:val="20"/>
          <w:szCs w:val="20"/>
        </w:rPr>
        <w:t xml:space="preserve">var = heq(t,x,y,z,utext,mobj);  </w:t>
      </w:r>
    </w:p>
    <w:p w14:paraId="579B917B" w14:textId="77777777" w:rsidR="00000743" w:rsidRPr="00000743" w:rsidRDefault="00000743" w:rsidP="00000743">
      <w:pPr>
        <w:autoSpaceDE w:val="0"/>
        <w:autoSpaceDN w:val="0"/>
        <w:adjustRightInd w:val="0"/>
        <w:spacing w:after="0" w:line="240" w:lineRule="auto"/>
        <w:rPr>
          <w:rFonts w:ascii="Courier New" w:hAnsi="Courier New" w:cs="Courier New"/>
          <w:sz w:val="8"/>
          <w:szCs w:val="8"/>
        </w:rPr>
      </w:pPr>
    </w:p>
    <w:p w14:paraId="0628FD2B" w14:textId="77777777" w:rsidR="00000743" w:rsidRPr="00000743" w:rsidRDefault="00000743" w:rsidP="00000743">
      <w:r w:rsidRPr="00000743">
        <w:t xml:space="preserve">This function is then evaluated with the defined variables for </w:t>
      </w:r>
      <w:r w:rsidRPr="00000743">
        <w:rPr>
          <w:i/>
          <w:iCs/>
        </w:rPr>
        <w:t>t, x, y</w:t>
      </w:r>
      <w:r w:rsidRPr="00000743">
        <w:t xml:space="preserve">, and </w:t>
      </w:r>
      <w:r w:rsidRPr="00000743">
        <w:rPr>
          <w:i/>
          <w:iCs/>
        </w:rPr>
        <w:t>z</w:t>
      </w:r>
      <w:r w:rsidRPr="00000743">
        <w:t xml:space="preserve"> and optionally </w:t>
      </w:r>
      <w:r w:rsidRPr="00000743">
        <w:rPr>
          <w:i/>
          <w:iCs/>
        </w:rPr>
        <w:t>utext</w:t>
      </w:r>
      <w:r w:rsidRPr="00000743">
        <w:t xml:space="preserve"> and </w:t>
      </w:r>
      <w:r w:rsidRPr="00000743">
        <w:rPr>
          <w:i/>
          <w:iCs/>
        </w:rPr>
        <w:t>mobj</w:t>
      </w:r>
      <w:r w:rsidRPr="00000743">
        <w:t xml:space="preserve">. </w:t>
      </w:r>
      <w:r w:rsidRPr="00000743">
        <w:rPr>
          <w:i/>
          <w:iCs/>
        </w:rPr>
        <w:t>utext</w:t>
      </w:r>
      <w:r w:rsidRPr="00000743">
        <w:t xml:space="preserve"> allows text string to be passed (any string enclosed in single quotes, e.g. ‘Test’) and </w:t>
      </w:r>
      <w:r w:rsidRPr="00000743">
        <w:rPr>
          <w:i/>
          <w:iCs/>
        </w:rPr>
        <w:t>mobj</w:t>
      </w:r>
      <w:r w:rsidRPr="00000743">
        <w:t xml:space="preserve"> passes the handle to the main UI.</w:t>
      </w:r>
    </w:p>
    <w:p w14:paraId="6D851A28" w14:textId="77777777" w:rsidR="00000743" w:rsidRPr="00000743" w:rsidRDefault="00000743" w:rsidP="00000743">
      <w:r w:rsidRPr="00000743">
        <w:t xml:space="preserve">Some functions may alter the length of the reference co-ordinates (x, y, z, t), or return more than one variable. These can be handled by passing a comment appended to the function definition e.g. </w:t>
      </w:r>
    </w:p>
    <w:p w14:paraId="264971EF" w14:textId="77777777" w:rsidR="00000743" w:rsidRPr="00000743" w:rsidRDefault="00000743" w:rsidP="00000743">
      <w:r w:rsidRPr="00000743">
        <w:rPr>
          <w:rFonts w:ascii="Courier New" w:hAnsi="Courier New" w:cs="Courier New"/>
          <w:color w:val="000000"/>
          <w:sz w:val="20"/>
          <w:szCs w:val="20"/>
        </w:rPr>
        <w:t>subsample(x,t, thr,mobj)</w:t>
      </w:r>
      <w:r w:rsidRPr="00000743">
        <w:t> </w:t>
      </w:r>
      <w:r w:rsidRPr="00000743">
        <w:rPr>
          <w:rFonts w:ascii="Courier New" w:hAnsi="Courier New" w:cs="Courier New"/>
          <w:color w:val="228B22"/>
          <w:sz w:val="20"/>
          <w:szCs w:val="20"/>
        </w:rPr>
        <w:t>%time</w:t>
      </w:r>
      <w:r w:rsidRPr="00000743">
        <w:t>. In the current version of the toolbox, only ‘</w:t>
      </w:r>
      <w:r w:rsidRPr="00000743">
        <w:rPr>
          <w:i/>
          <w:iCs/>
        </w:rPr>
        <w:t>time</w:t>
      </w:r>
      <w:r w:rsidRPr="00000743">
        <w:t>’ is handled as a key word and this allows functions to derive a new timeseries with different time input values to those of the input variable(s).</w:t>
      </w:r>
    </w:p>
    <w:p w14:paraId="6AA4ABF9" w14:textId="44C4B901" w:rsidR="00000743" w:rsidRPr="00000743" w:rsidRDefault="00000743" w:rsidP="00000743">
      <w:bookmarkStart w:id="210" w:name="_Hlk505164387"/>
      <w:bookmarkStart w:id="211" w:name="_Hlk41120321"/>
      <w:bookmarkStart w:id="212" w:name="_Hlk77169607"/>
      <w:r w:rsidRPr="00000743">
        <w:t xml:space="preserve">If the function returns a single valued answer, this is displayed in a message box, otherwise it is saved, either by adding to an existing dataset, or creating a new one (see Section </w:t>
      </w:r>
      <w:r w:rsidR="00FA0A84">
        <w:fldChar w:fldCharType="begin"/>
      </w:r>
      <w:r w:rsidR="00FA0A84">
        <w:instrText xml:space="preserve"> REF _Ref88133314 \r \h </w:instrText>
      </w:r>
      <w:r w:rsidR="00FA0A84">
        <w:fldChar w:fldCharType="separate"/>
      </w:r>
      <w:r w:rsidR="00567DDE">
        <w:t>4.5</w:t>
      </w:r>
      <w:r w:rsidR="00FA0A84">
        <w:fldChar w:fldCharType="end"/>
      </w:r>
      <w:r w:rsidRPr="00000743">
        <w:t xml:space="preserve">). </w:t>
      </w:r>
      <w:bookmarkStart w:id="213" w:name="_Hlk41120396"/>
      <w:bookmarkEnd w:id="210"/>
      <w:bookmarkEnd w:id="211"/>
      <w:r w:rsidRPr="00000743">
        <w:t>The variables selected are sub-sampled based on any adjustments made when each variable is assigned to a button. The dimensions of the vector or array with these adjustments applied need to be dimensionally correct for the function being called.</w:t>
      </w:r>
    </w:p>
    <w:bookmarkEnd w:id="212"/>
    <w:bookmarkEnd w:id="213"/>
    <w:p w14:paraId="4A665A9B" w14:textId="0B833140" w:rsidR="00000743" w:rsidRPr="00000743" w:rsidRDefault="00000743" w:rsidP="00000743">
      <w:r w:rsidRPr="00000743">
        <w:t>Equations can use functions such as diff(x) - difference between adjacent values - but the result is n-1 in length and may need to be padded, if it is to be added to an existing derived data set. This can be done by adding a NaN at the beginning or the end: e.g.: [NaN;</w:t>
      </w:r>
      <w:r w:rsidR="00B60BFB">
        <w:t xml:space="preserve"> </w:t>
      </w:r>
      <w:r w:rsidRPr="00000743">
        <w:t xml:space="preserve">diff(x)]. 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53AEBC68" w14:textId="77777777" w:rsidR="00000743" w:rsidRPr="00000743" w:rsidRDefault="00000743" w:rsidP="00000743">
      <w:pPr>
        <w:rPr>
          <w:i/>
        </w:rPr>
      </w:pPr>
      <w:r w:rsidRPr="00000743">
        <w:rPr>
          <w:i/>
        </w:rPr>
        <w:lastRenderedPageBreak/>
        <w:t>NB1: functions are forced to lower case (to be consistent with all Matlab functions), so any external user defined function call must be named in lower case.</w:t>
      </w:r>
    </w:p>
    <w:p w14:paraId="717EC249" w14:textId="77777777" w:rsidR="00000743" w:rsidRPr="00000743" w:rsidRDefault="00000743" w:rsidP="00000743">
      <w:pPr>
        <w:rPr>
          <w:iCs/>
        </w:rPr>
      </w:pPr>
      <w:bookmarkStart w:id="214" w:name="_Hlk41121450"/>
      <w:r w:rsidRPr="00000743">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26F068ED" w14:textId="77777777" w:rsidR="00000743" w:rsidRPr="00000743" w:rsidRDefault="00000743" w:rsidP="00000743">
      <w:pPr>
        <w:rPr>
          <w:iCs/>
        </w:rPr>
      </w:pPr>
      <w:r w:rsidRPr="00000743">
        <w:rPr>
          <w:iCs/>
        </w:rPr>
        <w:t xml:space="preserve">&gt;&gt; </w:t>
      </w:r>
      <w:r w:rsidRPr="00000743">
        <w:rPr>
          <w:rFonts w:ascii="Courier New" w:hAnsi="Courier New" w:cs="Courier New"/>
          <w:color w:val="000000"/>
          <w:sz w:val="20"/>
          <w:szCs w:val="20"/>
        </w:rPr>
        <w:t>z.*repmat(1, length(t), length(x), length(y))</w:t>
      </w:r>
    </w:p>
    <w:p w14:paraId="6FF6100E" w14:textId="77777777" w:rsidR="00000743" w:rsidRPr="00000743" w:rsidRDefault="00000743" w:rsidP="00000743">
      <w:pPr>
        <w:rPr>
          <w:i/>
        </w:rPr>
      </w:pPr>
      <w:r w:rsidRPr="00000743">
        <w:rPr>
          <w:i/>
        </w:rPr>
        <w:t>NB2: the order of the dimensions t, x, y must match the dimensions of the array, z.</w:t>
      </w:r>
    </w:p>
    <w:p w14:paraId="4DD2DF9F" w14:textId="77777777" w:rsidR="00000743" w:rsidRPr="00000743" w:rsidRDefault="00000743" w:rsidP="00000743">
      <w:pPr>
        <w:pStyle w:val="Heading3"/>
      </w:pPr>
      <w:bookmarkStart w:id="215" w:name="_Toc72232566"/>
      <w:bookmarkStart w:id="216" w:name="_Toc192914941"/>
      <w:bookmarkEnd w:id="214"/>
      <w:r w:rsidRPr="00000743">
        <w:t>Calling an external function</w:t>
      </w:r>
      <w:bookmarkEnd w:id="215"/>
      <w:bookmarkEnd w:id="216"/>
    </w:p>
    <w:p w14:paraId="2DD9BE64" w14:textId="0BBD9BB7" w:rsidR="00000743" w:rsidRPr="00000743" w:rsidRDefault="00000743" w:rsidP="00000743">
      <w:r w:rsidRPr="00000743">
        <w:t xml:space="preserve">This interface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217" w:name="_Hlk77157677"/>
      <w:r w:rsidRPr="00000743">
        <w:fldChar w:fldCharType="begin"/>
      </w:r>
      <w:r w:rsidRPr="00000743">
        <w:instrText xml:space="preserve"> REF Model_name \h </w:instrText>
      </w:r>
      <w:r w:rsidRPr="00000743">
        <w:fldChar w:fldCharType="separate"/>
      </w:r>
      <w:r w:rsidR="00567DDE">
        <w:t>Asmita</w:t>
      </w:r>
      <w:r w:rsidRPr="00000743">
        <w:fldChar w:fldCharType="end"/>
      </w:r>
      <w:bookmarkEnd w:id="217"/>
      <w:r w:rsidRPr="00000743">
        <w:t xml:space="preserve"> are detailed in the next Section. </w:t>
      </w:r>
    </w:p>
    <w:p w14:paraId="1569BDD3" w14:textId="77777777" w:rsidR="00000743" w:rsidRPr="00000743" w:rsidRDefault="00000743" w:rsidP="00000743">
      <w:r w:rsidRPr="00000743">
        <w:t xml:space="preserve">The input variables for the function must match the syntax used for the call from the Derive Output UI. In addition, functions must return output as a cell array. This can be a single value, a new variable vector or array or a time series with one or more variables. If </w:t>
      </w:r>
      <w:r w:rsidRPr="00000743">
        <w:rPr>
          <w:i/>
          <w:iCs/>
        </w:rPr>
        <w:t>time</w:t>
      </w:r>
      <w:r w:rsidRPr="00000743">
        <w:t xml:space="preserve"> is included then this should be in the first cell with variables in the subsequent cells. </w:t>
      </w:r>
    </w:p>
    <w:p w14:paraId="14A403AC" w14:textId="77777777" w:rsidR="00000743" w:rsidRPr="00000743" w:rsidRDefault="00000743" w:rsidP="00000743">
      <w:r w:rsidRPr="00000743">
        <w:t>If the %time or %rows instruction is included in the call, row data are added providing that the length of the input dataset matches the output dataset. If there is no output to be passed back, the function should return a cell array containing the string 'no output' to suppress the message box which is used for single value outputs.</w:t>
      </w:r>
    </w:p>
    <w:p w14:paraId="732DA3EA" w14:textId="77777777" w:rsidR="00000743" w:rsidRPr="00000743" w:rsidRDefault="00000743" w:rsidP="00000743">
      <w:r w:rsidRPr="00000743">
        <w:t>An alternative when calling external functions is to pass the selected variables as dstables, thereby also passing all the associated metadata and RowNames for each dataset selected. For this option up to 3 variables can be selected but they are defined in the call using dst, for example:</w:t>
      </w:r>
    </w:p>
    <w:p w14:paraId="38F63E52" w14:textId="77777777" w:rsidR="00000743" w:rsidRPr="00000743" w:rsidRDefault="00000743" w:rsidP="00000743">
      <w:r w:rsidRPr="00000743">
        <w:t xml:space="preserve"> </w:t>
      </w:r>
      <w:r w:rsidRPr="00000743">
        <w:rPr>
          <w:rFonts w:ascii="Courier New" w:hAnsi="Courier New" w:cs="Courier New"/>
          <w:color w:val="000000"/>
          <w:sz w:val="20"/>
          <w:szCs w:val="20"/>
        </w:rPr>
        <w:t>mufunction3(dst, 'utext', mobj)</w:t>
      </w:r>
      <w:r w:rsidRPr="00000743">
        <w:t xml:space="preserve">    where ‘</w:t>
      </w:r>
      <w:r w:rsidRPr="00000743">
        <w:rPr>
          <w:i/>
          <w:iCs/>
        </w:rPr>
        <w:t>utext</w:t>
      </w:r>
      <w:r w:rsidRPr="00000743">
        <w:t xml:space="preserve">’ and </w:t>
      </w:r>
      <w:r w:rsidRPr="00000743">
        <w:rPr>
          <w:i/>
          <w:iCs/>
        </w:rPr>
        <w:t>mobj</w:t>
      </w:r>
      <w:r w:rsidRPr="00000743">
        <w:t xml:space="preserve"> are options as defined above.</w:t>
      </w:r>
    </w:p>
    <w:p w14:paraId="59C1A26F" w14:textId="77777777" w:rsidR="00000743" w:rsidRPr="00000743" w:rsidRDefault="00000743" w:rsidP="00000743">
      <w:r w:rsidRPr="00000743">
        <w:t>This passes the selected variables as a struct array of dstables to the function. Using this syntax the function can return a dstable or struct of dstables, or a cell array containing one or more data sets.</w:t>
      </w:r>
    </w:p>
    <w:p w14:paraId="74816393" w14:textId="77777777" w:rsidR="00000743" w:rsidRPr="00000743" w:rsidRDefault="00000743" w:rsidP="00000743">
      <w:pPr>
        <w:rPr>
          <w:b/>
          <w:bCs/>
        </w:rPr>
      </w:pPr>
      <w:r w:rsidRPr="00000743">
        <w:rPr>
          <w:b/>
          <w:bCs/>
        </w:rPr>
        <w:t>Adding functions to the Function library</w:t>
      </w:r>
    </w:p>
    <w:p w14:paraId="22D5E3C8" w14:textId="77777777" w:rsidR="00000743" w:rsidRPr="00000743" w:rsidRDefault="00000743" w:rsidP="00000743">
      <w:r w:rsidRPr="00000743">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0290405C" w14:textId="77777777" w:rsidR="00000743" w:rsidRPr="00000743" w:rsidRDefault="00000743">
      <w:pPr>
        <w:numPr>
          <w:ilvl w:val="0"/>
          <w:numId w:val="11"/>
        </w:numPr>
        <w:contextualSpacing/>
      </w:pPr>
      <w:r w:rsidRPr="00000743">
        <w:t>fname - cell array of function call syntax</w:t>
      </w:r>
    </w:p>
    <w:p w14:paraId="7301AE95" w14:textId="77777777" w:rsidR="00000743" w:rsidRPr="00000743" w:rsidRDefault="00000743">
      <w:pPr>
        <w:numPr>
          <w:ilvl w:val="0"/>
          <w:numId w:val="11"/>
        </w:numPr>
        <w:contextualSpacing/>
      </w:pPr>
      <w:r w:rsidRPr="00000743">
        <w:t>fvars - cell array describing the input variables for each function</w:t>
      </w:r>
    </w:p>
    <w:p w14:paraId="22938DEF" w14:textId="77777777" w:rsidR="00000743" w:rsidRPr="00000743" w:rsidRDefault="00000743">
      <w:pPr>
        <w:numPr>
          <w:ilvl w:val="0"/>
          <w:numId w:val="11"/>
        </w:numPr>
        <w:contextualSpacing/>
      </w:pPr>
      <w:r w:rsidRPr="00000743">
        <w:t>fdesc - cell array with a short description of each function</w:t>
      </w:r>
    </w:p>
    <w:p w14:paraId="11B8C159" w14:textId="77777777" w:rsidR="00000743" w:rsidRPr="00000743" w:rsidRDefault="00000743" w:rsidP="00000743">
      <w:pPr>
        <w:ind w:left="720"/>
        <w:contextualSpacing/>
      </w:pPr>
    </w:p>
    <w:p w14:paraId="77DE3DA8" w14:textId="77777777" w:rsidR="00000743" w:rsidRPr="00000743" w:rsidRDefault="00000743" w:rsidP="00000743">
      <w:r w:rsidRPr="00000743">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000743">
        <w:rPr>
          <w:color w:val="2A659C" w:themeColor="accent6"/>
        </w:rPr>
        <w:t>switch</w:t>
      </w:r>
      <w:r w:rsidRPr="00000743">
        <w:t xml:space="preserve"> classname’ statement towards the end of the function.</w:t>
      </w:r>
    </w:p>
    <w:p w14:paraId="23F05D6E" w14:textId="77777777" w:rsidR="00000743" w:rsidRPr="00000743" w:rsidRDefault="00000743" w:rsidP="00000743">
      <w:r w:rsidRPr="00000743">
        <w:t xml:space="preserve">The Function button on the Derive Output UI is used to access the list, select a function and add the syntax to the function input box, where it can be edited to suit the variable assignment to the XYZ buttons. </w:t>
      </w:r>
    </w:p>
    <w:p w14:paraId="573D0121" w14:textId="77777777" w:rsidR="00000743" w:rsidRPr="00000743" w:rsidRDefault="00000743" w:rsidP="00000743">
      <w:pPr>
        <w:pStyle w:val="Heading3"/>
      </w:pPr>
      <w:bookmarkStart w:id="218" w:name="_Toc72232567"/>
      <w:bookmarkStart w:id="219" w:name="_Ref87903962"/>
      <w:bookmarkStart w:id="220" w:name="_Ref87903964"/>
      <w:bookmarkStart w:id="221" w:name="_Ref87903987"/>
      <w:bookmarkStart w:id="222" w:name="_Toc192914942"/>
      <w:r w:rsidRPr="00000743">
        <w:t>Pre-defined functions</w:t>
      </w:r>
      <w:bookmarkEnd w:id="218"/>
      <w:bookmarkEnd w:id="219"/>
      <w:bookmarkEnd w:id="220"/>
      <w:bookmarkEnd w:id="221"/>
      <w:bookmarkEnd w:id="222"/>
    </w:p>
    <w:p w14:paraId="27F1C8F1" w14:textId="634C94F9" w:rsidR="00000743" w:rsidRPr="00000743" w:rsidRDefault="00000743" w:rsidP="00000743">
      <w:r w:rsidRPr="00000743">
        <w:t xml:space="preserve">The following examples are provided within </w:t>
      </w:r>
      <w:r w:rsidRPr="00000743">
        <w:fldChar w:fldCharType="begin"/>
      </w:r>
      <w:r w:rsidRPr="00000743">
        <w:instrText xml:space="preserve"> REF Model_name \h </w:instrText>
      </w:r>
      <w:r w:rsidRPr="00000743">
        <w:fldChar w:fldCharType="separate"/>
      </w:r>
      <w:r w:rsidR="00567DDE">
        <w:t>Asmita</w:t>
      </w:r>
      <w:r w:rsidRPr="00000743">
        <w:fldChar w:fldCharType="end"/>
      </w:r>
      <w:r w:rsidRPr="00000743">
        <w:t>, where the entry in the UI text box is given in Courier font and X, Y, Z, refer to the button assignments.</w:t>
      </w:r>
    </w:p>
    <w:p w14:paraId="0CB4AC85" w14:textId="77777777" w:rsidR="00000743" w:rsidRPr="00000743" w:rsidRDefault="00000743" w:rsidP="00000743"/>
    <w:p w14:paraId="0A4B3446" w14:textId="77777777" w:rsidR="00000743" w:rsidRPr="00000743" w:rsidRDefault="00000743" w:rsidP="00000743">
      <w:r w:rsidRPr="00000743">
        <w:t xml:space="preserve">Some useful examples primarily for timeseries data include: </w:t>
      </w:r>
    </w:p>
    <w:p w14:paraId="02211FA0" w14:textId="77777777" w:rsidR="00000743" w:rsidRPr="00000743" w:rsidRDefault="00000743">
      <w:pPr>
        <w:numPr>
          <w:ilvl w:val="0"/>
          <w:numId w:val="3"/>
        </w:numPr>
        <w:snapToGrid w:val="0"/>
        <w:spacing w:after="120"/>
        <w:ind w:left="357"/>
      </w:pPr>
      <w:r w:rsidRPr="00000743">
        <w:rPr>
          <w:b/>
          <w:bCs/>
          <w:i/>
          <w:iCs/>
        </w:rPr>
        <w:t>Moving Average</w:t>
      </w:r>
      <w:r w:rsidRPr="00000743">
        <w:t xml:space="preserve">. There are several moving average functions available from the Matlab Exchange Forum, such as moving.m. </w:t>
      </w:r>
      <w:bookmarkStart w:id="223" w:name="_Hlk487057395"/>
      <w:r w:rsidRPr="00000743">
        <w:t xml:space="preserve">The call to this function is:  </w:t>
      </w:r>
      <w:bookmarkEnd w:id="223"/>
    </w:p>
    <w:p w14:paraId="4BC6E776" w14:textId="77777777" w:rsidR="00000743" w:rsidRPr="00000743" w:rsidRDefault="00000743" w:rsidP="00000743">
      <w:pPr>
        <w:snapToGrid w:val="0"/>
        <w:spacing w:after="120"/>
        <w:ind w:left="357"/>
      </w:pPr>
      <w:r w:rsidRPr="00000743">
        <w:rPr>
          <w:rFonts w:ascii="Courier New" w:hAnsi="Courier New" w:cs="Courier New"/>
          <w:color w:val="000000"/>
          <w:sz w:val="20"/>
          <w:szCs w:val="20"/>
        </w:rPr>
        <w:t>moving(X, n, 'func')</w:t>
      </w:r>
      <w:r w:rsidRPr="00000743">
        <w:t xml:space="preserve"> ,  </w:t>
      </w:r>
      <w:bookmarkStart w:id="224" w:name="_Hlk77161137"/>
      <w:r w:rsidRPr="00000743">
        <w:t xml:space="preserve">where x is the variable to be used, </w:t>
      </w:r>
      <w:bookmarkEnd w:id="224"/>
      <w:r w:rsidRPr="00000743">
        <w:t>n specifies the number of points to average over and ‘</w:t>
      </w:r>
      <w:r w:rsidRPr="00000743">
        <w:rPr>
          <w:i/>
          <w:iCs/>
        </w:rPr>
        <w:t>func</w:t>
      </w:r>
      <w:r w:rsidRPr="00000743">
        <w:t>’ is the statistical function to use (e.g. mean, std, etc). If omitted the</w:t>
      </w:r>
      <w:r w:rsidRPr="00000743">
        <w:rPr>
          <w:i/>
          <w:iCs/>
        </w:rPr>
        <w:t xml:space="preserve"> mean </w:t>
      </w:r>
      <w:r w:rsidRPr="00000743">
        <w:t>is used. Add %time to the call, to include time in the output dataset.</w:t>
      </w:r>
    </w:p>
    <w:p w14:paraId="28AA6566" w14:textId="77777777" w:rsidR="00000743" w:rsidRPr="00000743" w:rsidRDefault="00000743">
      <w:pPr>
        <w:numPr>
          <w:ilvl w:val="0"/>
          <w:numId w:val="3"/>
        </w:numPr>
        <w:snapToGrid w:val="0"/>
        <w:spacing w:after="120"/>
        <w:ind w:left="357"/>
      </w:pPr>
      <w:r w:rsidRPr="00000743">
        <w:t>Moving average (or similar) of timeseries, over defined duration, advancing at defined interval</w:t>
      </w:r>
    </w:p>
    <w:p w14:paraId="2C00C822" w14:textId="124EA74F" w:rsidR="00000743" w:rsidRPr="00000743" w:rsidRDefault="00000743" w:rsidP="00000743">
      <w:pPr>
        <w:snapToGrid w:val="0"/>
        <w:spacing w:after="120"/>
        <w:ind w:left="357"/>
      </w:pPr>
      <w:r w:rsidRPr="00000743">
        <w:rPr>
          <w:rFonts w:ascii="Courier New" w:hAnsi="Courier New" w:cs="Courier New"/>
          <w:color w:val="000000"/>
          <w:sz w:val="20"/>
          <w:szCs w:val="20"/>
        </w:rPr>
        <w:t>movingtime(x, t, tdur, tstep, 'func')</w:t>
      </w:r>
      <w:r w:rsidRPr="00000743">
        <w:t xml:space="preserve">, where x is the variable to be used and t the associated datetimes (defined by variable selection), </w:t>
      </w:r>
      <w:r w:rsidRPr="00000743">
        <w:rPr>
          <w:i/>
          <w:iCs/>
        </w:rPr>
        <w:t>tdur</w:t>
      </w:r>
      <w:r w:rsidRPr="00000743">
        <w:t xml:space="preserve"> is the duration over which to apply the statistic, </w:t>
      </w:r>
      <w:r w:rsidRPr="00000743">
        <w:rPr>
          <w:i/>
          <w:iCs/>
        </w:rPr>
        <w:t>tstep</w:t>
      </w:r>
      <w:r w:rsidRPr="00000743">
        <w:t xml:space="preserve"> is the interval to advance the start time for the averaging period and ‘</w:t>
      </w:r>
      <w:r w:rsidRPr="00000743">
        <w:rPr>
          <w:i/>
          <w:iCs/>
        </w:rPr>
        <w:t>func</w:t>
      </w:r>
      <w:r w:rsidRPr="00000743">
        <w:t xml:space="preserve">’ is the statistical function to use (e.g. mean, std, etc). If omitted the </w:t>
      </w:r>
      <w:r w:rsidRPr="00000743">
        <w:rPr>
          <w:i/>
          <w:iCs/>
        </w:rPr>
        <w:t>mean</w:t>
      </w:r>
      <w:r w:rsidRPr="00000743">
        <w:t xml:space="preserve"> is used. </w:t>
      </w:r>
      <w:r w:rsidRPr="00000743">
        <w:rPr>
          <w:i/>
          <w:iCs/>
        </w:rPr>
        <w:t>tdur</w:t>
      </w:r>
      <w:r w:rsidRPr="00000743">
        <w:t xml:space="preserve"> and </w:t>
      </w:r>
      <w:r w:rsidRPr="00000743">
        <w:rPr>
          <w:i/>
          <w:iCs/>
        </w:rPr>
        <w:t>tstep</w:t>
      </w:r>
      <w:r w:rsidRPr="00000743">
        <w:t xml:space="preserve"> are both duration character strings of form ‘2.5 d’. Any of the following duration intervals ca be used:  y, d, h, m, or s. Returns a time series based on the defined </w:t>
      </w:r>
      <w:r w:rsidRPr="00000743">
        <w:rPr>
          <w:i/>
          <w:iCs/>
        </w:rPr>
        <w:t>tstep</w:t>
      </w:r>
      <w:r w:rsidRPr="00000743">
        <w:t xml:space="preserve">, where the time used is for the beginning of each stepping interval, </w:t>
      </w:r>
      <w:r w:rsidR="00EB16BF" w:rsidRPr="00000743">
        <w:t>i.e.,</w:t>
      </w:r>
      <w:r w:rsidRPr="00000743">
        <w:t xml:space="preserve"> every </w:t>
      </w:r>
      <w:r w:rsidRPr="00000743">
        <w:rPr>
          <w:i/>
          <w:iCs/>
        </w:rPr>
        <w:t>tstep</w:t>
      </w:r>
      <w:r w:rsidRPr="00000743">
        <w:t xml:space="preserve"> from the start of the record to the nearest interval that is less than </w:t>
      </w:r>
      <w:r w:rsidRPr="00000743">
        <w:rPr>
          <w:i/>
          <w:iCs/>
        </w:rPr>
        <w:t>tdur</w:t>
      </w:r>
      <w:r w:rsidRPr="00000743">
        <w:t xml:space="preserve"> from the end of the record.</w:t>
      </w:r>
    </w:p>
    <w:p w14:paraId="350A7E2B" w14:textId="77777777" w:rsidR="00000743" w:rsidRPr="00000743" w:rsidRDefault="00000743">
      <w:pPr>
        <w:numPr>
          <w:ilvl w:val="0"/>
          <w:numId w:val="3"/>
        </w:numPr>
        <w:snapToGrid w:val="0"/>
        <w:spacing w:after="120"/>
        <w:ind w:left="357"/>
      </w:pPr>
      <w:r w:rsidRPr="00000743">
        <w:rPr>
          <w:b/>
          <w:bCs/>
          <w:i/>
          <w:iCs/>
        </w:rPr>
        <w:t>Down-sampling a time series</w:t>
      </w:r>
      <w:r w:rsidRPr="00000743">
        <w:t xml:space="preserve">. This allows a timeseries to be resampled at a different interval (that must be less than the source timeseries). </w:t>
      </w:r>
      <w:bookmarkStart w:id="225" w:name="_Hlk489018788"/>
      <w:r w:rsidRPr="00000743">
        <w:t>The call to this function is:</w:t>
      </w:r>
    </w:p>
    <w:p w14:paraId="6E970BD7" w14:textId="77777777" w:rsidR="00000743" w:rsidRPr="00000743" w:rsidRDefault="00000743" w:rsidP="00000743">
      <w:pPr>
        <w:snapToGrid w:val="0"/>
        <w:spacing w:after="0"/>
        <w:ind w:left="357"/>
      </w:pPr>
      <w:r w:rsidRPr="00000743">
        <w:t xml:space="preserve"> </w:t>
      </w:r>
      <w:r w:rsidRPr="00000743">
        <w:rPr>
          <w:rFonts w:ascii="Courier New" w:hAnsi="Courier New" w:cs="Courier New"/>
          <w:color w:val="000000"/>
          <w:sz w:val="20"/>
          <w:szCs w:val="20"/>
        </w:rPr>
        <w:t>downsample(x, t, ’period’, ’method’)</w:t>
      </w:r>
      <w:r w:rsidRPr="00000743">
        <w:t xml:space="preserve">, where x is the variable to be resampled, time is the associated time for that variable, period can be ‘year’, ’month’, </w:t>
      </w:r>
      <w:bookmarkEnd w:id="225"/>
      <w:r w:rsidRPr="00000743">
        <w:t xml:space="preserve">’day’, 'hour', 'minute', ‘second’, and method can be any valid function call such as ‘mean’, ‘std’, etc. The ‘period’ is required but the ‘method is optional and if omitted the mean is used. </w:t>
      </w:r>
    </w:p>
    <w:p w14:paraId="33AE173D" w14:textId="77777777" w:rsidR="00000743" w:rsidRPr="00000743" w:rsidRDefault="00000743" w:rsidP="00000743">
      <w:pPr>
        <w:snapToGrid w:val="0"/>
        <w:spacing w:after="120"/>
        <w:ind w:left="357"/>
      </w:pPr>
      <w:r w:rsidRPr="00000743">
        <w:t>For timeseries with gaps the ‘nanmean’ function is particularly useful but requires the Statistics toolbox.</w:t>
      </w:r>
    </w:p>
    <w:p w14:paraId="38BE5ACC" w14:textId="77777777" w:rsidR="00000743" w:rsidRPr="00000743" w:rsidRDefault="00000743">
      <w:pPr>
        <w:numPr>
          <w:ilvl w:val="0"/>
          <w:numId w:val="3"/>
        </w:numPr>
        <w:snapToGrid w:val="0"/>
        <w:spacing w:after="120"/>
        <w:ind w:left="357" w:hanging="357"/>
      </w:pPr>
      <w:r w:rsidRPr="00000743">
        <w:rPr>
          <w:b/>
          <w:bCs/>
          <w:i/>
          <w:iCs/>
        </w:rPr>
        <w:t>Interpolate and add noise</w:t>
      </w:r>
      <w:r w:rsidRPr="00000743">
        <w:t xml:space="preserve">.  To infill a record with additional points and, if required, add some random noise to the interpolated values. This is called using: </w:t>
      </w:r>
      <w:r w:rsidRPr="00000743">
        <w:rPr>
          <w:rFonts w:ascii="Courier New" w:hAnsi="Courier New" w:cs="Courier New"/>
          <w:sz w:val="20"/>
          <w:szCs w:val="20"/>
        </w:rPr>
        <w:t>interpwithnoise(x, t, npad, scale, method, ispos)</w:t>
      </w:r>
      <w:r w:rsidRPr="00000743">
        <w:rPr>
          <w:rFonts w:ascii="Courier New" w:hAnsi="Courier New" w:cs="Courier New"/>
        </w:rPr>
        <w:t xml:space="preserve"> </w:t>
      </w:r>
      <w:r w:rsidRPr="00000743">
        <w:t>, where X is the variable, t is 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79AE2391" w14:textId="77777777" w:rsidR="00000743" w:rsidRPr="00000743" w:rsidRDefault="00000743">
      <w:pPr>
        <w:numPr>
          <w:ilvl w:val="0"/>
          <w:numId w:val="3"/>
        </w:numPr>
        <w:contextualSpacing/>
      </w:pPr>
      <w:r w:rsidRPr="00000743">
        <w:rPr>
          <w:b/>
          <w:bCs/>
          <w:i/>
          <w:iCs/>
        </w:rPr>
        <w:t>Subsample one record at the time intervals of another record</w:t>
      </w:r>
      <w:r w:rsidRPr="00000743">
        <w:t xml:space="preserve"> (e.g. subsample water levels to be at the same intervals as the wave data). Function is:</w:t>
      </w:r>
    </w:p>
    <w:p w14:paraId="28975B40" w14:textId="77777777" w:rsidR="00000743" w:rsidRPr="00000743" w:rsidRDefault="00000743" w:rsidP="00000743">
      <w:pPr>
        <w:ind w:left="360"/>
        <w:contextualSpacing/>
      </w:pPr>
      <w:r w:rsidRPr="00000743">
        <w:rPr>
          <w:rFonts w:ascii="Courier New" w:hAnsi="Courier New" w:cs="Courier New"/>
          <w:sz w:val="20"/>
          <w:szCs w:val="20"/>
        </w:rPr>
        <w:t>subsample_ts(X, t,  mobj)</w:t>
      </w:r>
      <w:r w:rsidRPr="00000743">
        <w:t>, where X and t are the variable to be subsampled and</w:t>
      </w:r>
      <w:r w:rsidRPr="00000743">
        <w:rPr>
          <w:i/>
          <w:iCs/>
        </w:rPr>
        <w:t xml:space="preserve"> mobj</w:t>
      </w:r>
      <w:r w:rsidRPr="00000743">
        <w:t xml:space="preserve"> is the UI handle (must be </w:t>
      </w:r>
      <w:r w:rsidRPr="00000743">
        <w:rPr>
          <w:i/>
          <w:iCs/>
        </w:rPr>
        <w:t>mobj)</w:t>
      </w:r>
      <w:r w:rsidRPr="00000743">
        <w:t>. The user is prompted to select the dataset to be used to define the time intervals. A time series is returned and added as a Derived data set. The user is prompted to define the metadata for the new data set.</w:t>
      </w:r>
    </w:p>
    <w:p w14:paraId="51947D8A" w14:textId="77777777" w:rsidR="00000743" w:rsidRPr="00000743" w:rsidRDefault="00000743">
      <w:pPr>
        <w:numPr>
          <w:ilvl w:val="0"/>
          <w:numId w:val="3"/>
        </w:numPr>
        <w:snapToGrid w:val="0"/>
        <w:spacing w:after="120"/>
      </w:pPr>
      <w:r w:rsidRPr="00000743">
        <w:rPr>
          <w:b/>
          <w:bCs/>
          <w:i/>
          <w:iCs/>
        </w:rPr>
        <w:t>Subsample one record based on a threshold defined for another record</w:t>
      </w:r>
      <w:r w:rsidRPr="00000743">
        <w:t xml:space="preserve"> (e.g. subsample waves based on a threshold water level). Function is:</w:t>
      </w:r>
    </w:p>
    <w:p w14:paraId="48A1086D" w14:textId="77777777" w:rsidR="00000743" w:rsidRPr="00000743" w:rsidRDefault="00000743" w:rsidP="00000743">
      <w:pPr>
        <w:snapToGrid w:val="0"/>
        <w:spacing w:after="120"/>
        <w:ind w:left="360"/>
      </w:pPr>
      <w:r w:rsidRPr="00000743">
        <w:rPr>
          <w:rFonts w:ascii="Courier New" w:hAnsi="Courier New" w:cs="Courier New"/>
          <w:sz w:val="20"/>
          <w:szCs w:val="20"/>
        </w:rPr>
        <w:t>subsample(X, t,  thr, mobj)</w:t>
      </w:r>
      <w:r w:rsidRPr="00000743">
        <w:t xml:space="preserve">, where X and t are the variable to be subsampled, </w:t>
      </w:r>
      <w:r w:rsidRPr="00000743">
        <w:rPr>
          <w:i/>
          <w:iCs/>
        </w:rPr>
        <w:t xml:space="preserve">thr </w:t>
      </w:r>
      <w:r w:rsidRPr="00000743">
        <w:t xml:space="preserve">is the threshold value and </w:t>
      </w:r>
      <w:r w:rsidRPr="00000743">
        <w:rPr>
          <w:i/>
          <w:iCs/>
        </w:rPr>
        <w:t>mobj</w:t>
      </w:r>
      <w:r w:rsidRPr="00000743">
        <w:t xml:space="preserve"> is the UI handle (must be </w:t>
      </w:r>
      <w:r w:rsidRPr="00000743">
        <w:rPr>
          <w:i/>
          <w:iCs/>
        </w:rPr>
        <w:t>mobj</w:t>
      </w:r>
      <w:r w:rsidRPr="00000743">
        <w:t>). The user is prompted to select the dataset and variable to be used to define the condition and a condition operator (&lt;=, ==, etc). A time series is returned and added as a Derived data set. The user is prompted to define the metadata for the new data set.</w:t>
      </w:r>
    </w:p>
    <w:p w14:paraId="64CD09A6" w14:textId="77777777" w:rsidR="00000743" w:rsidRPr="00000743" w:rsidRDefault="00000743">
      <w:pPr>
        <w:numPr>
          <w:ilvl w:val="0"/>
          <w:numId w:val="3"/>
        </w:numPr>
        <w:snapToGrid w:val="0"/>
        <w:spacing w:after="120"/>
        <w:ind w:left="357"/>
      </w:pPr>
      <w:r w:rsidRPr="00000743">
        <w:rPr>
          <w:b/>
          <w:bCs/>
          <w:i/>
          <w:iCs/>
        </w:rPr>
        <w:lastRenderedPageBreak/>
        <w:t>Recursive plot</w:t>
      </w:r>
      <w:r w:rsidRPr="00000743">
        <w:t>. Generates a plot of a variable plotted against itself with an offset (e.g. x(i) versus x(i+1) ). This is called from the Derive Output GUI using:</w:t>
      </w:r>
    </w:p>
    <w:p w14:paraId="28F80D28" w14:textId="77777777" w:rsidR="00000743" w:rsidRPr="00000743" w:rsidRDefault="00000743" w:rsidP="00000743">
      <w:pPr>
        <w:snapToGrid w:val="0"/>
        <w:spacing w:after="120"/>
        <w:ind w:left="357"/>
      </w:pPr>
      <w:r w:rsidRPr="00000743">
        <w:rPr>
          <w:rFonts w:ascii="Courier New" w:hAnsi="Courier New" w:cs="Courier New"/>
          <w:sz w:val="20"/>
          <w:szCs w:val="20"/>
        </w:rPr>
        <w:t>recursive_plot(x, ’varname’, nint)</w:t>
      </w:r>
      <w:r w:rsidRPr="00000743">
        <w:t>, where x is the variable, ‘</w:t>
      </w:r>
      <w:r w:rsidRPr="00000743">
        <w:rPr>
          <w:i/>
          <w:iCs/>
        </w:rPr>
        <w:t>varname</w:t>
      </w:r>
      <w:r w:rsidRPr="00000743">
        <w:t xml:space="preserve">’ is a text string in single quotes and </w:t>
      </w:r>
      <w:r w:rsidRPr="00000743">
        <w:rPr>
          <w:i/>
          <w:iCs/>
        </w:rPr>
        <w:t>nint</w:t>
      </w:r>
      <w:r w:rsidRPr="00000743">
        <w:t xml:space="preserve"> is an integer value that defines the size of the offset. </w:t>
      </w:r>
    </w:p>
    <w:p w14:paraId="4F1D87EE" w14:textId="77777777" w:rsidR="00000743" w:rsidRPr="00000743" w:rsidRDefault="00000743">
      <w:pPr>
        <w:numPr>
          <w:ilvl w:val="0"/>
          <w:numId w:val="3"/>
        </w:numPr>
        <w:snapToGrid w:val="0"/>
        <w:spacing w:after="120"/>
        <w:ind w:left="357"/>
      </w:pPr>
      <w:r w:rsidRPr="00000743">
        <w:rPr>
          <w:b/>
          <w:bCs/>
          <w:i/>
          <w:iCs/>
        </w:rPr>
        <w:t>Phase plot</w:t>
      </w:r>
      <w:r w:rsidRPr="00000743">
        <w:t xml:space="preserve">. This function is similar to the recursive plot function but generates a plot based on two variables that can, optionally, be functions of time. The call to this function is: </w:t>
      </w:r>
    </w:p>
    <w:p w14:paraId="1121C26B" w14:textId="1D0690D0" w:rsidR="003D40C9" w:rsidRDefault="00000743" w:rsidP="00000743">
      <w:pPr>
        <w:snapToGrid w:val="0"/>
        <w:spacing w:after="120"/>
        <w:ind w:left="357"/>
      </w:pPr>
      <w:r w:rsidRPr="00000743">
        <w:rPr>
          <w:rFonts w:ascii="Courier New" w:hAnsi="Courier New" w:cs="Courier New"/>
          <w:sz w:val="20"/>
          <w:szCs w:val="20"/>
        </w:rPr>
        <w:t>phaseplot(X, Y , t)</w:t>
      </w:r>
      <w:r w:rsidRPr="00000743">
        <w:t>, where X and Y are the variables assigned to the respective buttons and t is time (this does not need to be assigned to a button and  t can be omitted if a time stamp for the datapoints is not required).</w:t>
      </w:r>
    </w:p>
    <w:p w14:paraId="580DD068" w14:textId="77777777" w:rsidR="003D40C9" w:rsidRDefault="003D40C9">
      <w:pPr>
        <w:spacing w:after="160"/>
      </w:pPr>
    </w:p>
    <w:p w14:paraId="32A32534" w14:textId="7770594C" w:rsidR="009342C6" w:rsidRDefault="009342C6">
      <w:pPr>
        <w:spacing w:after="160"/>
      </w:pPr>
      <w:r>
        <w:br w:type="page"/>
      </w:r>
    </w:p>
    <w:p w14:paraId="49E1218A" w14:textId="77777777" w:rsidR="009342C6" w:rsidRPr="009342C6" w:rsidRDefault="009342C6" w:rsidP="0078352E">
      <w:pPr>
        <w:pStyle w:val="Heading1"/>
      </w:pPr>
      <w:bookmarkStart w:id="226" w:name="_Ref459037686"/>
      <w:bookmarkStart w:id="227" w:name="_Toc54961646"/>
      <w:bookmarkStart w:id="228" w:name="_Toc192914943"/>
      <w:r w:rsidRPr="009342C6">
        <w:lastRenderedPageBreak/>
        <w:t>User functions</w:t>
      </w:r>
      <w:bookmarkEnd w:id="226"/>
      <w:bookmarkEnd w:id="227"/>
      <w:bookmarkEnd w:id="228"/>
    </w:p>
    <w:p w14:paraId="567C40EE" w14:textId="7CBFB515" w:rsidR="00FA0A84" w:rsidRPr="009342C6" w:rsidRDefault="009342C6" w:rsidP="009342C6">
      <w:r w:rsidRPr="009342C6">
        <w:t>To allow further research of system behaviour to be undertaken without disrupting the underlying model structure, selected functions have been made external to the class definitions</w:t>
      </w:r>
    </w:p>
    <w:p w14:paraId="21B970C3" w14:textId="7B3602BC" w:rsidR="009342C6" w:rsidRPr="009342C6" w:rsidRDefault="0078352E" w:rsidP="00C72716">
      <w:pPr>
        <w:pStyle w:val="Heading2"/>
      </w:pPr>
      <w:bookmarkStart w:id="229" w:name="_Ref458860700"/>
      <w:bookmarkStart w:id="230" w:name="_Ref459466320"/>
      <w:bookmarkStart w:id="231" w:name="_Toc54961648"/>
      <w:bookmarkStart w:id="232" w:name="_Toc192914944"/>
      <w:r>
        <w:t>User Prism Coefficients function – u</w:t>
      </w:r>
      <w:r w:rsidR="009342C6" w:rsidRPr="009342C6">
        <w:t>ser</w:t>
      </w:r>
      <w:r>
        <w:t>p</w:t>
      </w:r>
      <w:r w:rsidR="009342C6" w:rsidRPr="009342C6">
        <w:t>rism</w:t>
      </w:r>
      <w:r>
        <w:t>c</w:t>
      </w:r>
      <w:r w:rsidR="009342C6" w:rsidRPr="009342C6">
        <w:t>oeffs</w:t>
      </w:r>
      <w:bookmarkEnd w:id="229"/>
      <w:bookmarkEnd w:id="230"/>
      <w:bookmarkEnd w:id="231"/>
      <w:r>
        <w:t>.m</w:t>
      </w:r>
      <w:bookmarkEnd w:id="232"/>
    </w:p>
    <w:p w14:paraId="6227A408" w14:textId="77777777" w:rsidR="009342C6" w:rsidRPr="009342C6" w:rsidRDefault="009342C6" w:rsidP="009342C6">
      <w:r w:rsidRPr="009342C6">
        <w:t>The default method for calculating the equilibrium volumes is as a function of tidal prism in the form:</w:t>
      </w:r>
    </w:p>
    <w:p w14:paraId="25CCB3C7" w14:textId="1EC8A65A" w:rsidR="009342C6" w:rsidRPr="009342C6" w:rsidRDefault="009342C6" w:rsidP="009342C6">
      <w:pPr>
        <w:rPr>
          <w:rFonts w:cstheme="minorHAnsi"/>
        </w:rPr>
      </w:pPr>
      <w:r w:rsidRPr="009342C6">
        <w:rPr>
          <w:rFonts w:cstheme="minorHAnsi"/>
          <w:i/>
          <w:iCs/>
        </w:rPr>
        <w:t>V</w:t>
      </w:r>
      <w:r w:rsidRPr="009342C6">
        <w:rPr>
          <w:rFonts w:cstheme="minorHAnsi"/>
          <w:i/>
          <w:iCs/>
          <w:vertAlign w:val="subscript"/>
        </w:rPr>
        <w:t>e</w:t>
      </w:r>
      <w:r w:rsidRPr="009342C6">
        <w:rPr>
          <w:rFonts w:cstheme="minorHAnsi"/>
          <w:i/>
          <w:iCs/>
        </w:rPr>
        <w:t xml:space="preserve"> = α.P</w:t>
      </w:r>
      <w:r w:rsidRPr="009342C6">
        <w:rPr>
          <w:rFonts w:cstheme="minorHAnsi"/>
          <w:i/>
          <w:iCs/>
          <w:vertAlign w:val="superscript"/>
        </w:rPr>
        <w:t>β</w:t>
      </w:r>
      <w:r w:rsidRPr="009342C6">
        <w:rPr>
          <w:rFonts w:cstheme="minorHAnsi"/>
        </w:rPr>
        <w:t xml:space="preserve">, </w:t>
      </w:r>
      <w:r w:rsidRPr="009342C6">
        <w:rPr>
          <w:rFonts w:cstheme="minorHAnsi"/>
          <w:i/>
          <w:iCs/>
        </w:rPr>
        <w:t>P</w:t>
      </w:r>
      <w:r w:rsidRPr="009342C6">
        <w:rPr>
          <w:rFonts w:cstheme="minorHAnsi"/>
        </w:rPr>
        <w:t xml:space="preserve"> is the tidal prism upstream of the element (including the prism within the reach that the element belongs to) and </w:t>
      </w:r>
      <w:r w:rsidRPr="009342C6">
        <w:rPr>
          <w:rFonts w:cstheme="minorHAnsi"/>
          <w:i/>
          <w:iCs/>
        </w:rPr>
        <w:t>α</w:t>
      </w:r>
      <w:r w:rsidRPr="009342C6">
        <w:rPr>
          <w:rFonts w:cstheme="minorHAnsi"/>
        </w:rPr>
        <w:t xml:space="preserve"> and </w:t>
      </w:r>
      <w:r w:rsidRPr="009342C6">
        <w:rPr>
          <w:rFonts w:cstheme="minorHAnsi"/>
          <w:i/>
          <w:iCs/>
        </w:rPr>
        <w:t>β</w:t>
      </w:r>
      <w:r w:rsidRPr="009342C6">
        <w:rPr>
          <w:rFonts w:cstheme="minorHAnsi"/>
        </w:rPr>
        <w:t xml:space="preserve"> are coefficients that have been found to provide a means of representing the relationship between cross-sectional area and prism (the so called O’Brien or Jarrett relationship), which can also be used to characterise other gross properties of estuary systems </w:t>
      </w:r>
      <w:r w:rsidRPr="009342C6">
        <w:rPr>
          <w:rFonts w:cstheme="minorHAnsi"/>
        </w:rPr>
        <w:fldChar w:fldCharType="begin"/>
      </w:r>
      <w:r w:rsidR="0035169A">
        <w:rPr>
          <w:rFonts w:cstheme="minorHAnsi"/>
        </w:rPr>
        <w:instrText xml:space="preserve"> ADDIN EN.CITE &lt;EndNote&gt;&lt;Cite&gt;&lt;Author&gt;Townend&lt;/Author&gt;&lt;Year&gt;2005&lt;/Year&gt;&lt;RecNum&gt;2021&lt;/RecNum&gt;&lt;DisplayText&gt;(Townend, 2005)&lt;/DisplayText&gt;&lt;record&gt;&lt;rec-number&gt;2021&lt;/rec-number&gt;&lt;foreign-keys&gt;&lt;key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Pr="009342C6">
        <w:rPr>
          <w:rFonts w:cstheme="minorHAnsi"/>
        </w:rPr>
        <w:fldChar w:fldCharType="separate"/>
      </w:r>
      <w:r w:rsidRPr="009342C6">
        <w:rPr>
          <w:rFonts w:cstheme="minorHAnsi"/>
          <w:noProof/>
        </w:rPr>
        <w:t>(Townend, 2005)</w:t>
      </w:r>
      <w:r w:rsidRPr="009342C6">
        <w:rPr>
          <w:rFonts w:cstheme="minorHAnsi"/>
        </w:rPr>
        <w:fldChar w:fldCharType="end"/>
      </w:r>
      <w:r w:rsidRPr="009342C6">
        <w:rPr>
          <w:rFonts w:cstheme="minorHAnsi"/>
        </w:rPr>
        <w:t xml:space="preserve">. This is the default used when the variable </w:t>
      </w:r>
      <w:r w:rsidRPr="009342C6">
        <w:rPr>
          <w:rFonts w:cstheme="minorHAnsi"/>
          <w:i/>
          <w:iCs/>
        </w:rPr>
        <w:t>eqtype</w:t>
      </w:r>
      <w:r w:rsidRPr="009342C6">
        <w:rPr>
          <w:rFonts w:cstheme="minorHAnsi"/>
        </w:rPr>
        <w:t xml:space="preserve"> = 1. The option to use tidal range instead of tidal prism is also available and is invoked by setting </w:t>
      </w:r>
      <w:r w:rsidRPr="009342C6">
        <w:rPr>
          <w:rFonts w:cstheme="minorHAnsi"/>
          <w:i/>
          <w:iCs/>
        </w:rPr>
        <w:t>eqtype</w:t>
      </w:r>
      <w:r w:rsidRPr="009342C6">
        <w:rPr>
          <w:rFonts w:cstheme="minorHAnsi"/>
        </w:rPr>
        <w:t xml:space="preserve"> = 0. The values of </w:t>
      </w:r>
      <w:r w:rsidRPr="009342C6">
        <w:rPr>
          <w:rFonts w:cstheme="minorHAnsi"/>
          <w:i/>
          <w:iCs/>
        </w:rPr>
        <w:t xml:space="preserve">α </w:t>
      </w:r>
      <w:r w:rsidRPr="009342C6">
        <w:rPr>
          <w:rFonts w:cstheme="minorHAnsi"/>
        </w:rPr>
        <w:t xml:space="preserve">and </w:t>
      </w:r>
      <w:r w:rsidRPr="009342C6">
        <w:rPr>
          <w:rFonts w:cstheme="minorHAnsi"/>
          <w:i/>
          <w:iCs/>
        </w:rPr>
        <w:t>β</w:t>
      </w:r>
      <w:r w:rsidRPr="009342C6">
        <w:rPr>
          <w:rFonts w:cstheme="minorHAnsi"/>
        </w:rPr>
        <w:t xml:space="preserve"> need to be modified to reflect the use of tidal prism or tidal range. The default values of </w:t>
      </w:r>
      <w:r w:rsidRPr="009342C6">
        <w:rPr>
          <w:rFonts w:cstheme="minorHAnsi"/>
          <w:i/>
          <w:iCs/>
        </w:rPr>
        <w:t>α</w:t>
      </w:r>
      <w:r w:rsidRPr="009342C6">
        <w:rPr>
          <w:rFonts w:cstheme="minorHAnsi"/>
        </w:rPr>
        <w:t xml:space="preserve"> and </w:t>
      </w:r>
      <w:r w:rsidRPr="009342C6">
        <w:rPr>
          <w:rFonts w:cstheme="minorHAnsi"/>
          <w:i/>
          <w:iCs/>
        </w:rPr>
        <w:t>β</w:t>
      </w:r>
      <w:r w:rsidRPr="009342C6">
        <w:rPr>
          <w:rFonts w:cstheme="minorHAnsi"/>
        </w:rPr>
        <w:t xml:space="preserve"> for all element types is 1.</w:t>
      </w:r>
    </w:p>
    <w:p w14:paraId="3919B036" w14:textId="466633EE" w:rsidR="009342C6" w:rsidRPr="009342C6" w:rsidRDefault="009342C6" w:rsidP="009342C6">
      <w:pPr>
        <w:rPr>
          <w:rFonts w:cstheme="minorHAnsi"/>
        </w:rPr>
      </w:pPr>
      <w:r w:rsidRPr="009342C6">
        <w:rPr>
          <w:rFonts w:cstheme="minorHAnsi"/>
        </w:rPr>
        <w:t xml:space="preserve">The choice of coefficients is selected from the list of available coefficient sets using </w:t>
      </w:r>
      <w:r w:rsidRPr="009342C6">
        <w:rPr>
          <w:rFonts w:cstheme="minorHAnsi"/>
          <w:i/>
          <w:color w:val="7B2520" w:themeColor="accent3" w:themeShade="BF"/>
        </w:rPr>
        <w:t>Setup&gt;Run Parameters&gt;Equilibrium Coefficients</w:t>
      </w:r>
      <w:r w:rsidRPr="009342C6">
        <w:rPr>
          <w:rFonts w:cstheme="minorHAnsi"/>
        </w:rPr>
        <w:t xml:space="preserve">. The coefficient sets are defined in the </w:t>
      </w:r>
      <w:r w:rsidR="000D7580">
        <w:rPr>
          <w:rFonts w:cstheme="minorHAnsi"/>
        </w:rPr>
        <w:t>u</w:t>
      </w:r>
      <w:r w:rsidRPr="009342C6">
        <w:rPr>
          <w:rFonts w:cstheme="minorHAnsi"/>
        </w:rPr>
        <w:t>ser</w:t>
      </w:r>
      <w:r w:rsidR="000D7580">
        <w:rPr>
          <w:rFonts w:cstheme="minorHAnsi"/>
        </w:rPr>
        <w:t>p</w:t>
      </w:r>
      <w:r w:rsidRPr="009342C6">
        <w:rPr>
          <w:rFonts w:cstheme="minorHAnsi"/>
        </w:rPr>
        <w:t>rism</w:t>
      </w:r>
      <w:r w:rsidR="000D7580">
        <w:rPr>
          <w:rFonts w:cstheme="minorHAnsi"/>
        </w:rPr>
        <w:t>c</w:t>
      </w:r>
      <w:r w:rsidRPr="009342C6">
        <w:rPr>
          <w:rFonts w:cstheme="minorHAnsi"/>
        </w:rPr>
        <w:t>oeffs.m external function for each element type. Using default values of 1 and setting the ‘Scale to initial values flag’ (</w:t>
      </w:r>
      <w:r w:rsidRPr="009342C6">
        <w:rPr>
          <w:rFonts w:cstheme="minorHAnsi"/>
          <w:i/>
          <w:color w:val="7B2520" w:themeColor="accent3" w:themeShade="BF"/>
        </w:rPr>
        <w:t>Setup&gt;Run Parameters&gt;Conditions</w:t>
      </w:r>
      <w:r w:rsidRPr="009342C6">
        <w:rPr>
          <w:rFonts w:cstheme="minorHAnsi"/>
        </w:rPr>
        <w:t xml:space="preserve">), has the effect of setting </w:t>
      </w:r>
      <w:r w:rsidRPr="009342C6">
        <w:rPr>
          <w:rFonts w:cstheme="minorHAnsi"/>
          <w:i/>
          <w:iCs/>
        </w:rPr>
        <w:t>α = V</w:t>
      </w:r>
      <w:r w:rsidRPr="009342C6">
        <w:rPr>
          <w:rFonts w:cstheme="minorHAnsi"/>
          <w:i/>
          <w:iCs/>
          <w:vertAlign w:val="subscript"/>
        </w:rPr>
        <w:t>m0</w:t>
      </w:r>
      <w:r w:rsidRPr="009342C6">
        <w:rPr>
          <w:rFonts w:cstheme="minorHAnsi"/>
          <w:i/>
          <w:iCs/>
        </w:rPr>
        <w:t>/P</w:t>
      </w:r>
      <w:r w:rsidRPr="009342C6">
        <w:rPr>
          <w:rFonts w:cstheme="minorHAnsi"/>
        </w:rPr>
        <w:t xml:space="preserve">, where </w:t>
      </w:r>
      <w:r w:rsidRPr="009342C6">
        <w:rPr>
          <w:rFonts w:cstheme="minorHAnsi"/>
          <w:i/>
          <w:iCs/>
        </w:rPr>
        <w:t>V</w:t>
      </w:r>
      <w:r w:rsidRPr="009342C6">
        <w:rPr>
          <w:rFonts w:cstheme="minorHAnsi"/>
          <w:i/>
          <w:iCs/>
          <w:vertAlign w:val="subscript"/>
        </w:rPr>
        <w:t>m0</w:t>
      </w:r>
      <w:r w:rsidRPr="009342C6">
        <w:rPr>
          <w:rFonts w:cstheme="minorHAnsi"/>
          <w:vertAlign w:val="subscript"/>
        </w:rPr>
        <w:t xml:space="preserve"> </w:t>
      </w:r>
      <w:r w:rsidRPr="009342C6">
        <w:rPr>
          <w:rFonts w:cstheme="minorHAnsi"/>
        </w:rPr>
        <w:t xml:space="preserve">is the element volume at time </w:t>
      </w:r>
      <w:r w:rsidRPr="009342C6">
        <w:rPr>
          <w:rFonts w:cstheme="minorHAnsi"/>
          <w:i/>
          <w:iCs/>
        </w:rPr>
        <w:t>t=0</w:t>
      </w:r>
      <w:r w:rsidRPr="009342C6">
        <w:rPr>
          <w:rFonts w:cstheme="minorHAnsi"/>
        </w:rPr>
        <w:t xml:space="preserve">.  </w:t>
      </w:r>
    </w:p>
    <w:p w14:paraId="2989D612" w14:textId="77777777" w:rsidR="009342C6" w:rsidRPr="009342C6" w:rsidRDefault="009342C6" w:rsidP="009342C6">
      <w:r w:rsidRPr="009342C6">
        <w:t xml:space="preserve">Setting element type specific values (as is the examples in the file provided) results in </w:t>
      </w:r>
      <w:r w:rsidRPr="009342C6">
        <w:rPr>
          <w:i/>
          <w:iCs/>
        </w:rPr>
        <w:t>V</w:t>
      </w:r>
      <w:r w:rsidRPr="009342C6">
        <w:rPr>
          <w:i/>
          <w:iCs/>
          <w:vertAlign w:val="subscript"/>
        </w:rPr>
        <w:t>e</w:t>
      </w:r>
      <w:r w:rsidRPr="009342C6">
        <w:t xml:space="preserve"> being calculated using these values. If the ‘Scale to initial values flag’ is set, </w:t>
      </w:r>
      <w:r w:rsidRPr="009342C6">
        <w:rPr>
          <w:i/>
          <w:iCs/>
        </w:rPr>
        <w:t>V</w:t>
      </w:r>
      <w:r w:rsidRPr="009342C6">
        <w:rPr>
          <w:i/>
          <w:iCs/>
          <w:vertAlign w:val="subscript"/>
        </w:rPr>
        <w:t>e</w:t>
      </w:r>
      <w:r w:rsidRPr="009342C6">
        <w:t xml:space="preserve"> is scaled based on the initial ratio of </w:t>
      </w:r>
      <w:r w:rsidRPr="009342C6">
        <w:rPr>
          <w:i/>
          <w:iCs/>
        </w:rPr>
        <w:t>V</w:t>
      </w:r>
      <w:r w:rsidRPr="009342C6">
        <w:rPr>
          <w:i/>
          <w:iCs/>
          <w:vertAlign w:val="subscript"/>
        </w:rPr>
        <w:t>m0</w:t>
      </w:r>
      <w:r w:rsidRPr="009342C6">
        <w:rPr>
          <w:i/>
          <w:iCs/>
        </w:rPr>
        <w:t>/V</w:t>
      </w:r>
      <w:r w:rsidRPr="009342C6">
        <w:rPr>
          <w:i/>
          <w:iCs/>
          <w:vertAlign w:val="subscript"/>
        </w:rPr>
        <w:t>e</w:t>
      </w:r>
      <w:r w:rsidRPr="009342C6">
        <w:t>. This allows two scenarios to be considered:</w:t>
      </w:r>
    </w:p>
    <w:p w14:paraId="27E62AD6" w14:textId="77777777" w:rsidR="009342C6" w:rsidRPr="009342C6" w:rsidRDefault="009342C6">
      <w:pPr>
        <w:numPr>
          <w:ilvl w:val="0"/>
          <w:numId w:val="7"/>
        </w:numPr>
        <w:contextualSpacing/>
      </w:pPr>
      <w:r w:rsidRPr="009342C6">
        <w:t xml:space="preserve">With element specific parameters defined and </w:t>
      </w:r>
      <w:r w:rsidRPr="009342C6">
        <w:rPr>
          <w:u w:val="single"/>
        </w:rPr>
        <w:t>no</w:t>
      </w:r>
      <w:r w:rsidRPr="009342C6">
        <w:t xml:space="preserve"> scaling based on initial conditions, any difference with the defined element volumes at </w:t>
      </w:r>
      <w:r w:rsidRPr="009342C6">
        <w:rPr>
          <w:i/>
          <w:iCs/>
        </w:rPr>
        <w:t xml:space="preserve">t=0 </w:t>
      </w:r>
      <w:r w:rsidRPr="009342C6">
        <w:t>is a perturbation and the system will seek to adjust to the defined equilibrium conditions</w:t>
      </w:r>
    </w:p>
    <w:p w14:paraId="4406135B" w14:textId="77777777" w:rsidR="009342C6" w:rsidRPr="009342C6" w:rsidRDefault="009342C6">
      <w:pPr>
        <w:numPr>
          <w:ilvl w:val="0"/>
          <w:numId w:val="7"/>
        </w:numPr>
        <w:contextualSpacing/>
      </w:pPr>
      <w:r w:rsidRPr="009342C6">
        <w:t>With element specific parameters defined and scaling based on initial conditions, there is no initial perturbation but any non-linear variation over time is represented. This captures the assumption that the values used at the start of the run are close to an equilibrium condition but may not agree with exactly with the equation being used and so are adjusted to remove this initial difference by re-scaling them.</w:t>
      </w:r>
    </w:p>
    <w:p w14:paraId="38216C11" w14:textId="5FF69179" w:rsidR="009342C6" w:rsidRPr="009342C6" w:rsidRDefault="009342C6" w:rsidP="009342C6">
      <w:r w:rsidRPr="009342C6">
        <w:t>This function can be varied in conjunction with changes in A</w:t>
      </w:r>
      <w:r w:rsidR="000D7580">
        <w:t>SM_m</w:t>
      </w:r>
      <w:r w:rsidRPr="009342C6">
        <w:t xml:space="preserve">odel (see Section </w:t>
      </w:r>
      <w:r w:rsidRPr="009342C6">
        <w:fldChar w:fldCharType="begin"/>
      </w:r>
      <w:r w:rsidRPr="009342C6">
        <w:instrText xml:space="preserve"> REF _Ref458860744 \r \h </w:instrText>
      </w:r>
      <w:r w:rsidRPr="009342C6">
        <w:fldChar w:fldCharType="separate"/>
      </w:r>
      <w:r w:rsidR="00567DDE">
        <w:t>6.4</w:t>
      </w:r>
      <w:r w:rsidRPr="009342C6">
        <w:fldChar w:fldCharType="end"/>
      </w:r>
      <w:r w:rsidRPr="009342C6">
        <w:t xml:space="preserve">) to introduce different relationships to define the equilibrium conditions. The default, a generic set and two location specific cases, for the Venice and Amelander, are included in the version of </w:t>
      </w:r>
      <w:r w:rsidR="000D7580" w:rsidRPr="000D7580">
        <w:t>userprismcoeffs</w:t>
      </w:r>
      <w:r w:rsidR="000D7580">
        <w:t>.m</w:t>
      </w:r>
      <w:r w:rsidRPr="009342C6">
        <w:t xml:space="preserve"> provided. Note that in the Amelander model a constant value is assigned to tidalflat equilibrium by setting alpha to this value and beta to zero. </w:t>
      </w:r>
    </w:p>
    <w:p w14:paraId="753B9221" w14:textId="3FB2162F" w:rsidR="009342C6" w:rsidRPr="009342C6" w:rsidRDefault="009342C6" w:rsidP="009342C6">
      <w:pPr>
        <w:rPr>
          <w:rFonts w:ascii="Calibri" w:hAnsi="Calibri" w:cs="Calibri"/>
        </w:rPr>
      </w:pPr>
      <w:r w:rsidRPr="009342C6">
        <w:t xml:space="preserve">Additional settings can be added as cases of the switch in the </w:t>
      </w:r>
      <w:r w:rsidR="000D7580" w:rsidRPr="000D7580">
        <w:t>userprismcoeffs</w:t>
      </w:r>
      <w:r w:rsidRPr="009342C6">
        <w:t xml:space="preserve">.m function file. For these to be shown in the pop-up selection list, when </w:t>
      </w:r>
      <w:r w:rsidRPr="009342C6">
        <w:rPr>
          <w:rFonts w:cstheme="minorHAnsi"/>
        </w:rPr>
        <w:t>using</w:t>
      </w:r>
      <w:r w:rsidRPr="009342C6">
        <w:rPr>
          <w:rFonts w:ascii="Calibri" w:hAnsi="Calibri" w:cs="Calibri"/>
        </w:rPr>
        <w:t xml:space="preserve"> </w:t>
      </w:r>
      <w:r w:rsidRPr="009342C6">
        <w:rPr>
          <w:i/>
          <w:color w:val="7B2520" w:themeColor="accent3" w:themeShade="BF"/>
        </w:rPr>
        <w:t>Setup&gt;Run Parameters&gt;Equilibrium Coefficients</w:t>
      </w:r>
      <w:r w:rsidRPr="009342C6">
        <w:rPr>
          <w:rFonts w:ascii="Calibri" w:hAnsi="Calibri" w:cs="Calibri"/>
        </w:rPr>
        <w:t xml:space="preserve">, </w:t>
      </w:r>
      <w:r w:rsidRPr="009342C6">
        <w:t>the property setting in the RunProps class needs to be edited:</w:t>
      </w:r>
    </w:p>
    <w:p w14:paraId="0961E08C" w14:textId="77777777" w:rsidR="009342C6" w:rsidRPr="009342C6" w:rsidRDefault="009342C6" w:rsidP="009342C6">
      <w:r w:rsidRPr="009342C6">
        <w:rPr>
          <w:noProof/>
        </w:rPr>
        <w:drawing>
          <wp:inline distT="0" distB="0" distL="0" distR="0" wp14:anchorId="5D784C96" wp14:editId="6B1F0BE7">
            <wp:extent cx="5758180" cy="285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58180" cy="285750"/>
                    </a:xfrm>
                    <a:prstGeom prst="rect">
                      <a:avLst/>
                    </a:prstGeom>
                    <a:noFill/>
                    <a:ln>
                      <a:noFill/>
                    </a:ln>
                  </pic:spPr>
                </pic:pic>
              </a:graphicData>
            </a:graphic>
          </wp:inline>
        </w:drawing>
      </w:r>
    </w:p>
    <w:p w14:paraId="0AF00559" w14:textId="77777777" w:rsidR="009342C6" w:rsidRPr="009342C6" w:rsidRDefault="009342C6" w:rsidP="0078352E">
      <w:pPr>
        <w:pStyle w:val="Heading2"/>
      </w:pPr>
      <w:bookmarkStart w:id="233" w:name="_Ref458867188"/>
      <w:bookmarkStart w:id="234" w:name="_Ref458867223"/>
      <w:bookmarkStart w:id="235" w:name="_Toc54961649"/>
      <w:bookmarkStart w:id="236" w:name="_Toc192914945"/>
      <w:r w:rsidRPr="009342C6">
        <w:t>UserSLRrate</w:t>
      </w:r>
      <w:bookmarkEnd w:id="233"/>
      <w:bookmarkEnd w:id="234"/>
      <w:bookmarkEnd w:id="235"/>
      <w:bookmarkEnd w:id="236"/>
    </w:p>
    <w:p w14:paraId="4AD90FAB" w14:textId="77777777" w:rsidR="00D51147" w:rsidRDefault="00D51147" w:rsidP="00D51147">
      <w:r w:rsidRPr="009342C6">
        <w:t xml:space="preserve">The rate of sea level rise is defined in </w:t>
      </w:r>
      <w:r w:rsidRPr="009342C6">
        <w:rPr>
          <w:i/>
          <w:color w:val="7B2520" w:themeColor="accent3" w:themeShade="BF"/>
        </w:rPr>
        <w:t>Setup&gt;Estuary&gt; Water Levels</w:t>
      </w:r>
      <w:r w:rsidRPr="009342C6">
        <w:t xml:space="preserve"> and can </w:t>
      </w:r>
      <w:r>
        <w:t>take several forms</w:t>
      </w:r>
      <w:r w:rsidRPr="009342C6">
        <w:t>. The amount of sea level rise at time, t, is computed in</w:t>
      </w:r>
      <w:r>
        <w:t xml:space="preserve"> sealevelrise</w:t>
      </w:r>
      <w:r w:rsidRPr="009342C6">
        <w:t xml:space="preserve">.m. </w:t>
      </w:r>
      <w:r>
        <w:t>The settings possible use different functions in sealeverise and include:</w:t>
      </w:r>
    </w:p>
    <w:p w14:paraId="043AF475" w14:textId="77777777" w:rsidR="00D51147" w:rsidRDefault="00D51147" w:rsidP="00D51147">
      <w:pPr>
        <w:pStyle w:val="ListParagraph"/>
        <w:numPr>
          <w:ilvl w:val="0"/>
          <w:numId w:val="10"/>
        </w:numPr>
      </w:pPr>
      <w:r>
        <w:t>a linear rate of sea level rise  - slr input as a single positive value in m/yr.</w:t>
      </w:r>
    </w:p>
    <w:p w14:paraId="64C0DE1B" w14:textId="77777777" w:rsidR="00D51147" w:rsidRDefault="00D51147" w:rsidP="00D51147">
      <w:pPr>
        <w:pStyle w:val="ListParagraph"/>
      </w:pPr>
      <w:bookmarkStart w:id="237" w:name="_Hlk149122176"/>
      <w:r>
        <w:t xml:space="preserve">e.g., input </w:t>
      </w:r>
      <w:r w:rsidRPr="003C65D0">
        <w:rPr>
          <w:i/>
          <w:iCs/>
        </w:rPr>
        <w:t>Rate of sea level rise (m/yr): 0.002</w:t>
      </w:r>
    </w:p>
    <w:bookmarkEnd w:id="237"/>
    <w:p w14:paraId="56159516" w14:textId="77777777" w:rsidR="00D51147" w:rsidRDefault="00D51147" w:rsidP="00D51147">
      <w:pPr>
        <w:pStyle w:val="ListParagraph"/>
        <w:numPr>
          <w:ilvl w:val="0"/>
          <w:numId w:val="10"/>
        </w:numPr>
      </w:pPr>
      <w:r>
        <w:lastRenderedPageBreak/>
        <w:t xml:space="preserve">an exponential rate of sea level rise. </w:t>
      </w:r>
      <w:bookmarkStart w:id="238" w:name="_Hlk87902747"/>
      <w:r>
        <w:t xml:space="preserve">The </w:t>
      </w:r>
      <w:r w:rsidRPr="00A54DDF">
        <w:t>exponential rate</w:t>
      </w:r>
      <w:r>
        <w:t xml:space="preserve"> of</w:t>
      </w:r>
      <w:r w:rsidRPr="00A54DDF">
        <w:t xml:space="preserve"> increase (m/yr)</w:t>
      </w:r>
      <w:r>
        <w:t xml:space="preserve"> </w:t>
      </w:r>
      <w:bookmarkEnd w:id="238"/>
      <w:r>
        <w:t>is input as a negative value. The exponential increase starts in 1900 and the rate prior to 1900 is taken as 0.001 m/yr.</w:t>
      </w:r>
    </w:p>
    <w:p w14:paraId="150560AF" w14:textId="77777777" w:rsidR="00D51147" w:rsidRDefault="00D51147" w:rsidP="00D51147">
      <w:pPr>
        <w:pStyle w:val="ListParagraph"/>
      </w:pPr>
      <w:r>
        <w:t xml:space="preserve">e.g., input </w:t>
      </w:r>
      <w:r w:rsidRPr="003C65D0">
        <w:rPr>
          <w:i/>
          <w:iCs/>
        </w:rPr>
        <w:t>Rate of sea level rise (m/yr): -0.011</w:t>
      </w:r>
    </w:p>
    <w:p w14:paraId="0A5ADE70" w14:textId="77777777" w:rsidR="00D51147" w:rsidRDefault="00D51147" w:rsidP="00D51147">
      <w:pPr>
        <w:pStyle w:val="ListParagraph"/>
      </w:pPr>
    </w:p>
    <w:p w14:paraId="5B141F64" w14:textId="77777777" w:rsidR="00D51147" w:rsidRPr="00720C7E" w:rsidRDefault="00D51147" w:rsidP="00D51147">
      <w:pPr>
        <w:pStyle w:val="ListParagraph"/>
        <w:numPr>
          <w:ilvl w:val="0"/>
          <w:numId w:val="10"/>
        </w:numPr>
      </w:pPr>
      <w:r>
        <w:t>an exponential rate of sea level rise, specified as a vector with values for t</w:t>
      </w:r>
      <w:r w:rsidRPr="00461002">
        <w:t>he exponential rate increase (m/yr)</w:t>
      </w:r>
      <w:r>
        <w:t xml:space="preserve">, </w:t>
      </w:r>
      <w:r w:rsidRPr="00461002">
        <w:t>start</w:t>
      </w:r>
      <w:r>
        <w:t xml:space="preserve"> year</w:t>
      </w:r>
      <w:r w:rsidRPr="00461002">
        <w:t xml:space="preserve"> of exponential increase</w:t>
      </w:r>
      <w:r>
        <w:t xml:space="preserve"> and linear rate to be used prior to start year. </w:t>
      </w:r>
      <w:bookmarkStart w:id="239" w:name="_Hlk149122689"/>
      <w:bookmarkStart w:id="240" w:name="_Hlk96104078"/>
      <w:r w:rsidRPr="003C65D0">
        <w:t>e.g.,</w:t>
      </w:r>
      <w:r>
        <w:t xml:space="preserve"> input</w:t>
      </w:r>
      <w:r w:rsidRPr="003C65D0">
        <w:t xml:space="preserve"> </w:t>
      </w:r>
      <w:r w:rsidRPr="003C65D0">
        <w:rPr>
          <w:i/>
          <w:iCs/>
        </w:rPr>
        <w:t xml:space="preserve">Rate of sea level rise (m/yr): </w:t>
      </w:r>
      <w:bookmarkEnd w:id="239"/>
      <w:r w:rsidRPr="003C65D0">
        <w:rPr>
          <w:i/>
          <w:iCs/>
        </w:rPr>
        <w:t xml:space="preserve">0.011 </w:t>
      </w:r>
      <w:r>
        <w:rPr>
          <w:i/>
          <w:iCs/>
        </w:rPr>
        <w:t xml:space="preserve">  </w:t>
      </w:r>
      <w:r w:rsidRPr="003C65D0">
        <w:rPr>
          <w:i/>
          <w:iCs/>
        </w:rPr>
        <w:t xml:space="preserve">1900 </w:t>
      </w:r>
      <w:r>
        <w:rPr>
          <w:i/>
          <w:iCs/>
        </w:rPr>
        <w:t xml:space="preserve">  </w:t>
      </w:r>
      <w:r w:rsidRPr="003C65D0">
        <w:rPr>
          <w:i/>
          <w:iCs/>
        </w:rPr>
        <w:t>0.001</w:t>
      </w:r>
    </w:p>
    <w:p w14:paraId="2E051BB7" w14:textId="77777777" w:rsidR="00D51147" w:rsidRDefault="00D51147" w:rsidP="00D51147">
      <w:pPr>
        <w:pStyle w:val="ListParagraph"/>
      </w:pPr>
      <w:r w:rsidRPr="00952094">
        <w:rPr>
          <w:position w:val="-52"/>
        </w:rPr>
        <w:object w:dxaOrig="3920" w:dyaOrig="1160" w14:anchorId="49793AFE">
          <v:shape id="_x0000_i1037" type="#_x0000_t75" style="width:196pt;height:58pt" o:ole="">
            <v:imagedata r:id="rId98" o:title=""/>
          </v:shape>
          <o:OLEObject Type="Embed" ProgID="Equation.DSMT4" ShapeID="_x0000_i1037" DrawAspect="Content" ObjectID="_1804950746" r:id="rId99"/>
        </w:object>
      </w:r>
    </w:p>
    <w:p w14:paraId="150513E6" w14:textId="77777777" w:rsidR="00D51147" w:rsidRDefault="00D51147" w:rsidP="00D51147">
      <w:pPr>
        <w:pStyle w:val="ListParagraph"/>
      </w:pPr>
      <w:r>
        <w:t xml:space="preserve">This </w:t>
      </w:r>
      <w:r w:rsidRPr="003C65D0">
        <w:t xml:space="preserve">gives the same as option (ii) </w:t>
      </w:r>
      <w:r>
        <w:t>for the example shown above</w:t>
      </w:r>
      <w:r w:rsidRPr="003C65D0">
        <w:t>.</w:t>
      </w:r>
      <w:r>
        <w:t xml:space="preserve"> </w:t>
      </w:r>
    </w:p>
    <w:p w14:paraId="7ED91EEA" w14:textId="77777777" w:rsidR="00D51147" w:rsidRDefault="00D51147" w:rsidP="00D51147">
      <w:pPr>
        <w:pStyle w:val="ListParagraph"/>
      </w:pPr>
      <w:bookmarkStart w:id="241" w:name="_Hlk149122756"/>
      <w:r>
        <w:t>A pivot year can also be included (see below).</w:t>
      </w:r>
    </w:p>
    <w:p w14:paraId="6A83F855" w14:textId="77777777" w:rsidR="00D51147" w:rsidRDefault="00D51147" w:rsidP="00D51147">
      <w:pPr>
        <w:pStyle w:val="ListParagraph"/>
      </w:pPr>
      <w:r w:rsidRPr="00FB15F2">
        <w:t xml:space="preserve">e.g., input </w:t>
      </w:r>
      <w:r w:rsidRPr="00FB15F2">
        <w:rPr>
          <w:i/>
          <w:iCs/>
        </w:rPr>
        <w:t>Rate of sea level rise (m/yr): 0.011   1900    0.001   1980</w:t>
      </w:r>
    </w:p>
    <w:bookmarkEnd w:id="241"/>
    <w:p w14:paraId="63DAC27F" w14:textId="77777777" w:rsidR="00D51147" w:rsidRDefault="00D51147" w:rsidP="00D51147">
      <w:pPr>
        <w:pStyle w:val="ListParagraph"/>
      </w:pPr>
    </w:p>
    <w:p w14:paraId="5A64785F" w14:textId="77777777" w:rsidR="00D51147" w:rsidRDefault="00D51147" w:rsidP="00D51147">
      <w:pPr>
        <w:pStyle w:val="ListParagraph"/>
        <w:numPr>
          <w:ilvl w:val="0"/>
          <w:numId w:val="10"/>
        </w:numPr>
      </w:pPr>
      <w:r>
        <w:t xml:space="preserve">extends option (iii) to include the Holocene. Also specified as a vector with 6 values. The first 3 are as defined for option (iii). The remaining values are the scale, shape and offset for an exponential that approximately captures the Holocene back to about 8000 BP or 6000 BC. For example, values of 1.32, 2400, 0.6 provide a good approximation against data for the Humber estuary. </w:t>
      </w:r>
    </w:p>
    <w:p w14:paraId="5B6AC67A" w14:textId="77777777" w:rsidR="00D51147" w:rsidRDefault="00D51147" w:rsidP="00D51147">
      <w:pPr>
        <w:pStyle w:val="ListParagraph"/>
        <w:rPr>
          <w:i/>
          <w:iCs/>
        </w:rPr>
      </w:pPr>
      <w:r w:rsidRPr="003C65D0">
        <w:t>e.g.,</w:t>
      </w:r>
      <w:r>
        <w:t xml:space="preserve"> input</w:t>
      </w:r>
      <w:r w:rsidRPr="003C65D0">
        <w:t xml:space="preserve"> </w:t>
      </w:r>
      <w:r w:rsidRPr="003C65D0">
        <w:rPr>
          <w:i/>
          <w:iCs/>
        </w:rPr>
        <w:t>Rate of sea level rise (m/yr):</w:t>
      </w:r>
      <w:bookmarkStart w:id="242" w:name="_Hlk149122784"/>
      <w:r w:rsidRPr="003C65D0">
        <w:rPr>
          <w:i/>
          <w:iCs/>
        </w:rPr>
        <w:t xml:space="preserve"> 0.011 </w:t>
      </w:r>
      <w:r>
        <w:rPr>
          <w:i/>
          <w:iCs/>
        </w:rPr>
        <w:t xml:space="preserve"> </w:t>
      </w:r>
      <w:r w:rsidRPr="003C65D0">
        <w:rPr>
          <w:i/>
          <w:iCs/>
        </w:rPr>
        <w:t xml:space="preserve"> 1900   </w:t>
      </w:r>
      <w:r>
        <w:rPr>
          <w:i/>
          <w:iCs/>
        </w:rPr>
        <w:t xml:space="preserve"> </w:t>
      </w:r>
      <w:r w:rsidRPr="003C65D0">
        <w:rPr>
          <w:i/>
          <w:iCs/>
        </w:rPr>
        <w:t xml:space="preserve">0.001   </w:t>
      </w:r>
      <w:r>
        <w:rPr>
          <w:i/>
          <w:iCs/>
        </w:rPr>
        <w:t xml:space="preserve"> </w:t>
      </w:r>
      <w:r w:rsidRPr="003C65D0">
        <w:rPr>
          <w:i/>
          <w:iCs/>
        </w:rPr>
        <w:t xml:space="preserve">1.32  </w:t>
      </w:r>
      <w:r>
        <w:rPr>
          <w:i/>
          <w:iCs/>
        </w:rPr>
        <w:t xml:space="preserve"> </w:t>
      </w:r>
      <w:r w:rsidRPr="003C65D0">
        <w:rPr>
          <w:i/>
          <w:iCs/>
        </w:rPr>
        <w:t xml:space="preserve"> 2400 </w:t>
      </w:r>
      <w:r>
        <w:rPr>
          <w:i/>
          <w:iCs/>
        </w:rPr>
        <w:t xml:space="preserve"> </w:t>
      </w:r>
      <w:r w:rsidRPr="003C65D0">
        <w:rPr>
          <w:i/>
          <w:iCs/>
        </w:rPr>
        <w:t xml:space="preserve">  0.6</w:t>
      </w:r>
      <w:bookmarkEnd w:id="242"/>
    </w:p>
    <w:p w14:paraId="2A4D1ABA" w14:textId="77777777" w:rsidR="00D51147" w:rsidRPr="00FB15F2" w:rsidRDefault="00D51147" w:rsidP="00D51147">
      <w:pPr>
        <w:pStyle w:val="ListParagraph"/>
      </w:pPr>
      <w:r w:rsidRPr="00FB15F2">
        <w:t>A pivot year can also be included (see below).</w:t>
      </w:r>
    </w:p>
    <w:p w14:paraId="6B071454" w14:textId="77777777" w:rsidR="00D51147" w:rsidRDefault="00D51147" w:rsidP="00D51147">
      <w:pPr>
        <w:pStyle w:val="ListParagraph"/>
      </w:pPr>
      <w:r w:rsidRPr="00FB15F2">
        <w:t xml:space="preserve">e.g., input </w:t>
      </w:r>
      <w:r w:rsidRPr="00FB15F2">
        <w:rPr>
          <w:i/>
          <w:iCs/>
        </w:rPr>
        <w:t xml:space="preserve">Rate of sea level rise (m/yr): </w:t>
      </w:r>
      <w:r w:rsidRPr="003C65D0">
        <w:rPr>
          <w:i/>
          <w:iCs/>
        </w:rPr>
        <w:t xml:space="preserve">0.011 </w:t>
      </w:r>
      <w:r>
        <w:rPr>
          <w:i/>
          <w:iCs/>
        </w:rPr>
        <w:t xml:space="preserve"> </w:t>
      </w:r>
      <w:r w:rsidRPr="003C65D0">
        <w:rPr>
          <w:i/>
          <w:iCs/>
        </w:rPr>
        <w:t xml:space="preserve"> 1900   </w:t>
      </w:r>
      <w:r>
        <w:rPr>
          <w:i/>
          <w:iCs/>
        </w:rPr>
        <w:t xml:space="preserve"> </w:t>
      </w:r>
      <w:r w:rsidRPr="003C65D0">
        <w:rPr>
          <w:i/>
          <w:iCs/>
        </w:rPr>
        <w:t xml:space="preserve">0.001   </w:t>
      </w:r>
      <w:r>
        <w:rPr>
          <w:i/>
          <w:iCs/>
        </w:rPr>
        <w:t xml:space="preserve"> </w:t>
      </w:r>
      <w:r w:rsidRPr="003C65D0">
        <w:rPr>
          <w:i/>
          <w:iCs/>
        </w:rPr>
        <w:t xml:space="preserve">1.32  </w:t>
      </w:r>
      <w:r>
        <w:rPr>
          <w:i/>
          <w:iCs/>
        </w:rPr>
        <w:t xml:space="preserve"> </w:t>
      </w:r>
      <w:r w:rsidRPr="003C65D0">
        <w:rPr>
          <w:i/>
          <w:iCs/>
        </w:rPr>
        <w:t xml:space="preserve"> 2400 </w:t>
      </w:r>
      <w:r>
        <w:rPr>
          <w:i/>
          <w:iCs/>
        </w:rPr>
        <w:t xml:space="preserve"> </w:t>
      </w:r>
      <w:r w:rsidRPr="003C65D0">
        <w:rPr>
          <w:i/>
          <w:iCs/>
        </w:rPr>
        <w:t xml:space="preserve">  0.6</w:t>
      </w:r>
      <w:r>
        <w:rPr>
          <w:i/>
          <w:iCs/>
        </w:rPr>
        <w:t xml:space="preserve">    </w:t>
      </w:r>
      <w:r w:rsidRPr="00FB15F2">
        <w:rPr>
          <w:i/>
          <w:iCs/>
        </w:rPr>
        <w:t>1980</w:t>
      </w:r>
    </w:p>
    <w:p w14:paraId="09A3D4A7" w14:textId="77777777" w:rsidR="00D51147" w:rsidRDefault="00D51147" w:rsidP="00D51147">
      <w:pPr>
        <w:pStyle w:val="ListParagraph"/>
      </w:pPr>
    </w:p>
    <w:bookmarkEnd w:id="240"/>
    <w:p w14:paraId="6D21C123" w14:textId="77777777" w:rsidR="00D51147" w:rsidRDefault="00D51147" w:rsidP="00D51147">
      <w:pPr>
        <w:pStyle w:val="ListParagraph"/>
        <w:numPr>
          <w:ilvl w:val="0"/>
          <w:numId w:val="10"/>
        </w:numPr>
      </w:pPr>
      <w:r>
        <w:t>a user defined function by specifying the rate of sea level rise as NaN. The desired function should then be called from or added to case 4 in sealevelrise.m.</w:t>
      </w:r>
    </w:p>
    <w:p w14:paraId="42FB5DF1" w14:textId="77777777" w:rsidR="00D51147" w:rsidRDefault="00D51147" w:rsidP="00D51147">
      <w:pPr>
        <w:pStyle w:val="ListParagraph"/>
      </w:pPr>
      <w:r w:rsidRPr="003C65D0">
        <w:t>e.g.,</w:t>
      </w:r>
      <w:r>
        <w:t xml:space="preserve"> input</w:t>
      </w:r>
      <w:r w:rsidRPr="003C65D0">
        <w:t xml:space="preserve"> </w:t>
      </w:r>
      <w:r w:rsidRPr="003C65D0">
        <w:rPr>
          <w:i/>
          <w:iCs/>
        </w:rPr>
        <w:t>Rate of sea level rise (m/yr): NaN</w:t>
      </w:r>
    </w:p>
    <w:p w14:paraId="404FB4B4" w14:textId="77777777" w:rsidR="00D51147" w:rsidRDefault="00D51147" w:rsidP="00D51147">
      <w:pPr>
        <w:pStyle w:val="ListParagraph"/>
      </w:pPr>
    </w:p>
    <w:p w14:paraId="4CD4222D" w14:textId="77777777" w:rsidR="00D51147" w:rsidRPr="009342C6" w:rsidRDefault="00D51147" w:rsidP="00D51147">
      <w:r>
        <w:t xml:space="preserve">Options (iii) and (iv) can also include a pivot year. This defines the year in which mean sea level is zero to the datum used in the model. The year is appended to the vector that defines the </w:t>
      </w:r>
      <w:r w:rsidRPr="00712315">
        <w:t>Rate of sea level rise</w:t>
      </w:r>
      <w:r>
        <w:t xml:space="preserve"> in the Water Levels input UI. For example </w:t>
      </w:r>
      <w:r w:rsidRPr="00712315">
        <w:t>[</w:t>
      </w:r>
      <w:bookmarkStart w:id="243" w:name="_Hlk149122680"/>
      <w:r w:rsidRPr="00712315">
        <w:t>0.011   1900   0.001</w:t>
      </w:r>
      <w:r>
        <w:t xml:space="preserve"> 1980</w:t>
      </w:r>
      <w:bookmarkEnd w:id="243"/>
      <w:r w:rsidRPr="00712315">
        <w:t>]</w:t>
      </w:r>
      <w:r>
        <w:t xml:space="preserve"> would produce the same sea level curve as option (iii) with the curve offset so that mean sea level is zero in 1980. </w:t>
      </w:r>
      <w:r w:rsidRPr="0003616E">
        <w:rPr>
          <w:b/>
          <w:bCs/>
        </w:rPr>
        <w:t>If the pivot year is not specified a default value of 2000 is used.</w:t>
      </w:r>
    </w:p>
    <w:p w14:paraId="012FE873" w14:textId="77777777" w:rsidR="00D51147" w:rsidRDefault="00D51147" w:rsidP="00D51147">
      <w:r>
        <w:t>For example, b</w:t>
      </w:r>
      <w:r w:rsidRPr="009342C6">
        <w:t xml:space="preserve">y defining a rate </w:t>
      </w:r>
      <w:r w:rsidRPr="009342C6">
        <w:rPr>
          <w:rFonts w:cstheme="minorHAnsi"/>
        </w:rPr>
        <w:t>≤</w:t>
      </w:r>
      <w:r w:rsidRPr="009342C6">
        <w:t xml:space="preserve"> -</w:t>
      </w:r>
      <w:r>
        <w:t>0.01</w:t>
      </w:r>
      <w:r w:rsidRPr="009342C6">
        <w:t xml:space="preserve"> m/year,</w:t>
      </w:r>
      <w:r>
        <w:t xml:space="preserve"> option (ii) is invoked and</w:t>
      </w:r>
      <w:r w:rsidRPr="009342C6">
        <w:t xml:space="preserve"> </w:t>
      </w:r>
      <w:r>
        <w:t xml:space="preserve">returns </w:t>
      </w:r>
      <w:r w:rsidRPr="009342C6">
        <w:t xml:space="preserve">a linear rise of 1mm/year prior to 1900 and an exponential rate of increase thereafter that approximates IPCC projections used in the UK (circa 2010). However, this function can be replaced by any function that returns the amount of sea level rise at model run time from </w:t>
      </w:r>
      <w:r w:rsidRPr="009342C6">
        <w:rPr>
          <w:i/>
          <w:iCs/>
        </w:rPr>
        <w:t>t=0</w:t>
      </w:r>
      <w:r>
        <w:t xml:space="preserve"> by using option (v).</w:t>
      </w:r>
    </w:p>
    <w:p w14:paraId="594CE68B" w14:textId="1BB6FF72" w:rsidR="00F37668" w:rsidRDefault="00F37668" w:rsidP="00F37668">
      <w:pPr>
        <w:pStyle w:val="Heading2"/>
      </w:pPr>
      <w:bookmarkStart w:id="244" w:name="_Toc192914946"/>
      <w:r>
        <w:t>Command Line option</w:t>
      </w:r>
      <w:bookmarkEnd w:id="244"/>
    </w:p>
    <w:p w14:paraId="2DE70B05" w14:textId="76831E44" w:rsidR="00F37668" w:rsidRDefault="00F37668" w:rsidP="00F37668">
      <w:r>
        <w:t xml:space="preserve">Whilst the model is designed to be run from the UI, it can also be run from the command line, using a script or in batch. In the </w:t>
      </w:r>
      <w:r>
        <w:fldChar w:fldCharType="begin"/>
      </w:r>
      <w:r>
        <w:instrText xml:space="preserve"> REF Model_name \h </w:instrText>
      </w:r>
      <w:r>
        <w:fldChar w:fldCharType="separate"/>
      </w:r>
      <w:r w:rsidR="00567DDE">
        <w:t>Asmita</w:t>
      </w:r>
      <w:r>
        <w:fldChar w:fldCharType="end"/>
      </w:r>
      <w:r>
        <w:t xml:space="preserve"> App folder there is an ‘asmita_functions’ sub-folder with the following functions and scripts:</w:t>
      </w:r>
    </w:p>
    <w:tbl>
      <w:tblPr>
        <w:tblStyle w:val="TableGrid"/>
        <w:tblW w:w="0" w:type="auto"/>
        <w:tblLook w:val="04A0" w:firstRow="1" w:lastRow="0" w:firstColumn="1" w:lastColumn="0" w:noHBand="0" w:noVBand="1"/>
      </w:tblPr>
      <w:tblGrid>
        <w:gridCol w:w="3534"/>
        <w:gridCol w:w="5526"/>
      </w:tblGrid>
      <w:tr w:rsidR="00F37668" w14:paraId="16D2955B" w14:textId="77777777" w:rsidTr="00F37668">
        <w:tc>
          <w:tcPr>
            <w:tcW w:w="3114" w:type="dxa"/>
          </w:tcPr>
          <w:p w14:paraId="01E2EC35" w14:textId="634968F8" w:rsidR="00F37668" w:rsidRPr="00F37668" w:rsidRDefault="00F37668" w:rsidP="00F37668">
            <w:pPr>
              <w:jc w:val="center"/>
              <w:rPr>
                <w:b/>
                <w:bCs/>
              </w:rPr>
            </w:pPr>
            <w:r w:rsidRPr="00F37668">
              <w:rPr>
                <w:b/>
                <w:bCs/>
              </w:rPr>
              <w:t>Function or Script</w:t>
            </w:r>
          </w:p>
        </w:tc>
        <w:tc>
          <w:tcPr>
            <w:tcW w:w="5946" w:type="dxa"/>
          </w:tcPr>
          <w:p w14:paraId="798C4F7E" w14:textId="2123081B" w:rsidR="00F37668" w:rsidRPr="00F37668" w:rsidRDefault="00F37668" w:rsidP="00F37668">
            <w:pPr>
              <w:jc w:val="center"/>
              <w:rPr>
                <w:b/>
                <w:bCs/>
              </w:rPr>
            </w:pPr>
            <w:r w:rsidRPr="00F37668">
              <w:rPr>
                <w:b/>
                <w:bCs/>
              </w:rPr>
              <w:t>Description</w:t>
            </w:r>
          </w:p>
        </w:tc>
      </w:tr>
      <w:tr w:rsidR="00F37668" w14:paraId="348DCF45" w14:textId="77777777" w:rsidTr="00F37668">
        <w:tc>
          <w:tcPr>
            <w:tcW w:w="3114" w:type="dxa"/>
          </w:tcPr>
          <w:p w14:paraId="00A3FDF7" w14:textId="3418D685" w:rsidR="00F37668" w:rsidRDefault="00F37668" w:rsidP="00F37668">
            <w:bookmarkStart w:id="245" w:name="_Hlk136112438"/>
            <w:r>
              <w:t>asmita_command_line_script.m</w:t>
            </w:r>
          </w:p>
        </w:tc>
        <w:tc>
          <w:tcPr>
            <w:tcW w:w="5946" w:type="dxa"/>
          </w:tcPr>
          <w:p w14:paraId="2E52AB99" w14:textId="480745DE" w:rsidR="00F37668" w:rsidRDefault="00F37668" w:rsidP="00F37668">
            <w:r>
              <w:t>Script to run a model, which is specified in the script, extract some results and plots them.</w:t>
            </w:r>
            <w:r w:rsidR="00ED63B3">
              <w:t xml:space="preserve"> The script includes some sample code to modify a selection of model properties before running the model.</w:t>
            </w:r>
          </w:p>
        </w:tc>
      </w:tr>
      <w:tr w:rsidR="00F37668" w14:paraId="5816CB3C" w14:textId="77777777" w:rsidTr="00F37668">
        <w:tc>
          <w:tcPr>
            <w:tcW w:w="3114" w:type="dxa"/>
          </w:tcPr>
          <w:p w14:paraId="3F55625F" w14:textId="36DC85E9" w:rsidR="00F37668" w:rsidRDefault="00F37668" w:rsidP="00F37668">
            <w:r w:rsidRPr="00F37668">
              <w:lastRenderedPageBreak/>
              <w:t>asmita_command_line_</w:t>
            </w:r>
            <w:r>
              <w:t>loop_</w:t>
            </w:r>
            <w:r w:rsidRPr="00F37668">
              <w:t>script.m</w:t>
            </w:r>
          </w:p>
        </w:tc>
        <w:tc>
          <w:tcPr>
            <w:tcW w:w="5946" w:type="dxa"/>
          </w:tcPr>
          <w:p w14:paraId="49AB9F9B" w14:textId="1599FFF9" w:rsidR="00F37668" w:rsidRDefault="00F37668" w:rsidP="00F37668">
            <w:r>
              <w:t>Script to select multiple models, run them in a loop, extract some results and plot them.</w:t>
            </w:r>
            <w:r w:rsidR="00ED63B3">
              <w:t xml:space="preserve"> Uses the properties defined in the source mat file of each model.</w:t>
            </w:r>
          </w:p>
        </w:tc>
      </w:tr>
      <w:tr w:rsidR="00F37668" w14:paraId="76A14F40" w14:textId="77777777" w:rsidTr="00F37668">
        <w:tc>
          <w:tcPr>
            <w:tcW w:w="3114" w:type="dxa"/>
          </w:tcPr>
          <w:p w14:paraId="7D7F9309" w14:textId="01B22EDA" w:rsidR="00F37668" w:rsidRDefault="00F37668" w:rsidP="00F37668">
            <w:r w:rsidRPr="00F37668">
              <w:t>asmita_command_line_</w:t>
            </w:r>
            <w:r>
              <w:t>run.</w:t>
            </w:r>
            <w:r w:rsidRPr="00F37668">
              <w:t>m</w:t>
            </w:r>
          </w:p>
        </w:tc>
        <w:tc>
          <w:tcPr>
            <w:tcW w:w="5946" w:type="dxa"/>
          </w:tcPr>
          <w:p w14:paraId="2238C319" w14:textId="454F73E8" w:rsidR="00F37668" w:rsidRDefault="00F37668" w:rsidP="00F37668">
            <w:r>
              <w:t>Function to run Asmita App using the supplied model path and model mat file name.</w:t>
            </w:r>
          </w:p>
        </w:tc>
      </w:tr>
      <w:bookmarkEnd w:id="245"/>
    </w:tbl>
    <w:p w14:paraId="1A8D3C8C" w14:textId="77777777" w:rsidR="00F37668" w:rsidRDefault="00F37668" w:rsidP="00F37668"/>
    <w:p w14:paraId="24284DFE" w14:textId="2269D7D6" w:rsidR="00F37668" w:rsidRDefault="00F37668" w:rsidP="00F37668">
      <w:r>
        <w:t>These can be used as templates for other applications</w:t>
      </w:r>
      <w:r w:rsidR="00ED63B3">
        <w:t>, as required.</w:t>
      </w:r>
    </w:p>
    <w:p w14:paraId="58098A89" w14:textId="77777777" w:rsidR="00F37668" w:rsidRPr="00F37668" w:rsidRDefault="00F37668" w:rsidP="00F37668"/>
    <w:p w14:paraId="1D663852" w14:textId="6B3497E0" w:rsidR="00F37668" w:rsidRPr="009342C6" w:rsidRDefault="00F37668" w:rsidP="00F37668">
      <w:pPr>
        <w:pStyle w:val="Heading2"/>
      </w:pPr>
      <w:bookmarkStart w:id="246" w:name="_Ref458860744"/>
      <w:bookmarkStart w:id="247" w:name="_Toc54961647"/>
      <w:bookmarkStart w:id="248" w:name="_Toc192914947"/>
      <w:r w:rsidRPr="009342C6">
        <w:t>Asmita</w:t>
      </w:r>
      <w:r w:rsidR="00850986">
        <w:t>_m</w:t>
      </w:r>
      <w:r w:rsidRPr="009342C6">
        <w:t>odel</w:t>
      </w:r>
      <w:bookmarkEnd w:id="246"/>
      <w:bookmarkEnd w:id="247"/>
      <w:r w:rsidR="00850986">
        <w:t xml:space="preserve"> and AsmitaModel</w:t>
      </w:r>
      <w:bookmarkEnd w:id="248"/>
    </w:p>
    <w:p w14:paraId="758B7016" w14:textId="509E9241" w:rsidR="00F37668" w:rsidRDefault="00F37668" w:rsidP="00F37668">
      <w:r w:rsidRPr="009342C6">
        <w:t>The core Asmita model is written as an interface which is then implemented by A</w:t>
      </w:r>
      <w:r>
        <w:t>SM_m</w:t>
      </w:r>
      <w:r w:rsidRPr="009342C6">
        <w:t>odel where the user can overload any of the functions in the underlying A</w:t>
      </w:r>
      <w:r>
        <w:t>S</w:t>
      </w:r>
      <w:r w:rsidRPr="009342C6">
        <w:t xml:space="preserve">Minterface definitions. This is illustrated by the inclusion of the function asmitaEqFunctions in </w:t>
      </w:r>
      <w:r>
        <w:t>ASM_m</w:t>
      </w:r>
      <w:r w:rsidRPr="009342C6">
        <w:t>odel.m.</w:t>
      </w:r>
      <w:r w:rsidR="00850986">
        <w:t xml:space="preserve"> The model is run using the AsmitaModel class which handles initialisation, time stepping and post processing results to create the model output tables.</w:t>
      </w:r>
    </w:p>
    <w:p w14:paraId="7F641DD7" w14:textId="77777777" w:rsidR="00F37668" w:rsidRDefault="00F37668" w:rsidP="00A237A3"/>
    <w:p w14:paraId="433E60FF" w14:textId="77777777" w:rsidR="00F37668" w:rsidRDefault="00F37668" w:rsidP="00A237A3"/>
    <w:p w14:paraId="79065D6F" w14:textId="2501017F" w:rsidR="002224A4" w:rsidRDefault="002224A4">
      <w:pPr>
        <w:spacing w:after="160"/>
      </w:pPr>
      <w:r>
        <w:br w:type="page"/>
      </w:r>
    </w:p>
    <w:p w14:paraId="71A06B18" w14:textId="1542D99E" w:rsidR="007D4F29" w:rsidRDefault="007D4F29" w:rsidP="007D4F29">
      <w:pPr>
        <w:pStyle w:val="Heading1"/>
      </w:pPr>
      <w:bookmarkStart w:id="249" w:name="_Toc192914948"/>
      <w:bookmarkStart w:id="250" w:name="_Hlk500473209"/>
      <w:bookmarkStart w:id="251" w:name="_Hlk503202374"/>
      <w:r>
        <w:lastRenderedPageBreak/>
        <w:t>Program Structure</w:t>
      </w:r>
      <w:bookmarkEnd w:id="249"/>
    </w:p>
    <w:p w14:paraId="12297BD1" w14:textId="7B19B64A" w:rsidR="00A45F61" w:rsidRPr="00A45F61" w:rsidRDefault="00A45F61" w:rsidP="00A45F61">
      <w:pPr>
        <w:pStyle w:val="Heading2"/>
      </w:pPr>
      <w:bookmarkStart w:id="252" w:name="_Toc192914949"/>
      <w:r>
        <w:t>Classes and functions</w:t>
      </w:r>
      <w:bookmarkEnd w:id="252"/>
    </w:p>
    <w:p w14:paraId="1F4427FD" w14:textId="532A9DF6" w:rsidR="009342C6" w:rsidRDefault="009342C6" w:rsidP="00C3718E">
      <w:r w:rsidRPr="004D2899">
        <w:t xml:space="preserve">The overall structure of the code is illustrated schematically in </w:t>
      </w:r>
      <w:r>
        <w:fldChar w:fldCharType="begin"/>
      </w:r>
      <w:r>
        <w:instrText xml:space="preserve"> REF _Ref72166629 \h </w:instrText>
      </w:r>
      <w:r w:rsidR="00C3718E">
        <w:instrText xml:space="preserve"> \* MERGEFORMAT </w:instrText>
      </w:r>
      <w:r>
        <w:fldChar w:fldCharType="separate"/>
      </w:r>
      <w:r w:rsidR="00567DDE">
        <w:t xml:space="preserve">Figure </w:t>
      </w:r>
      <w:r w:rsidR="00567DDE">
        <w:rPr>
          <w:noProof/>
        </w:rPr>
        <w:t>17</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4BED32E" w14:textId="2AF4B8F0" w:rsidR="009342C6" w:rsidRDefault="009342C6" w:rsidP="009342C6">
      <w:pPr>
        <w:pStyle w:val="Caption"/>
        <w:keepNext/>
      </w:pPr>
      <w:bookmarkStart w:id="253" w:name="_Ref72166629"/>
      <w:r>
        <w:t xml:space="preserve">Figure </w:t>
      </w:r>
      <w:r>
        <w:fldChar w:fldCharType="begin"/>
      </w:r>
      <w:r>
        <w:instrText xml:space="preserve"> SEQ Figure \* ARABIC </w:instrText>
      </w:r>
      <w:r>
        <w:fldChar w:fldCharType="separate"/>
      </w:r>
      <w:r w:rsidR="00567DDE">
        <w:rPr>
          <w:noProof/>
        </w:rPr>
        <w:t>17</w:t>
      </w:r>
      <w:r>
        <w:rPr>
          <w:noProof/>
        </w:rPr>
        <w:fldChar w:fldCharType="end"/>
      </w:r>
      <w:bookmarkEnd w:id="253"/>
      <w:r>
        <w:t xml:space="preserve"> - </w:t>
      </w:r>
      <w:r w:rsidRPr="004D2899">
        <w:t>– High level schematic of program structure</w:t>
      </w:r>
    </w:p>
    <w:p w14:paraId="77B83D03" w14:textId="77777777" w:rsidR="009342C6" w:rsidRDefault="009342C6" w:rsidP="009342C6">
      <w:r>
        <w:rPr>
          <w:noProof/>
        </w:rPr>
        <w:drawing>
          <wp:inline distT="0" distB="0" distL="0" distR="0" wp14:anchorId="2AF200EB" wp14:editId="211A000E">
            <wp:extent cx="5614585" cy="2394858"/>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720989DB" w14:textId="5E737354" w:rsidR="009342C6" w:rsidRDefault="009342C6" w:rsidP="009342C6">
      <w:r w:rsidRPr="004D2899">
        <w:t>The interfaces and default functionality are implemented in the</w:t>
      </w:r>
      <w:r>
        <w:t xml:space="preserve"> </w:t>
      </w:r>
      <w:r>
        <w:fldChar w:fldCharType="begin"/>
      </w:r>
      <w:r>
        <w:instrText xml:space="preserve"> REF Model_name \h </w:instrText>
      </w:r>
      <w:r>
        <w:fldChar w:fldCharType="separate"/>
      </w:r>
      <w:r w:rsidR="00567DDE">
        <w:t>Asmita</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567DDE">
        <w:t xml:space="preserve">Figure </w:t>
      </w:r>
      <w:r w:rsidR="00567DDE">
        <w:rPr>
          <w:noProof/>
        </w:rPr>
        <w:t>18</w:t>
      </w:r>
      <w:r>
        <w:fldChar w:fldCharType="end"/>
      </w:r>
      <w:r>
        <w:t>, which shows a more detailed schematic of the program structure. See the muitoolbox and dstoolbox documentation for more details.</w:t>
      </w:r>
    </w:p>
    <w:p w14:paraId="72FA9ACE" w14:textId="3D57D125" w:rsidR="009342C6" w:rsidRDefault="009342C6" w:rsidP="009342C6">
      <w:pPr>
        <w:pStyle w:val="Caption"/>
        <w:keepNext/>
      </w:pPr>
      <w:bookmarkStart w:id="254" w:name="_Ref72167155"/>
      <w:r>
        <w:t xml:space="preserve">Figure </w:t>
      </w:r>
      <w:r>
        <w:fldChar w:fldCharType="begin"/>
      </w:r>
      <w:r>
        <w:instrText xml:space="preserve"> SEQ Figure \* ARABIC </w:instrText>
      </w:r>
      <w:r>
        <w:fldChar w:fldCharType="separate"/>
      </w:r>
      <w:r w:rsidR="00567DDE">
        <w:rPr>
          <w:noProof/>
        </w:rPr>
        <w:t>18</w:t>
      </w:r>
      <w:r>
        <w:rPr>
          <w:noProof/>
        </w:rPr>
        <w:fldChar w:fldCharType="end"/>
      </w:r>
      <w:bookmarkEnd w:id="254"/>
      <w:r>
        <w:t xml:space="preserve"> – schematic of program structure showing how the main classes from muittoolbox and dstoolbox are used</w:t>
      </w:r>
    </w:p>
    <w:p w14:paraId="1311C19B" w14:textId="77777777" w:rsidR="009342C6" w:rsidRDefault="009342C6" w:rsidP="009342C6">
      <w:r>
        <w:rPr>
          <w:noProof/>
        </w:rPr>
        <w:drawing>
          <wp:inline distT="0" distB="0" distL="0" distR="0" wp14:anchorId="7D80D3E7" wp14:editId="7B9CF2D6">
            <wp:extent cx="5722982" cy="2964407"/>
            <wp:effectExtent l="0" t="0" r="0" b="7620"/>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2B3D1906" w14:textId="78B77170" w:rsidR="009342C6" w:rsidRPr="004D2899" w:rsidRDefault="009342C6" w:rsidP="009342C6">
      <w:r w:rsidRPr="004D2899">
        <w:t xml:space="preserve">In addition, </w:t>
      </w:r>
      <w:r>
        <w:t xml:space="preserve">the </w:t>
      </w:r>
      <w:r>
        <w:fldChar w:fldCharType="begin"/>
      </w:r>
      <w:r>
        <w:instrText xml:space="preserve"> REF Model_name \h </w:instrText>
      </w:r>
      <w:r>
        <w:fldChar w:fldCharType="separate"/>
      </w:r>
      <w:r w:rsidR="00567DDE">
        <w:t>Asmita</w:t>
      </w:r>
      <w:r>
        <w:fldChar w:fldCharType="end"/>
      </w:r>
      <w:r>
        <w:t xml:space="preserve"> App </w:t>
      </w:r>
      <w:r w:rsidRPr="004D2899">
        <w:t>uses the following class</w:t>
      </w:r>
      <w:r>
        <w:t>es and functions</w:t>
      </w:r>
      <w:r w:rsidRPr="004D2899">
        <w:t>:</w:t>
      </w:r>
    </w:p>
    <w:p w14:paraId="2AF3A330" w14:textId="77777777" w:rsidR="009342C6" w:rsidRDefault="009342C6" w:rsidP="009342C6">
      <w:r w:rsidRPr="00AA779B">
        <w:rPr>
          <w:b/>
        </w:rPr>
        <w:t>Advection</w:t>
      </w:r>
      <w:r>
        <w:t xml:space="preserve"> – handles all types of advective flow, including rivers, drift and tidal pumping</w:t>
      </w:r>
    </w:p>
    <w:p w14:paraId="2242396E" w14:textId="77777777" w:rsidR="008C6DC6" w:rsidRPr="00781CA3" w:rsidRDefault="008C6DC6" w:rsidP="008C6DC6">
      <w:r w:rsidRPr="00781CA3">
        <w:rPr>
          <w:b/>
        </w:rPr>
        <w:t>A</w:t>
      </w:r>
      <w:r>
        <w:rPr>
          <w:b/>
        </w:rPr>
        <w:t>SM_PlotsUI</w:t>
      </w:r>
      <w:r w:rsidRPr="00781CA3">
        <w:t xml:space="preserve"> – </w:t>
      </w:r>
      <w:r w:rsidRPr="00AE0DB3">
        <w:t>implement</w:t>
      </w:r>
      <w:r>
        <w:t>s</w:t>
      </w:r>
      <w:r w:rsidRPr="00AE0DB3">
        <w:t xml:space="preserve"> the</w:t>
      </w:r>
      <w:r>
        <w:t xml:space="preserve"> muiDataUI</w:t>
      </w:r>
      <w:r w:rsidRPr="00AE0DB3">
        <w:t xml:space="preserve"> </w:t>
      </w:r>
      <w:r>
        <w:t xml:space="preserve">interface </w:t>
      </w:r>
      <w:r w:rsidRPr="00AE0DB3">
        <w:t>for a range of plot types</w:t>
      </w:r>
    </w:p>
    <w:p w14:paraId="61A1FD03" w14:textId="77777777" w:rsidR="008C6DC6" w:rsidRPr="00781CA3" w:rsidRDefault="008C6DC6" w:rsidP="008C6DC6">
      <w:r w:rsidRPr="00781CA3">
        <w:rPr>
          <w:b/>
        </w:rPr>
        <w:t>A</w:t>
      </w:r>
      <w:r>
        <w:rPr>
          <w:b/>
        </w:rPr>
        <w:t>SM_Plots</w:t>
      </w:r>
      <w:r w:rsidRPr="00781CA3">
        <w:t xml:space="preserve"> – </w:t>
      </w:r>
      <w:r>
        <w:t>inherits muiPlots and customises plots for the ASMITA application</w:t>
      </w:r>
    </w:p>
    <w:p w14:paraId="6D5F44F2" w14:textId="0E0EE2FC" w:rsidR="008C6DC6" w:rsidRDefault="008C6DC6" w:rsidP="009342C6">
      <w:r>
        <w:rPr>
          <w:b/>
        </w:rPr>
        <w:lastRenderedPageBreak/>
        <w:t>Asmita</w:t>
      </w:r>
      <w:r>
        <w:t xml:space="preserve"> – </w:t>
      </w:r>
      <w:r w:rsidRPr="00847B7E">
        <w:t xml:space="preserve">implements GUIinterface for the </w:t>
      </w:r>
      <w:r>
        <w:t>ASMITA</w:t>
      </w:r>
      <w:r w:rsidRPr="00847B7E">
        <w:t xml:space="preserve"> application</w:t>
      </w:r>
    </w:p>
    <w:p w14:paraId="41D13F09" w14:textId="746FA2BB" w:rsidR="00850986" w:rsidRDefault="00850986" w:rsidP="009342C6">
      <w:r w:rsidRPr="00847B7E">
        <w:rPr>
          <w:b/>
          <w:i/>
        </w:rPr>
        <w:t>A</w:t>
      </w:r>
      <w:r>
        <w:rPr>
          <w:b/>
          <w:i/>
        </w:rPr>
        <w:t>S</w:t>
      </w:r>
      <w:r w:rsidRPr="00847B7E">
        <w:rPr>
          <w:b/>
          <w:i/>
        </w:rPr>
        <w:t>Minterface</w:t>
      </w:r>
      <w:r w:rsidRPr="00781CA3">
        <w:t xml:space="preserve"> – basic functionality of the A</w:t>
      </w:r>
      <w:r>
        <w:t>SMITA</w:t>
      </w:r>
      <w:r w:rsidRPr="00781CA3">
        <w:t xml:space="preserve"> model</w:t>
      </w:r>
    </w:p>
    <w:p w14:paraId="28183743" w14:textId="02278D17" w:rsidR="009342C6" w:rsidRDefault="009342C6" w:rsidP="009342C6">
      <w:r>
        <w:rPr>
          <w:b/>
        </w:rPr>
        <w:t>Asmita</w:t>
      </w:r>
      <w:r w:rsidR="00F91787">
        <w:rPr>
          <w:b/>
        </w:rPr>
        <w:t>_m</w:t>
      </w:r>
      <w:r>
        <w:rPr>
          <w:b/>
        </w:rPr>
        <w:t>odel</w:t>
      </w:r>
      <w:r>
        <w:t xml:space="preserve"> – implements A</w:t>
      </w:r>
      <w:r w:rsidR="00F91787">
        <w:t>S</w:t>
      </w:r>
      <w:r>
        <w:t>Minterface to allow functions in A</w:t>
      </w:r>
      <w:r w:rsidR="00850986">
        <w:t>S</w:t>
      </w:r>
      <w:r>
        <w:t>Minterface to be overloaded</w:t>
      </w:r>
    </w:p>
    <w:p w14:paraId="08576E44" w14:textId="698E9E65" w:rsidR="00850986" w:rsidRDefault="00850986" w:rsidP="009342C6">
      <w:r w:rsidRPr="00850986">
        <w:rPr>
          <w:b/>
          <w:bCs/>
        </w:rPr>
        <w:t xml:space="preserve">AsmitaModel </w:t>
      </w:r>
      <w:r>
        <w:t>– class to run the model. H</w:t>
      </w:r>
      <w:r w:rsidRPr="00850986">
        <w:t>andles initialisation, time stepping and post processing results to create the model output tables</w:t>
      </w:r>
      <w:r>
        <w:t>.</w:t>
      </w:r>
    </w:p>
    <w:p w14:paraId="3F5D27BD" w14:textId="15D41ED1" w:rsidR="008C6DC6" w:rsidRDefault="008C6DC6" w:rsidP="009342C6">
      <w:r w:rsidRPr="008C6DC6">
        <w:rPr>
          <w:b/>
          <w:bCs/>
        </w:rPr>
        <w:t>CSThydraulics</w:t>
      </w:r>
      <w:r>
        <w:t xml:space="preserve"> – </w:t>
      </w:r>
      <w:r w:rsidRPr="008C6DC6">
        <w:t>handles the initialisation and calling of the CSTmodel App</w:t>
      </w:r>
    </w:p>
    <w:p w14:paraId="6684DB24" w14:textId="77777777" w:rsidR="009342C6" w:rsidRDefault="009342C6" w:rsidP="009342C6">
      <w:r w:rsidRPr="00AA779B">
        <w:rPr>
          <w:b/>
        </w:rPr>
        <w:t>Drift</w:t>
      </w:r>
      <w:r>
        <w:t xml:space="preserve"> – setup and provide access to littoral drift sediment inputs</w:t>
      </w:r>
    </w:p>
    <w:p w14:paraId="11D7D304" w14:textId="32D5CA77" w:rsidR="009342C6" w:rsidRDefault="009342C6" w:rsidP="009342C6">
      <w:r w:rsidRPr="00AA779B">
        <w:rPr>
          <w:b/>
        </w:rPr>
        <w:t>Element</w:t>
      </w:r>
      <w:r>
        <w:t xml:space="preserve"> – </w:t>
      </w:r>
      <w:bookmarkStart w:id="255" w:name="_Hlk87855405"/>
      <w:r>
        <w:t xml:space="preserve">setup and provide access to element </w:t>
      </w:r>
      <w:r w:rsidR="00214A40">
        <w:t>parameters</w:t>
      </w:r>
      <w:bookmarkEnd w:id="255"/>
    </w:p>
    <w:p w14:paraId="4EC50A40" w14:textId="23A07242" w:rsidR="001D2136" w:rsidRPr="00B25D52" w:rsidRDefault="001D2136" w:rsidP="009342C6">
      <w:r w:rsidRPr="001D2136">
        <w:rPr>
          <w:b/>
          <w:bCs/>
        </w:rPr>
        <w:t>EqCoeff</w:t>
      </w:r>
      <w:r w:rsidR="008C6DC6">
        <w:rPr>
          <w:b/>
          <w:bCs/>
        </w:rPr>
        <w:t>Param</w:t>
      </w:r>
      <w:r w:rsidRPr="001D2136">
        <w:rPr>
          <w:b/>
          <w:bCs/>
        </w:rPr>
        <w:t>s</w:t>
      </w:r>
      <w:r>
        <w:t xml:space="preserve"> – select and access the equilibrium coefficients to be used in the model (uses definitions in </w:t>
      </w:r>
      <w:r w:rsidR="008C6DC6">
        <w:t>u</w:t>
      </w:r>
      <w:r>
        <w:t>ser</w:t>
      </w:r>
      <w:r w:rsidR="008C6DC6">
        <w:t>p</w:t>
      </w:r>
      <w:r>
        <w:t>rism</w:t>
      </w:r>
      <w:r w:rsidR="008C6DC6">
        <w:t>c</w:t>
      </w:r>
      <w:r>
        <w:t>o</w:t>
      </w:r>
      <w:r w:rsidR="008C6DC6">
        <w:t>e</w:t>
      </w:r>
      <w:r>
        <w:t>ffs.m)</w:t>
      </w:r>
    </w:p>
    <w:p w14:paraId="3FCEB9BB" w14:textId="77777777" w:rsidR="00870367" w:rsidRDefault="009342C6" w:rsidP="009342C6">
      <w:r w:rsidRPr="00AA779B">
        <w:rPr>
          <w:b/>
        </w:rPr>
        <w:t>Estuary</w:t>
      </w:r>
      <w:r>
        <w:t xml:space="preserve"> – </w:t>
      </w:r>
      <w:r w:rsidR="00214A40">
        <w:t>parameters</w:t>
      </w:r>
      <w:r>
        <w:t xml:space="preserve"> and methods for system</w:t>
      </w:r>
      <w:r w:rsidR="00870367">
        <w:t xml:space="preserve">, </w:t>
      </w:r>
      <w:r>
        <w:t>such as dispersion and linkages</w:t>
      </w:r>
    </w:p>
    <w:p w14:paraId="653A26FA" w14:textId="78FA9262" w:rsidR="009342C6" w:rsidRDefault="009342C6" w:rsidP="009342C6">
      <w:r w:rsidRPr="00AA779B">
        <w:rPr>
          <w:b/>
        </w:rPr>
        <w:t>Interventions</w:t>
      </w:r>
      <w:r>
        <w:t xml:space="preserve"> – setup and provide access to imposed changes to system geometry (volume and area)</w:t>
      </w:r>
    </w:p>
    <w:p w14:paraId="02F62DA6" w14:textId="2B59FC22" w:rsidR="009342C6" w:rsidRDefault="009342C6" w:rsidP="009342C6">
      <w:r w:rsidRPr="00AA779B">
        <w:rPr>
          <w:b/>
        </w:rPr>
        <w:t>Reach</w:t>
      </w:r>
      <w:r>
        <w:t xml:space="preserve"> – setup and provide access to </w:t>
      </w:r>
      <w:r w:rsidR="00214A40">
        <w:t>parameters</w:t>
      </w:r>
      <w:r>
        <w:t xml:space="preserve"> for reaches (a channel element plus linked elements)</w:t>
      </w:r>
    </w:p>
    <w:p w14:paraId="3941F134" w14:textId="7E977F6D" w:rsidR="009342C6" w:rsidRDefault="009342C6" w:rsidP="009342C6">
      <w:r w:rsidRPr="00AA779B">
        <w:rPr>
          <w:b/>
        </w:rPr>
        <w:t>River</w:t>
      </w:r>
      <w:r>
        <w:t xml:space="preserve"> – setup and provide access to river flow/sediment inputs</w:t>
      </w:r>
    </w:p>
    <w:p w14:paraId="25C215BD" w14:textId="4302599C" w:rsidR="00870367" w:rsidRPr="00870367" w:rsidRDefault="00870367" w:rsidP="009342C6">
      <w:r>
        <w:rPr>
          <w:b/>
          <w:bCs/>
        </w:rPr>
        <w:t>RunConditions</w:t>
      </w:r>
      <w:r>
        <w:t xml:space="preserve"> – </w:t>
      </w:r>
      <w:r w:rsidRPr="00870367">
        <w:t>define the specific conditions for a model run</w:t>
      </w:r>
    </w:p>
    <w:p w14:paraId="31CF1EB4" w14:textId="3D5D6542" w:rsidR="009342C6" w:rsidRPr="00781CA3" w:rsidRDefault="009342C6" w:rsidP="009342C6">
      <w:pPr>
        <w:ind w:right="330"/>
      </w:pPr>
      <w:r>
        <w:rPr>
          <w:b/>
        </w:rPr>
        <w:t>RunProp</w:t>
      </w:r>
      <w:r w:rsidR="00870367">
        <w:rPr>
          <w:b/>
        </w:rPr>
        <w:t>erties</w:t>
      </w:r>
      <w:r>
        <w:rPr>
          <w:b/>
        </w:rPr>
        <w:t>s</w:t>
      </w:r>
      <w:r>
        <w:t xml:space="preserve"> – </w:t>
      </w:r>
      <w:r w:rsidR="00870367" w:rsidRPr="00870367">
        <w:t>define the model run time parameters</w:t>
      </w:r>
    </w:p>
    <w:p w14:paraId="71D99C74" w14:textId="167FF7C1" w:rsidR="009342C6" w:rsidRDefault="009342C6" w:rsidP="009342C6">
      <w:r w:rsidRPr="00AA779B">
        <w:rPr>
          <w:b/>
        </w:rPr>
        <w:t>Saltmarsh</w:t>
      </w:r>
      <w:r>
        <w:t xml:space="preserve"> – setup and access to saltmarsh </w:t>
      </w:r>
      <w:r w:rsidR="00214A40">
        <w:t>parameters</w:t>
      </w:r>
      <w:r>
        <w:t xml:space="preserve"> and functions to define behaviour</w:t>
      </w:r>
    </w:p>
    <w:p w14:paraId="44540FC4" w14:textId="12E6ED95" w:rsidR="009342C6" w:rsidRDefault="009342C6" w:rsidP="009342C6">
      <w:r w:rsidRPr="00AA779B">
        <w:rPr>
          <w:b/>
        </w:rPr>
        <w:t>WaterLevels</w:t>
      </w:r>
      <w:r>
        <w:t xml:space="preserve"> – setup and access to water level definitions, tidal </w:t>
      </w:r>
      <w:r w:rsidR="00214A40">
        <w:t>parameters</w:t>
      </w:r>
      <w:r>
        <w:t xml:space="preserve"> and changes over time</w:t>
      </w:r>
    </w:p>
    <w:p w14:paraId="67EDB555" w14:textId="77777777" w:rsidR="009342C6" w:rsidRDefault="009342C6" w:rsidP="009342C6"/>
    <w:p w14:paraId="255263A2" w14:textId="77777777" w:rsidR="009342C6" w:rsidRDefault="009342C6" w:rsidP="009342C6">
      <w:r>
        <w:t>The following functions are also used:</w:t>
      </w:r>
    </w:p>
    <w:p w14:paraId="582C70A4" w14:textId="05361E49" w:rsidR="00561AD4" w:rsidRPr="00561AD4" w:rsidRDefault="00561AD4" w:rsidP="00561AD4">
      <w:pPr>
        <w:rPr>
          <w:b/>
          <w:bCs/>
          <w:i/>
          <w:iCs/>
        </w:rPr>
      </w:pPr>
      <w:r w:rsidRPr="00561AD4">
        <w:rPr>
          <w:b/>
          <w:bCs/>
          <w:i/>
          <w:iCs/>
        </w:rPr>
        <w:t>Saltmarsh functions</w:t>
      </w:r>
      <w:r w:rsidR="001E0E63">
        <w:rPr>
          <w:b/>
          <w:bCs/>
          <w:i/>
          <w:iCs/>
        </w:rPr>
        <w:t xml:space="preserve"> - </w:t>
      </w:r>
      <w:r w:rsidRPr="00561AD4">
        <w:t>Functions that implement generic aspects of the saltmarsh model</w:t>
      </w:r>
    </w:p>
    <w:p w14:paraId="519630AD" w14:textId="691C189A" w:rsidR="00561AD4" w:rsidRPr="00561AD4" w:rsidRDefault="00561AD4" w:rsidP="00561AD4">
      <w:r w:rsidRPr="00561AD4">
        <w:rPr>
          <w:i/>
          <w:iCs/>
        </w:rPr>
        <w:t>bioenhancedsettling.m</w:t>
      </w:r>
      <w:r w:rsidR="001E0E63">
        <w:t xml:space="preserve"> </w:t>
      </w:r>
      <w:r w:rsidRPr="00561AD4">
        <w:t>- Adjust the vertical exchange due to biological enhanced settling</w:t>
      </w:r>
    </w:p>
    <w:p w14:paraId="09D649F2" w14:textId="75E8B943" w:rsidR="00561AD4" w:rsidRPr="00561AD4" w:rsidRDefault="00561AD4" w:rsidP="00561AD4">
      <w:r w:rsidRPr="00561AD4">
        <w:t>for the specified depth</w:t>
      </w:r>
      <w:r w:rsidR="001E0E63">
        <w:t>.</w:t>
      </w:r>
    </w:p>
    <w:p w14:paraId="04C2514D" w14:textId="0B81F664" w:rsidR="00561AD4" w:rsidRPr="00561AD4" w:rsidRDefault="00561AD4" w:rsidP="00561AD4">
      <w:r w:rsidRPr="00561AD4">
        <w:rPr>
          <w:i/>
          <w:iCs/>
        </w:rPr>
        <w:t>concovermarsh.m</w:t>
      </w:r>
      <w:r w:rsidR="001E0E63">
        <w:t xml:space="preserve"> </w:t>
      </w:r>
      <w:r w:rsidRPr="00561AD4">
        <w:t>- Calculate time averaged concentration over the marsh for a range of</w:t>
      </w:r>
    </w:p>
    <w:p w14:paraId="2DB5B9F6" w14:textId="77777777" w:rsidR="00561AD4" w:rsidRPr="00561AD4" w:rsidRDefault="00561AD4" w:rsidP="00561AD4">
      <w:r w:rsidRPr="00561AD4">
        <w:t>depths and return a dstable of depth, concentration and submergence time</w:t>
      </w:r>
    </w:p>
    <w:p w14:paraId="2FABD4AE" w14:textId="77777777" w:rsidR="00561AD4" w:rsidRPr="00561AD4" w:rsidRDefault="00561AD4" w:rsidP="00561AD4">
      <w:r w:rsidRPr="00561AD4">
        <w:t>for an emulated spring-neap cycle.</w:t>
      </w:r>
    </w:p>
    <w:p w14:paraId="3526E10B" w14:textId="16F9656E" w:rsidR="00561AD4" w:rsidRPr="00561AD4" w:rsidRDefault="00561AD4" w:rsidP="00561AD4">
      <w:r w:rsidRPr="00561AD4">
        <w:rPr>
          <w:i/>
          <w:iCs/>
        </w:rPr>
        <w:t>interpdepthload.m</w:t>
      </w:r>
      <w:r w:rsidR="001E0E63" w:rsidRPr="001E0E63">
        <w:rPr>
          <w:i/>
          <w:iCs/>
        </w:rPr>
        <w:t xml:space="preserve"> </w:t>
      </w:r>
      <w:r w:rsidRPr="00561AD4">
        <w:t>- Iterate to find the equilibrium depth and sediment load,qm(s^-1)</w:t>
      </w:r>
    </w:p>
    <w:p w14:paraId="02E9C921" w14:textId="7FCB40F4" w:rsidR="00561AD4" w:rsidRPr="00561AD4" w:rsidRDefault="00561AD4" w:rsidP="00561AD4">
      <w:r w:rsidRPr="00561AD4">
        <w:rPr>
          <w:i/>
          <w:iCs/>
        </w:rPr>
        <w:t>marsh_conc.m</w:t>
      </w:r>
      <w:r w:rsidR="001E0E63">
        <w:rPr>
          <w:i/>
          <w:iCs/>
        </w:rPr>
        <w:t xml:space="preserve"> </w:t>
      </w:r>
      <w:r w:rsidRPr="00561AD4">
        <w:t xml:space="preserve">- Calculate the concentration over a marsh flat using method proposed </w:t>
      </w:r>
    </w:p>
    <w:p w14:paraId="5DD5A644" w14:textId="77777777" w:rsidR="00561AD4" w:rsidRPr="00561AD4" w:rsidRDefault="00561AD4" w:rsidP="00561AD4">
      <w:r w:rsidRPr="00561AD4">
        <w:t>by Krone(1987).</w:t>
      </w:r>
    </w:p>
    <w:p w14:paraId="775C74DD" w14:textId="27560DA4" w:rsidR="00561AD4" w:rsidRPr="00561AD4" w:rsidRDefault="00561AD4" w:rsidP="00561AD4">
      <w:r w:rsidRPr="00561AD4">
        <w:rPr>
          <w:i/>
          <w:iCs/>
        </w:rPr>
        <w:t>morris_biocoeffs.m</w:t>
      </w:r>
      <w:r w:rsidR="001E0E63">
        <w:t xml:space="preserve"> </w:t>
      </w:r>
      <w:r w:rsidRPr="00561AD4">
        <w:t>- Calculate the biomass coefficients for Bc=aD+bD^2+c where D is</w:t>
      </w:r>
    </w:p>
    <w:p w14:paraId="30FC3A9F" w14:textId="5D621220" w:rsidR="00561AD4" w:rsidRPr="00561AD4" w:rsidRDefault="00561AD4" w:rsidP="00561AD4">
      <w:r w:rsidRPr="00561AD4">
        <w:t>the depth at peak biomass</w:t>
      </w:r>
      <w:r w:rsidR="001E0E63">
        <w:t>.</w:t>
      </w:r>
    </w:p>
    <w:p w14:paraId="0A531E89" w14:textId="303787D0" w:rsidR="00561AD4" w:rsidRPr="00561AD4" w:rsidRDefault="00561AD4" w:rsidP="00561AD4">
      <w:r w:rsidRPr="00561AD4">
        <w:rPr>
          <w:i/>
          <w:iCs/>
        </w:rPr>
        <w:t>morris_eqdepth.m</w:t>
      </w:r>
      <w:r w:rsidR="001E0E63">
        <w:t xml:space="preserve"> </w:t>
      </w:r>
      <w:r w:rsidRPr="00561AD4">
        <w:t>- Solve the Morris equation for equilibrium depth</w:t>
      </w:r>
      <w:r w:rsidR="001E0E63">
        <w:t>.</w:t>
      </w:r>
    </w:p>
    <w:p w14:paraId="31C72C69" w14:textId="77777777" w:rsidR="00561AD4" w:rsidRPr="00561AD4" w:rsidRDefault="00561AD4" w:rsidP="00561AD4">
      <w:r w:rsidRPr="00561AD4">
        <w:t xml:space="preserve"> </w:t>
      </w:r>
    </w:p>
    <w:p w14:paraId="26B5CC0D" w14:textId="5626ECB7" w:rsidR="00561AD4" w:rsidRPr="00561AD4" w:rsidRDefault="00561AD4" w:rsidP="00561AD4">
      <w:pPr>
        <w:rPr>
          <w:b/>
          <w:bCs/>
          <w:i/>
          <w:iCs/>
        </w:rPr>
      </w:pPr>
      <w:r w:rsidRPr="00561AD4">
        <w:rPr>
          <w:b/>
          <w:bCs/>
          <w:i/>
          <w:iCs/>
        </w:rPr>
        <w:t>Network functions</w:t>
      </w:r>
      <w:r w:rsidR="001E0E63">
        <w:rPr>
          <w:b/>
          <w:bCs/>
          <w:i/>
          <w:iCs/>
        </w:rPr>
        <w:t xml:space="preserve"> - </w:t>
      </w:r>
      <w:r w:rsidRPr="00561AD4">
        <w:t>Functions used to manipulate networks and graphs of flow pathways</w:t>
      </w:r>
    </w:p>
    <w:p w14:paraId="70174E7C" w14:textId="5E81AF86" w:rsidR="00561AD4" w:rsidRPr="00561AD4" w:rsidRDefault="00561AD4" w:rsidP="00561AD4">
      <w:r w:rsidRPr="00561AD4">
        <w:rPr>
          <w:i/>
          <w:iCs/>
        </w:rPr>
        <w:t>ele2node.m</w:t>
      </w:r>
      <w:r w:rsidR="001E0E63">
        <w:t xml:space="preserve"> </w:t>
      </w:r>
      <w:r w:rsidRPr="00561AD4">
        <w:t>- find graph node ids for specified element ids</w:t>
      </w:r>
      <w:r w:rsidR="001E0E63">
        <w:t>.</w:t>
      </w:r>
    </w:p>
    <w:p w14:paraId="7E4C0B37" w14:textId="0D6668B8" w:rsidR="00561AD4" w:rsidRPr="00561AD4" w:rsidRDefault="00561AD4" w:rsidP="00561AD4">
      <w:r w:rsidRPr="00561AD4">
        <w:rPr>
          <w:i/>
          <w:iCs/>
        </w:rPr>
        <w:t>graph2matrix.m</w:t>
      </w:r>
      <w:r w:rsidR="001E0E63">
        <w:t xml:space="preserve"> </w:t>
      </w:r>
      <w:r w:rsidRPr="00561AD4">
        <w:t>- extract the exchange matrix and vectors of external exchanges from</w:t>
      </w:r>
    </w:p>
    <w:p w14:paraId="465733BE" w14:textId="099379D9" w:rsidR="00561AD4" w:rsidRPr="00561AD4" w:rsidRDefault="00561AD4" w:rsidP="00561AD4">
      <w:r w:rsidRPr="00561AD4">
        <w:t>a directed graph with labels defined in nodetxt</w:t>
      </w:r>
      <w:r w:rsidR="001E0E63">
        <w:t>.</w:t>
      </w:r>
    </w:p>
    <w:p w14:paraId="4E2215DC" w14:textId="3AD3898B" w:rsidR="00561AD4" w:rsidRPr="00561AD4" w:rsidRDefault="00561AD4" w:rsidP="00561AD4">
      <w:r w:rsidRPr="00561AD4">
        <w:rPr>
          <w:i/>
          <w:iCs/>
        </w:rPr>
        <w:t>inverse_graph.m</w:t>
      </w:r>
      <w:r w:rsidR="001E0E63">
        <w:t xml:space="preserve"> </w:t>
      </w:r>
      <w:r w:rsidRPr="00561AD4">
        <w:t>- To reverse the direction of a directed graph by taking the inverse of</w:t>
      </w:r>
    </w:p>
    <w:p w14:paraId="0CAD7AC8" w14:textId="79B637A5" w:rsidR="00561AD4" w:rsidRPr="00561AD4" w:rsidRDefault="00561AD4" w:rsidP="00561AD4">
      <w:r w:rsidRPr="00561AD4">
        <w:t>the adjacency matrix</w:t>
      </w:r>
      <w:r w:rsidR="001E0E63">
        <w:t>.</w:t>
      </w:r>
    </w:p>
    <w:p w14:paraId="32D7571B" w14:textId="2362CB36" w:rsidR="00561AD4" w:rsidRPr="00561AD4" w:rsidRDefault="00561AD4" w:rsidP="00561AD4">
      <w:r w:rsidRPr="00561AD4">
        <w:lastRenderedPageBreak/>
        <w:t xml:space="preserve"> </w:t>
      </w:r>
      <w:r w:rsidRPr="00561AD4">
        <w:rPr>
          <w:i/>
          <w:iCs/>
        </w:rPr>
        <w:t>matrix2graph.m</w:t>
      </w:r>
      <w:r w:rsidR="001E0E63">
        <w:t xml:space="preserve"> </w:t>
      </w:r>
      <w:r w:rsidRPr="00561AD4">
        <w:t>- use an exchange matrix and a vector of external exchanges to construct</w:t>
      </w:r>
    </w:p>
    <w:p w14:paraId="0A357962" w14:textId="201A95DC" w:rsidR="00561AD4" w:rsidRPr="00561AD4" w:rsidRDefault="00561AD4" w:rsidP="00561AD4">
      <w:r w:rsidRPr="00561AD4">
        <w:t>a directed graph with labels defined in nodetxt</w:t>
      </w:r>
      <w:r w:rsidR="001E0E63">
        <w:t>.</w:t>
      </w:r>
    </w:p>
    <w:p w14:paraId="66A20B2C" w14:textId="2332C93A" w:rsidR="00561AD4" w:rsidRPr="00561AD4" w:rsidRDefault="00561AD4" w:rsidP="00561AD4">
      <w:r w:rsidRPr="00561AD4">
        <w:rPr>
          <w:i/>
          <w:iCs/>
        </w:rPr>
        <w:t>rescale_graph.m</w:t>
      </w:r>
      <w:r w:rsidR="001E0E63">
        <w:t xml:space="preserve"> </w:t>
      </w:r>
      <w:r w:rsidRPr="00561AD4">
        <w:t>- rescale the exchanges in a network based on the inputs defined in the</w:t>
      </w:r>
    </w:p>
    <w:p w14:paraId="7193856D" w14:textId="5E968B84" w:rsidR="00561AD4" w:rsidRPr="00561AD4" w:rsidRDefault="00561AD4" w:rsidP="00561AD4">
      <w:r w:rsidRPr="00561AD4">
        <w:t>exchIn vector</w:t>
      </w:r>
      <w:r w:rsidR="001E0E63">
        <w:t>’.</w:t>
      </w:r>
    </w:p>
    <w:p w14:paraId="2B194F5B" w14:textId="36D9A37A" w:rsidR="00561AD4" w:rsidRPr="00561AD4" w:rsidRDefault="00561AD4" w:rsidP="00561AD4">
      <w:r w:rsidRPr="00561AD4">
        <w:rPr>
          <w:i/>
          <w:iCs/>
        </w:rPr>
        <w:t>setgraph.m</w:t>
      </w:r>
      <w:r w:rsidR="001E0E63">
        <w:t xml:space="preserve"> </w:t>
      </w:r>
      <w:r w:rsidRPr="00561AD4">
        <w:t>- update the Network or Flow tabs with directed graphs of network</w:t>
      </w:r>
    </w:p>
    <w:p w14:paraId="0E6EBEB3" w14:textId="1287FBAC" w:rsidR="00561AD4" w:rsidRPr="00561AD4" w:rsidRDefault="00561AD4" w:rsidP="00561AD4">
      <w:r w:rsidRPr="00561AD4">
        <w:rPr>
          <w:i/>
          <w:iCs/>
        </w:rPr>
        <w:t>setmatrix.m</w:t>
      </w:r>
      <w:r w:rsidR="001E0E63">
        <w:t xml:space="preserve"> </w:t>
      </w:r>
      <w:r w:rsidRPr="00561AD4">
        <w:t>- generate UI to edit dispersion or advection matrix</w:t>
      </w:r>
    </w:p>
    <w:p w14:paraId="7097075D" w14:textId="6CB62425" w:rsidR="00561AD4" w:rsidRPr="00561AD4" w:rsidRDefault="00561AD4" w:rsidP="00561AD4">
      <w:r w:rsidRPr="00561AD4">
        <w:rPr>
          <w:i/>
          <w:iCs/>
        </w:rPr>
        <w:t>setnodetext.m</w:t>
      </w:r>
      <w:r w:rsidR="001E0E63">
        <w:t xml:space="preserve"> </w:t>
      </w:r>
      <w:r w:rsidRPr="00561AD4">
        <w:t xml:space="preserve">- generate UI to edit dispersion or advection matrix </w:t>
      </w:r>
    </w:p>
    <w:p w14:paraId="4AC77E6B" w14:textId="33763BE7" w:rsidR="00561AD4" w:rsidRPr="00561AD4" w:rsidRDefault="00561AD4" w:rsidP="00561AD4">
      <w:r w:rsidRPr="00561AD4">
        <w:rPr>
          <w:i/>
          <w:iCs/>
        </w:rPr>
        <w:t>type_sub_graph.m</w:t>
      </w:r>
      <w:r w:rsidR="00BB0BF7">
        <w:t xml:space="preserve"> </w:t>
      </w:r>
      <w:r w:rsidRPr="00561AD4">
        <w:t>- sub-sample a graph network based on node type</w:t>
      </w:r>
    </w:p>
    <w:p w14:paraId="7DE9EAD1" w14:textId="77777777" w:rsidR="00BB0BF7" w:rsidRDefault="00BB0BF7" w:rsidP="00561AD4"/>
    <w:p w14:paraId="5EE0F722" w14:textId="02641D75" w:rsidR="00561AD4" w:rsidRPr="00561AD4" w:rsidRDefault="00561AD4" w:rsidP="00561AD4">
      <w:r w:rsidRPr="00561AD4">
        <w:rPr>
          <w:b/>
          <w:bCs/>
          <w:i/>
          <w:iCs/>
        </w:rPr>
        <w:t>Other functions</w:t>
      </w:r>
      <w:r w:rsidR="00BB0BF7">
        <w:t xml:space="preserve"> - </w:t>
      </w:r>
      <w:r w:rsidRPr="00561AD4">
        <w:t>Other functions used in Asmita</w:t>
      </w:r>
    </w:p>
    <w:p w14:paraId="7C37B15A" w14:textId="1C8BE59D" w:rsidR="00561AD4" w:rsidRPr="00561AD4" w:rsidRDefault="00561AD4" w:rsidP="00561AD4">
      <w:r w:rsidRPr="00561AD4">
        <w:rPr>
          <w:i/>
          <w:iCs/>
        </w:rPr>
        <w:t>readinputdata.m</w:t>
      </w:r>
      <w:r w:rsidR="00BB0BF7">
        <w:t xml:space="preserve"> </w:t>
      </w:r>
      <w:r w:rsidRPr="00561AD4">
        <w:t>-read advection timeseries data from file. Read format is file specific</w:t>
      </w:r>
    </w:p>
    <w:p w14:paraId="7F9BCE9D" w14:textId="7DBA64C5" w:rsidR="00561AD4" w:rsidRPr="00561AD4" w:rsidRDefault="00561AD4" w:rsidP="00561AD4">
      <w:r w:rsidRPr="00561AD4">
        <w:t>but can handle multiple columns with space or tab separators</w:t>
      </w:r>
      <w:r w:rsidR="00BB0BF7">
        <w:t>.</w:t>
      </w:r>
    </w:p>
    <w:p w14:paraId="66DD4D84" w14:textId="3C24C377" w:rsidR="00561AD4" w:rsidRPr="00561AD4" w:rsidRDefault="00561AD4" w:rsidP="00561AD4">
      <w:r w:rsidRPr="00561AD4">
        <w:rPr>
          <w:i/>
          <w:iCs/>
        </w:rPr>
        <w:t>sealevelrise.m</w:t>
      </w:r>
      <w:r w:rsidR="00BB0BF7">
        <w:t xml:space="preserve"> </w:t>
      </w:r>
      <w:r w:rsidRPr="00561AD4">
        <w:t xml:space="preserve">- </w:t>
      </w:r>
      <w:r w:rsidR="00A9660D">
        <w:t>f</w:t>
      </w:r>
      <w:r w:rsidRPr="00561AD4">
        <w:t>unction to compute sea level rise using linear or exponential rate of</w:t>
      </w:r>
    </w:p>
    <w:p w14:paraId="52F3B803" w14:textId="341141BA" w:rsidR="00561AD4" w:rsidRDefault="00561AD4" w:rsidP="00561AD4">
      <w:r w:rsidRPr="00561AD4">
        <w:t>change</w:t>
      </w:r>
      <w:r w:rsidR="00BB0BF7">
        <w:t>.</w:t>
      </w:r>
    </w:p>
    <w:p w14:paraId="1513531E" w14:textId="26C69706" w:rsidR="00A9660D" w:rsidRPr="00561AD4" w:rsidRDefault="00A9660D" w:rsidP="00A9660D">
      <w:r w:rsidRPr="00194E61">
        <w:rPr>
          <w:i/>
          <w:iCs/>
        </w:rPr>
        <w:t>simple_tide.m</w:t>
      </w:r>
      <w:r>
        <w:t xml:space="preserve"> - function to compute a tidal water level time series using the main constituents scaled to the required tidal amplitude.</w:t>
      </w:r>
    </w:p>
    <w:p w14:paraId="657108B8" w14:textId="7CF3486C" w:rsidR="00561AD4" w:rsidRPr="00561AD4" w:rsidRDefault="00561AD4" w:rsidP="00561AD4">
      <w:r w:rsidRPr="00561AD4">
        <w:rPr>
          <w:i/>
          <w:iCs/>
        </w:rPr>
        <w:t>userprismcoeffs.m</w:t>
      </w:r>
      <w:r w:rsidR="00BB0BF7">
        <w:t xml:space="preserve"> </w:t>
      </w:r>
      <w:r w:rsidRPr="00561AD4">
        <w:t>- parameters to define volume-prism relationships of the form:</w:t>
      </w:r>
    </w:p>
    <w:p w14:paraId="636EADFE" w14:textId="25F6F02C" w:rsidR="00561AD4" w:rsidRDefault="00561AD4" w:rsidP="009342C6">
      <w:r w:rsidRPr="00561AD4">
        <w:t>volume = alpha*prism^beta or volume = alpha*tidal range^beta</w:t>
      </w:r>
      <w:r w:rsidR="00BB0BF7">
        <w:t>.</w:t>
      </w:r>
    </w:p>
    <w:p w14:paraId="0894460F" w14:textId="52AB9626" w:rsidR="00194E61" w:rsidRDefault="00194E61" w:rsidP="00194E61">
      <w:r w:rsidRPr="00194E61">
        <w:rPr>
          <w:i/>
          <w:iCs/>
        </w:rPr>
        <w:t>asmita_command_line_run.m</w:t>
      </w:r>
      <w:r>
        <w:t xml:space="preserve"> - function to run Asmita App using the supplied model path and model mat file name.</w:t>
      </w:r>
    </w:p>
    <w:p w14:paraId="2AA5A088" w14:textId="6C3E4E79" w:rsidR="00194E61" w:rsidRPr="00194E61" w:rsidRDefault="00194E61" w:rsidP="009342C6">
      <w:pPr>
        <w:rPr>
          <w:b/>
          <w:bCs/>
          <w:i/>
          <w:iCs/>
        </w:rPr>
      </w:pPr>
      <w:r w:rsidRPr="00194E61">
        <w:rPr>
          <w:b/>
          <w:bCs/>
          <w:i/>
          <w:iCs/>
        </w:rPr>
        <w:t>Scripts</w:t>
      </w:r>
    </w:p>
    <w:p w14:paraId="47B4054C" w14:textId="1BAC10EA" w:rsidR="00194E61" w:rsidRDefault="00194E61" w:rsidP="00194E61">
      <w:r w:rsidRPr="00194E61">
        <w:rPr>
          <w:i/>
          <w:iCs/>
        </w:rPr>
        <w:t>asmita_command_line_script.m</w:t>
      </w:r>
      <w:r>
        <w:t xml:space="preserve"> - script to run a model, which is specified in the script, extract some results and plots them. The script includes some sample code to modify a selection of model properties before running the model.</w:t>
      </w:r>
    </w:p>
    <w:p w14:paraId="603C05C1" w14:textId="36FBB77E" w:rsidR="00194E61" w:rsidRDefault="00194E61" w:rsidP="00194E61">
      <w:r w:rsidRPr="00194E61">
        <w:rPr>
          <w:i/>
          <w:iCs/>
        </w:rPr>
        <w:t>asmita_command_line_loop_script.m</w:t>
      </w:r>
      <w:r>
        <w:t xml:space="preserve"> - script to select multiple models, run them in a loop, extract some results and plot them. Uses the properties defined in the source mat file of each model’</w:t>
      </w:r>
    </w:p>
    <w:p w14:paraId="349B68AF" w14:textId="77777777" w:rsidR="00194E61" w:rsidRDefault="00194E61" w:rsidP="00194E61"/>
    <w:p w14:paraId="5B4EFAEA" w14:textId="4D922AFF" w:rsidR="00561AD4" w:rsidRDefault="00561AD4" w:rsidP="00561AD4">
      <w:pPr>
        <w:spacing w:after="160"/>
      </w:pPr>
      <w:r>
        <w:t>The order in which functions are called during initialisation and runtime is important because of the interdependence of parameters across the various classes. The call sequence is detailed in Appendix A – Function call sequence in AsmitaModel and the UML class diagrams are included in Appendix B – UML Class diagrams.</w:t>
      </w:r>
    </w:p>
    <w:p w14:paraId="75277943" w14:textId="6F624BB7" w:rsidR="00A45F61" w:rsidRDefault="00A45F61" w:rsidP="00A45F61">
      <w:pPr>
        <w:pStyle w:val="Heading2"/>
      </w:pPr>
      <w:bookmarkStart w:id="256" w:name="_Toc192914950"/>
      <w:r>
        <w:t>Unit Testing</w:t>
      </w:r>
      <w:bookmarkEnd w:id="256"/>
    </w:p>
    <w:p w14:paraId="70A42A30" w14:textId="3B302CED" w:rsidR="00A45F61" w:rsidRDefault="00194E61" w:rsidP="00A45F61">
      <w:r>
        <w:t>Unit testing allows selected models to be run and compared with results derived using a previous version of the model. If the model passes the unit test</w:t>
      </w:r>
      <w:r w:rsidR="0074447E">
        <w:t>,</w:t>
      </w:r>
      <w:r>
        <w:t xml:space="preserve"> then the output has not changed significantly </w:t>
      </w:r>
      <w:r w:rsidR="0074447E">
        <w:t>because of</w:t>
      </w:r>
      <w:r>
        <w:t xml:space="preserve"> any changes that have been made. The code for Unit Testing is </w:t>
      </w:r>
      <w:r w:rsidR="0074447E">
        <w:t xml:space="preserve">in </w:t>
      </w:r>
      <w:r>
        <w:t xml:space="preserve">the </w:t>
      </w:r>
      <w:r w:rsidR="008F590E">
        <w:t>‘</w:t>
      </w:r>
      <w:r w:rsidR="0074447E">
        <w:t>asmita_unit_tests’</w:t>
      </w:r>
      <w:r>
        <w:t xml:space="preserve"> folder. This contains the following classes,</w:t>
      </w:r>
      <w:r w:rsidR="008F590E">
        <w:t xml:space="preserve"> functions, scripts and subfolders:</w:t>
      </w:r>
    </w:p>
    <w:tbl>
      <w:tblPr>
        <w:tblStyle w:val="TableGrid"/>
        <w:tblW w:w="0" w:type="auto"/>
        <w:tblLook w:val="04A0" w:firstRow="1" w:lastRow="0" w:firstColumn="1" w:lastColumn="0" w:noHBand="0" w:noVBand="1"/>
      </w:tblPr>
      <w:tblGrid>
        <w:gridCol w:w="2263"/>
        <w:gridCol w:w="6797"/>
      </w:tblGrid>
      <w:tr w:rsidR="008F590E" w14:paraId="0A28DAEB" w14:textId="77777777" w:rsidTr="008F590E">
        <w:tc>
          <w:tcPr>
            <w:tcW w:w="2263" w:type="dxa"/>
          </w:tcPr>
          <w:p w14:paraId="0EE21F9A" w14:textId="6E93CA7A" w:rsidR="008F590E" w:rsidRPr="008F590E" w:rsidRDefault="008F590E" w:rsidP="008F590E">
            <w:pPr>
              <w:jc w:val="center"/>
              <w:rPr>
                <w:b/>
                <w:bCs/>
              </w:rPr>
            </w:pPr>
            <w:r w:rsidRPr="008F590E">
              <w:rPr>
                <w:b/>
                <w:bCs/>
              </w:rPr>
              <w:t>Classes</w:t>
            </w:r>
            <w:r>
              <w:rPr>
                <w:b/>
                <w:bCs/>
              </w:rPr>
              <w:t xml:space="preserve"> and</w:t>
            </w:r>
            <w:r w:rsidRPr="008F590E">
              <w:rPr>
                <w:b/>
                <w:bCs/>
              </w:rPr>
              <w:t xml:space="preserve"> functions</w:t>
            </w:r>
          </w:p>
        </w:tc>
        <w:tc>
          <w:tcPr>
            <w:tcW w:w="6797" w:type="dxa"/>
          </w:tcPr>
          <w:p w14:paraId="13E31853" w14:textId="4B578877" w:rsidR="008F590E" w:rsidRPr="008F590E" w:rsidRDefault="008F590E" w:rsidP="008F590E">
            <w:pPr>
              <w:jc w:val="center"/>
              <w:rPr>
                <w:b/>
                <w:bCs/>
              </w:rPr>
            </w:pPr>
            <w:r w:rsidRPr="008F590E">
              <w:rPr>
                <w:b/>
                <w:bCs/>
              </w:rPr>
              <w:t>Description</w:t>
            </w:r>
          </w:p>
        </w:tc>
      </w:tr>
      <w:tr w:rsidR="008F590E" w14:paraId="26ED53C8" w14:textId="77777777" w:rsidTr="008F590E">
        <w:tc>
          <w:tcPr>
            <w:tcW w:w="2263" w:type="dxa"/>
          </w:tcPr>
          <w:p w14:paraId="5C633263" w14:textId="405C36DC" w:rsidR="008F590E" w:rsidRDefault="008F590E" w:rsidP="00A45F61">
            <w:r w:rsidRPr="008F590E">
              <w:t>UserUnitTesting</w:t>
            </w:r>
            <w:r>
              <w:t>.m</w:t>
            </w:r>
          </w:p>
        </w:tc>
        <w:tc>
          <w:tcPr>
            <w:tcW w:w="6797" w:type="dxa"/>
          </w:tcPr>
          <w:p w14:paraId="6490ED52" w14:textId="41463E9B" w:rsidR="008F590E" w:rsidRDefault="008F590E" w:rsidP="00A45F61">
            <w:r>
              <w:t xml:space="preserve">Function to </w:t>
            </w:r>
            <w:r w:rsidRPr="008F590E">
              <w:t>select and call selected unit test of Asmita</w:t>
            </w:r>
          </w:p>
        </w:tc>
      </w:tr>
      <w:tr w:rsidR="008F590E" w14:paraId="6FFD018C" w14:textId="77777777" w:rsidTr="008F590E">
        <w:tc>
          <w:tcPr>
            <w:tcW w:w="2263" w:type="dxa"/>
          </w:tcPr>
          <w:p w14:paraId="79B3F632" w14:textId="2BDD5740" w:rsidR="008F590E" w:rsidRDefault="008F590E" w:rsidP="00A45F61">
            <w:r w:rsidRPr="008F590E">
              <w:t>AsmitaTest</w:t>
            </w:r>
            <w:r>
              <w:t>.m</w:t>
            </w:r>
          </w:p>
        </w:tc>
        <w:tc>
          <w:tcPr>
            <w:tcW w:w="6797" w:type="dxa"/>
          </w:tcPr>
          <w:p w14:paraId="07F8D481" w14:textId="0A82F406" w:rsidR="008F590E" w:rsidRDefault="008F590E" w:rsidP="00A45F61">
            <w:r>
              <w:t xml:space="preserve">Class to implement the unit testing </w:t>
            </w:r>
          </w:p>
        </w:tc>
      </w:tr>
      <w:tr w:rsidR="008F590E" w14:paraId="1C9013D8" w14:textId="77777777" w:rsidTr="008F590E">
        <w:tc>
          <w:tcPr>
            <w:tcW w:w="2263" w:type="dxa"/>
          </w:tcPr>
          <w:p w14:paraId="583149E6" w14:textId="065B6A10" w:rsidR="008F590E" w:rsidRDefault="008F590E" w:rsidP="00A45F61">
            <w:r>
              <w:t>r</w:t>
            </w:r>
            <w:r w:rsidRPr="008F590E">
              <w:t>unasmitamodel</w:t>
            </w:r>
            <w:r>
              <w:t>.m</w:t>
            </w:r>
          </w:p>
        </w:tc>
        <w:tc>
          <w:tcPr>
            <w:tcW w:w="6797" w:type="dxa"/>
          </w:tcPr>
          <w:p w14:paraId="75ECE813" w14:textId="0F3F545C" w:rsidR="008F590E" w:rsidRDefault="008F590E" w:rsidP="00A45F61">
            <w:r>
              <w:t xml:space="preserve">Function to </w:t>
            </w:r>
            <w:r w:rsidRPr="008F590E">
              <w:t xml:space="preserve">initialise Asmita, load selected test model and get results  </w:t>
            </w:r>
          </w:p>
        </w:tc>
      </w:tr>
      <w:tr w:rsidR="008F590E" w14:paraId="20E55905" w14:textId="77777777" w:rsidTr="008F590E">
        <w:tc>
          <w:tcPr>
            <w:tcW w:w="2263" w:type="dxa"/>
          </w:tcPr>
          <w:p w14:paraId="5E561185" w14:textId="7B2303A0" w:rsidR="008F590E" w:rsidRDefault="008F590E" w:rsidP="00A45F61">
            <w:r w:rsidRPr="008F590E">
              <w:t>UserSaveTestData</w:t>
            </w:r>
            <w:r>
              <w:t>.m</w:t>
            </w:r>
          </w:p>
        </w:tc>
        <w:tc>
          <w:tcPr>
            <w:tcW w:w="6797" w:type="dxa"/>
          </w:tcPr>
          <w:p w14:paraId="26EB032B" w14:textId="7B0C41C7" w:rsidR="008F590E" w:rsidRDefault="008F590E" w:rsidP="00A45F61">
            <w:r>
              <w:t>F</w:t>
            </w:r>
            <w:r w:rsidRPr="008F590E">
              <w:t>unction to save a test data set for use in AsmitaTest unit testing</w:t>
            </w:r>
          </w:p>
        </w:tc>
      </w:tr>
    </w:tbl>
    <w:p w14:paraId="307AEDB9" w14:textId="77777777" w:rsidR="00D565AA" w:rsidRDefault="00D565AA" w:rsidP="00A45F61"/>
    <w:p w14:paraId="25368E77" w14:textId="59A86591" w:rsidR="008F590E" w:rsidRDefault="00D565AA" w:rsidP="00A45F61">
      <w:r>
        <w:t>Call UserUnitTesting from the command line. The user is prompted to select a model to test, which is then run and compared with the test data file. The results are reported in the Command Window.</w:t>
      </w:r>
      <w:r w:rsidR="00A10C80">
        <w:t xml:space="preserve"> The following test models are included:</w:t>
      </w:r>
    </w:p>
    <w:p w14:paraId="6FD6E7D7" w14:textId="79CAD708" w:rsidR="00A10C80" w:rsidRDefault="00A10C80" w:rsidP="00A10C80">
      <w:r>
        <w:t>H1EMTest – single element model based on the Humber estuary.</w:t>
      </w:r>
    </w:p>
    <w:p w14:paraId="337A6D22" w14:textId="591D6FAE" w:rsidR="00A10C80" w:rsidRDefault="00A10C80" w:rsidP="00A10C80">
      <w:r>
        <w:t>HumberTest – 3 element model of the Humber estuary.</w:t>
      </w:r>
    </w:p>
    <w:p w14:paraId="0036E1FD" w14:textId="53EB2785" w:rsidR="00A10C80" w:rsidRDefault="00A10C80" w:rsidP="00A10C80">
      <w:r>
        <w:t>AmelanderTest – 3 element model to compare with results from the original Fortran model.</w:t>
      </w:r>
    </w:p>
    <w:p w14:paraId="0492A214" w14:textId="491EEFF0" w:rsidR="00A10C80" w:rsidRDefault="00A10C80" w:rsidP="00A10C80">
      <w:r>
        <w:t>VeniceTest – 9 element model of the lagoon with 3 inlets from the sea.</w:t>
      </w:r>
    </w:p>
    <w:p w14:paraId="0A6AAA09" w14:textId="59ED6F2A" w:rsidR="00A10C80" w:rsidRDefault="00A10C80" w:rsidP="00A10C80">
      <w:r>
        <w:t>SevernTest – 16 element model, 6 channel elements and multiple river inflows, to test tidal pumping.</w:t>
      </w:r>
    </w:p>
    <w:p w14:paraId="43389FEF" w14:textId="3462DD3E" w:rsidR="00A10C80" w:rsidRDefault="00A10C80" w:rsidP="00A10C80">
      <w:r>
        <w:t>InletTest – 7 element model, with time series inputs of littoral drift.</w:t>
      </w:r>
    </w:p>
    <w:p w14:paraId="20FF3BFF" w14:textId="5BE84C7A" w:rsidR="00A10C80" w:rsidRDefault="00A10C80" w:rsidP="00A10C80">
      <w:r>
        <w:t>SouthamptonTest – 4 element model of Southampton Water including interventions.</w:t>
      </w:r>
    </w:p>
    <w:p w14:paraId="416256F6" w14:textId="7E481376" w:rsidR="00A45F61" w:rsidRDefault="00A10C80" w:rsidP="00A10C80">
      <w:r>
        <w:t>YangtzeTest – 30 element model which includes along channel hydrodynamics using the CSTmodel.</w:t>
      </w:r>
    </w:p>
    <w:p w14:paraId="39EE08BF" w14:textId="77777777" w:rsidR="0035169A" w:rsidRDefault="0035169A" w:rsidP="00A45F61">
      <w:pPr>
        <w:pStyle w:val="Heading2"/>
        <w:numPr>
          <w:ilvl w:val="0"/>
          <w:numId w:val="0"/>
        </w:numPr>
      </w:pPr>
    </w:p>
    <w:p w14:paraId="4F25740C" w14:textId="77777777" w:rsidR="0035169A" w:rsidRDefault="0035169A" w:rsidP="00A45F61">
      <w:pPr>
        <w:pStyle w:val="Heading2"/>
        <w:numPr>
          <w:ilvl w:val="0"/>
          <w:numId w:val="0"/>
        </w:numPr>
      </w:pPr>
    </w:p>
    <w:p w14:paraId="724221C4" w14:textId="77777777" w:rsidR="0035169A" w:rsidRDefault="0035169A" w:rsidP="00A45F61">
      <w:pPr>
        <w:pStyle w:val="Heading2"/>
        <w:numPr>
          <w:ilvl w:val="0"/>
          <w:numId w:val="0"/>
        </w:numPr>
      </w:pPr>
    </w:p>
    <w:p w14:paraId="5E5E826F" w14:textId="7648ECD4" w:rsidR="007D4F29" w:rsidRDefault="0035169A" w:rsidP="00A45F61">
      <w:pPr>
        <w:pStyle w:val="Heading2"/>
        <w:numPr>
          <w:ilvl w:val="0"/>
          <w:numId w:val="0"/>
        </w:numPr>
      </w:pPr>
      <w:r>
        <w:fldChar w:fldCharType="begin">
          <w:fldData xml:space="preserve">PEVuZE5vdGU+PENpdGUgSGlkZGVuPSIxIj48QXV0aG9yPkdhcm5pZXI8L0F1dGhvcj48WWVhcj4y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==
</w:fldData>
        </w:fldChar>
      </w:r>
      <w:r>
        <w:instrText xml:space="preserve"> ADDIN EN.CITE </w:instrText>
      </w:r>
      <w:r>
        <w:fldChar w:fldCharType="begin">
          <w:fldData xml:space="preserve">PEVuZE5vdGU+PENpdGUgSGlkZGVuPSIxIj48QXV0aG9yPkdhcm5pZXI8L0F1dGhvcj48WWVhcj4y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==
</w:fldData>
        </w:fldChar>
      </w:r>
      <w:r>
        <w:instrText xml:space="preserve"> ADDIN EN.CITE.DATA </w:instrText>
      </w:r>
      <w:r>
        <w:fldChar w:fldCharType="end"/>
      </w:r>
      <w:r w:rsidR="00000000">
        <w:fldChar w:fldCharType="separate"/>
      </w:r>
      <w:r>
        <w:fldChar w:fldCharType="end"/>
      </w:r>
      <w:r w:rsidR="007D4F29">
        <w:br w:type="page"/>
      </w:r>
    </w:p>
    <w:p w14:paraId="29C50007" w14:textId="13E9679E" w:rsidR="00197F5F" w:rsidRPr="00197F5F" w:rsidRDefault="00197F5F" w:rsidP="00197F5F">
      <w:pPr>
        <w:pStyle w:val="Heading1"/>
      </w:pPr>
      <w:bookmarkStart w:id="257" w:name="_Toc486354055"/>
      <w:bookmarkStart w:id="258" w:name="_Toc192914951"/>
      <w:bookmarkEnd w:id="250"/>
      <w:bookmarkEnd w:id="251"/>
      <w:r w:rsidRPr="00197F5F">
        <w:lastRenderedPageBreak/>
        <w:t>Bibliograph</w:t>
      </w:r>
      <w:bookmarkEnd w:id="257"/>
      <w:r w:rsidR="00DB12A7">
        <w:t>y</w:t>
      </w:r>
      <w:bookmarkEnd w:id="258"/>
    </w:p>
    <w:p w14:paraId="2320874A" w14:textId="77777777" w:rsidR="0035169A" w:rsidRPr="0035169A" w:rsidRDefault="009342C6" w:rsidP="0035169A">
      <w:pPr>
        <w:pStyle w:val="EndNoteBibliography"/>
        <w:spacing w:after="240"/>
        <w:ind w:left="720" w:hanging="720"/>
      </w:pPr>
      <w:r>
        <w:fldChar w:fldCharType="begin"/>
      </w:r>
      <w:r>
        <w:instrText xml:space="preserve"> ADDIN EN.REFLIST </w:instrText>
      </w:r>
      <w:r>
        <w:fldChar w:fldCharType="separate"/>
      </w:r>
      <w:r w:rsidR="0035169A" w:rsidRPr="0035169A">
        <w:t>Cai, H., 2014. A new analytical framework for tidal propagation in estuaries. PhD, TU Delft, TU Delft, 187 pp.</w:t>
      </w:r>
    </w:p>
    <w:p w14:paraId="174F1C56" w14:textId="77777777" w:rsidR="0035169A" w:rsidRPr="0035169A" w:rsidRDefault="0035169A" w:rsidP="0035169A">
      <w:pPr>
        <w:pStyle w:val="EndNoteBibliography"/>
        <w:spacing w:after="240"/>
        <w:ind w:left="720" w:hanging="720"/>
      </w:pPr>
      <w:r w:rsidRPr="0035169A">
        <w:t>Friedrichs, C.T., Armbrust, B.D., de Swart, H.E., 1998. Hydrodynamics and equilibrium sediment dynamics of shallow, funnel-shaped tidal estuaries. In: J. Dronkers, M.B.A.M. Scheffers (Eds.), Physics of Estuaries and Coastal Seas. Balkema, Rotterdam, pp. 315-327.</w:t>
      </w:r>
    </w:p>
    <w:p w14:paraId="72B7F963" w14:textId="030370F4" w:rsidR="0035169A" w:rsidRPr="0035169A" w:rsidRDefault="0035169A" w:rsidP="0035169A">
      <w:pPr>
        <w:pStyle w:val="EndNoteBibliography"/>
        <w:spacing w:after="240"/>
        <w:ind w:left="720" w:hanging="720"/>
      </w:pPr>
      <w:r w:rsidRPr="0035169A">
        <w:t>Garnier, R., Townend, I., Monge-Ganuzas, M., de Santiago, I., Liria, P., Abalia, A., Epelde, I., Campo, A.d., Chust, G., Valle, M., González, M., Mader, J., Gómez, M., Castillo, C., Uriarte, A., 2022. Modelling the morphological response of the Oka estuary (SE Bay of Biscay) to climate change. Estuarine, Coastal and Shelf Science, 279, 108133. [</w:t>
      </w:r>
      <w:hyperlink r:id="rId102" w:history="1">
        <w:r w:rsidRPr="0035169A">
          <w:rPr>
            <w:rStyle w:val="Hyperlink"/>
          </w:rPr>
          <w:t>https://doi.org/10.1016/j.ecss.2022.108133</w:t>
        </w:r>
      </w:hyperlink>
      <w:r w:rsidRPr="0035169A">
        <w:t>]</w:t>
      </w:r>
    </w:p>
    <w:p w14:paraId="3E6A2E57" w14:textId="77777777" w:rsidR="0035169A" w:rsidRPr="0035169A" w:rsidRDefault="0035169A" w:rsidP="0035169A">
      <w:pPr>
        <w:pStyle w:val="EndNoteBibliography"/>
        <w:spacing w:after="240"/>
        <w:ind w:left="720" w:hanging="720"/>
      </w:pPr>
      <w:r w:rsidRPr="0035169A">
        <w:t>Gray, A.J., 1992. Saltmarsh plant ecology: zonation and succession revisited. In: J.R.L. Allen, K. Pye (Eds.), Saltmarshes: Morphodynamics, conservation and engineering significance. Cambridge University Press, Cambridge, pp. 63-79.</w:t>
      </w:r>
    </w:p>
    <w:p w14:paraId="1AF5408D" w14:textId="77777777" w:rsidR="0035169A" w:rsidRPr="0035169A" w:rsidRDefault="0035169A" w:rsidP="0035169A">
      <w:pPr>
        <w:pStyle w:val="EndNoteBibliography"/>
        <w:spacing w:after="240"/>
        <w:ind w:left="720" w:hanging="720"/>
      </w:pPr>
      <w:r w:rsidRPr="0035169A">
        <w:t>Knaapen, M.A.F., Spearman, J., Townend, I.H., Rossington, S.K., Fletcher, C.A., 2008. ASMITA -Marshes: Development of an ASMITA Saltmarsh Routine, Wallingford.</w:t>
      </w:r>
    </w:p>
    <w:p w14:paraId="5F97EF58" w14:textId="407D8785" w:rsidR="0035169A" w:rsidRPr="0035169A" w:rsidRDefault="0035169A" w:rsidP="0035169A">
      <w:pPr>
        <w:pStyle w:val="EndNoteBibliography"/>
        <w:spacing w:after="240"/>
        <w:ind w:left="720" w:hanging="720"/>
      </w:pPr>
      <w:r w:rsidRPr="0035169A">
        <w:t>Kragtwijk, N.G., Stive, M.J.F., Wang, Z.B., Zitman, T.J., 2004. Morphological response of tidal basins to human interventions. Coastal Engineering, 51, 207-221. [</w:t>
      </w:r>
      <w:hyperlink r:id="rId103" w:history="1">
        <w:r w:rsidRPr="0035169A">
          <w:rPr>
            <w:rStyle w:val="Hyperlink"/>
          </w:rPr>
          <w:t>https://doi.org/10.1016/j.coastaleng.2003.12.008</w:t>
        </w:r>
      </w:hyperlink>
      <w:r w:rsidRPr="0035169A">
        <w:t>]</w:t>
      </w:r>
    </w:p>
    <w:p w14:paraId="77D781E6" w14:textId="77777777" w:rsidR="0035169A" w:rsidRPr="0035169A" w:rsidRDefault="0035169A" w:rsidP="0035169A">
      <w:pPr>
        <w:pStyle w:val="EndNoteBibliography"/>
        <w:spacing w:after="240"/>
        <w:ind w:left="720" w:hanging="720"/>
      </w:pPr>
      <w:r w:rsidRPr="0035169A">
        <w:t>Lodder, Q., Huismans, Y., Elias, E., de Looff, H., Wang, Z.B., 2022. Future sediment exchange between the Dutch Wadden Sea and North Sea Coast - Insights based on ASMITA modelling. Ocean &amp; Coastal Management, 219. [10.1016/j.ocecoaman.2022.106067]</w:t>
      </w:r>
    </w:p>
    <w:p w14:paraId="339B07A3" w14:textId="77777777" w:rsidR="0035169A" w:rsidRPr="0035169A" w:rsidRDefault="0035169A" w:rsidP="0035169A">
      <w:pPr>
        <w:pStyle w:val="EndNoteBibliography"/>
        <w:spacing w:after="240"/>
        <w:ind w:left="720" w:hanging="720"/>
      </w:pPr>
      <w:r w:rsidRPr="0035169A">
        <w:t xml:space="preserve">Powell, M.A., Thieke, R.J., Mehta, A.J., 2006. Morphodynamic relationships for ebb and flood delta volumes at Florida's tidal entrances. Ocean Dynamics, 56(3-4), 295-307. </w:t>
      </w:r>
    </w:p>
    <w:p w14:paraId="2FDF4D97" w14:textId="77777777" w:rsidR="0035169A" w:rsidRPr="0035169A" w:rsidRDefault="0035169A" w:rsidP="0035169A">
      <w:pPr>
        <w:pStyle w:val="EndNoteBibliography"/>
        <w:spacing w:after="240"/>
        <w:ind w:left="720" w:hanging="720"/>
      </w:pPr>
      <w:r w:rsidRPr="0035169A">
        <w:t>Randerson, P.F., 1979. A simulation of saltmarsh development and plant ecology. In: B. Knights, A.J. Phillips (Eds.), Estuarine and coastal land reclamation and water storage. Saxon House, Farnborough, pp. 48-67.</w:t>
      </w:r>
    </w:p>
    <w:p w14:paraId="6B21E747" w14:textId="77777777" w:rsidR="0035169A" w:rsidRPr="0035169A" w:rsidRDefault="0035169A" w:rsidP="0035169A">
      <w:pPr>
        <w:pStyle w:val="EndNoteBibliography"/>
        <w:spacing w:after="240"/>
        <w:ind w:left="720" w:hanging="720"/>
      </w:pPr>
      <w:r w:rsidRPr="0035169A">
        <w:t xml:space="preserve">Scully, M.E., Friedrichs, C.T., 2007. Sediment pumping by tidal asymmetry in a partially mixed estuary. Journal of Geophysical Research, 112(C07028). </w:t>
      </w:r>
    </w:p>
    <w:p w14:paraId="3F97C90F" w14:textId="77777777" w:rsidR="0035169A" w:rsidRPr="0035169A" w:rsidRDefault="0035169A" w:rsidP="0035169A">
      <w:pPr>
        <w:pStyle w:val="EndNoteBibliography"/>
        <w:spacing w:after="240"/>
        <w:ind w:left="720" w:hanging="720"/>
      </w:pPr>
      <w:r w:rsidRPr="0035169A">
        <w:t xml:space="preserve">Silvestri, S., Defina, A., Marani, M., 2005. Tidal regime, salinity and salt marsh plant zonation. Estuarine, Coastal and Shelf Science, 62, 119-130. </w:t>
      </w:r>
    </w:p>
    <w:p w14:paraId="239C3A62" w14:textId="77777777" w:rsidR="0035169A" w:rsidRPr="0035169A" w:rsidRDefault="0035169A" w:rsidP="0035169A">
      <w:pPr>
        <w:pStyle w:val="EndNoteBibliography"/>
        <w:spacing w:after="240"/>
        <w:ind w:left="720" w:hanging="720"/>
      </w:pPr>
      <w:r w:rsidRPr="0035169A">
        <w:t>Taylor, K.E., 2001. Summarizing multiple aspects of model performance in a single diagram. Journal of Geophysical Research - Atmospheres, 106(D7), 7183-7192. [10.1029/2000JD900719]</w:t>
      </w:r>
    </w:p>
    <w:p w14:paraId="08390CAE" w14:textId="77777777" w:rsidR="0035169A" w:rsidRPr="0035169A" w:rsidRDefault="0035169A" w:rsidP="0035169A">
      <w:pPr>
        <w:pStyle w:val="EndNoteBibliography"/>
        <w:spacing w:after="240"/>
        <w:ind w:left="720" w:hanging="720"/>
      </w:pPr>
      <w:r w:rsidRPr="0035169A">
        <w:t xml:space="preserve">Townend, I.H., 2005. An examination of empirical stability relationships for UK estuaries. Journal of Coastal Research, 21(5), 1042-1053. </w:t>
      </w:r>
    </w:p>
    <w:p w14:paraId="6895DF7A" w14:textId="77777777" w:rsidR="0035169A" w:rsidRPr="0035169A" w:rsidRDefault="0035169A" w:rsidP="0035169A">
      <w:pPr>
        <w:pStyle w:val="EndNoteBibliography"/>
        <w:spacing w:after="240"/>
        <w:ind w:left="720" w:hanging="720"/>
      </w:pPr>
      <w:r w:rsidRPr="0035169A">
        <w:t xml:space="preserve">Townend, I.H., Rossington, S.K., Knaapen, M.A.F., Richardson, S., 2010. The dynamics of intertidal mudflat and saltmarshes within estuaries. In: J. Mckee Smith (Ed.), Proceedings of the International Conference on Coastal Engineering. Coastal Engineering Research Council, Shanghai, pp. 1-10. </w:t>
      </w:r>
    </w:p>
    <w:p w14:paraId="525B3225" w14:textId="07A116AF" w:rsidR="0035169A" w:rsidRPr="0035169A" w:rsidRDefault="0035169A" w:rsidP="0035169A">
      <w:pPr>
        <w:pStyle w:val="EndNoteBibliography"/>
        <w:spacing w:after="240"/>
        <w:ind w:left="720" w:hanging="720"/>
      </w:pPr>
      <w:r w:rsidRPr="0035169A">
        <w:lastRenderedPageBreak/>
        <w:t>Townend, I.H., Wang, Z.B., Rees, J.G., 2007. Millennial to annual volume changes in the Humber Estuary. Proc.R.Soc.A, 463, 837-854. [</w:t>
      </w:r>
      <w:hyperlink r:id="rId104" w:history="1">
        <w:r w:rsidRPr="0035169A">
          <w:rPr>
            <w:rStyle w:val="Hyperlink"/>
          </w:rPr>
          <w:t>https://doi.org/10.1098/rspa.2006.1798</w:t>
        </w:r>
      </w:hyperlink>
      <w:r w:rsidRPr="0035169A">
        <w:t>]</w:t>
      </w:r>
    </w:p>
    <w:p w14:paraId="2F4BF6AE" w14:textId="53F98B5D" w:rsidR="0035169A" w:rsidRPr="0035169A" w:rsidRDefault="0035169A" w:rsidP="0035169A">
      <w:pPr>
        <w:pStyle w:val="EndNoteBibliography"/>
        <w:spacing w:after="240"/>
        <w:ind w:left="720" w:hanging="720"/>
      </w:pPr>
      <w:r w:rsidRPr="0035169A">
        <w:t>Townend, I.H., Wang, Z.B., Stive, M.J.E., Zhou, Z., 2016a. Development and extension of an aggregated scale model: Part 1 – Background to ASMITA. China Ocean Engineering, 30(4), 482-504. [</w:t>
      </w:r>
      <w:hyperlink r:id="rId105" w:history="1">
        <w:r w:rsidRPr="0035169A">
          <w:rPr>
            <w:rStyle w:val="Hyperlink"/>
          </w:rPr>
          <w:t>https://doi.org/10.1007/s13344-016-0030-x</w:t>
        </w:r>
      </w:hyperlink>
      <w:r w:rsidRPr="0035169A">
        <w:t>]</w:t>
      </w:r>
    </w:p>
    <w:p w14:paraId="7F9A8F4A" w14:textId="64A32EE3" w:rsidR="0035169A" w:rsidRPr="0035169A" w:rsidRDefault="0035169A" w:rsidP="0035169A">
      <w:pPr>
        <w:pStyle w:val="EndNoteBibliography"/>
        <w:spacing w:after="240"/>
        <w:ind w:left="720" w:hanging="720"/>
      </w:pPr>
      <w:r w:rsidRPr="0035169A">
        <w:t>Townend, I.H., Wang, Z.B., Stive, M.J.E., Zhou, Z., 2016b. Development and extension of an aggregated scale model: Part 2 – Extensions to ASMITA. China Ocean Engineering, 30(5), 651-670. [</w:t>
      </w:r>
      <w:hyperlink r:id="rId106" w:history="1">
        <w:r w:rsidRPr="0035169A">
          <w:rPr>
            <w:rStyle w:val="Hyperlink"/>
          </w:rPr>
          <w:t>https://doi.org/10.1007/s13344-016-0042-6</w:t>
        </w:r>
      </w:hyperlink>
      <w:r w:rsidRPr="0035169A">
        <w:t>]</w:t>
      </w:r>
    </w:p>
    <w:p w14:paraId="38CC493C" w14:textId="77BB2E44" w:rsidR="0035169A" w:rsidRPr="0035169A" w:rsidRDefault="0035169A" w:rsidP="0035169A">
      <w:pPr>
        <w:pStyle w:val="EndNoteBibliography"/>
        <w:spacing w:after="240"/>
        <w:ind w:left="720" w:hanging="720"/>
      </w:pPr>
      <w:r w:rsidRPr="0035169A">
        <w:t>van Goor, M.A., Zitman, T.J., Wang, Z.B., Stive, M.J.F., 2003. Impact of sea-level rise on the morphological equilibrium state of tidal inlets. Marine Geology, 202, 211-227. [</w:t>
      </w:r>
      <w:hyperlink r:id="rId107" w:history="1">
        <w:r w:rsidRPr="0035169A">
          <w:rPr>
            <w:rStyle w:val="Hyperlink"/>
          </w:rPr>
          <w:t>https://doi.org/10.1016/s0025-3227(03)00262-7</w:t>
        </w:r>
      </w:hyperlink>
      <w:r w:rsidRPr="0035169A">
        <w:t>]</w:t>
      </w:r>
    </w:p>
    <w:p w14:paraId="1F8F8337" w14:textId="77777777" w:rsidR="0035169A" w:rsidRPr="0035169A" w:rsidRDefault="0035169A" w:rsidP="0035169A">
      <w:pPr>
        <w:pStyle w:val="EndNoteBibliography"/>
        <w:spacing w:after="240"/>
        <w:ind w:left="720" w:hanging="720"/>
      </w:pPr>
      <w:r w:rsidRPr="0035169A">
        <w:t xml:space="preserve">Walton, T.D., Adams, W.D., 1976. Capacity of inlet outer bars to store sand. Fifteenth Coastal Engineering Conference. American Society of Civil Engineers, pp. 1919-1936. </w:t>
      </w:r>
    </w:p>
    <w:p w14:paraId="6AB060CE" w14:textId="77777777" w:rsidR="0035169A" w:rsidRPr="0035169A" w:rsidRDefault="0035169A" w:rsidP="0035169A">
      <w:pPr>
        <w:pStyle w:val="EndNoteBibliography"/>
        <w:spacing w:after="240"/>
        <w:ind w:left="720" w:hanging="720"/>
      </w:pPr>
      <w:r w:rsidRPr="0035169A">
        <w:t xml:space="preserve">Wang, Z.B., de Vriend, H.J., Stive, M.J.F., Townend, I.H., 2007. On the parameter setting of semi-empirical long-term morphological models for estuaries and tidal lagoons. In: C.M. Dohmen-Janssen, S.J.M.H. Hulscher (Eds.). River, Coastal and Estuarine Morphodynamics. Taylor &amp; Francis, pp. 103-111. </w:t>
      </w:r>
    </w:p>
    <w:p w14:paraId="01848EE4" w14:textId="20A26523" w:rsidR="0035169A" w:rsidRPr="0035169A" w:rsidRDefault="0035169A" w:rsidP="0035169A">
      <w:pPr>
        <w:pStyle w:val="EndNoteBibliography"/>
        <w:spacing w:after="240"/>
        <w:ind w:left="720" w:hanging="720"/>
      </w:pPr>
      <w:r w:rsidRPr="0035169A">
        <w:t>Wang, Z.B., de Vriend, H.J., Stive, M.J.F., Townend, I.H., 2008. On the parameter setting of semi-empirical long-term morphological models for estuaries and tidal lagoons. In: C.M. Dohmen-Janssen, S.J.M.H. Hulscher (Eds.), River, Coastal and Estuarine Morphodynamics. Taylor &amp; Francis, Utrecht, pp. 103-111. [</w:t>
      </w:r>
      <w:hyperlink r:id="rId108" w:history="1">
        <w:r w:rsidRPr="0035169A">
          <w:rPr>
            <w:rStyle w:val="Hyperlink"/>
          </w:rPr>
          <w:t>https://doi.org/10.1201/noe0415453639-c14</w:t>
        </w:r>
      </w:hyperlink>
      <w:r w:rsidRPr="0035169A">
        <w:t>]</w:t>
      </w:r>
    </w:p>
    <w:p w14:paraId="7135F7E9" w14:textId="77777777" w:rsidR="0035169A" w:rsidRPr="0035169A" w:rsidRDefault="0035169A" w:rsidP="0035169A">
      <w:pPr>
        <w:pStyle w:val="EndNoteBibliography"/>
        <w:spacing w:after="240"/>
        <w:ind w:left="720" w:hanging="720"/>
      </w:pPr>
      <w:r w:rsidRPr="0035169A">
        <w:t>Wang, Z.B., Lodder, Q.J., Townend, I.H., Zhu, Y., 2024. Future sediment transport to the Dutch Wadden Sea under severe sea level rise and tidal range change. Anthropocene Coasts, 7(1). [10.1007/s44218-024-00044-y]</w:t>
      </w:r>
    </w:p>
    <w:p w14:paraId="6C5C80BD" w14:textId="77777777" w:rsidR="0035169A" w:rsidRPr="0035169A" w:rsidRDefault="0035169A" w:rsidP="0035169A">
      <w:pPr>
        <w:pStyle w:val="EndNoteBibliography"/>
        <w:spacing w:after="240"/>
        <w:ind w:left="720" w:hanging="720"/>
      </w:pPr>
      <w:r w:rsidRPr="0035169A">
        <w:t xml:space="preserve">Wang, Z.B., Townend, I.H., Stive, M.J.E., 2014. Modelling of morphological response of tidal basins to sea-level rise revisited, Proceedings of the 17th Physics of Estuaries and Coastal Seas (PECS) conference, Porto de Galinhas, Pernambuco, Brazil. </w:t>
      </w:r>
    </w:p>
    <w:p w14:paraId="1BFE1E5A" w14:textId="77777777" w:rsidR="0035169A" w:rsidRPr="0035169A" w:rsidRDefault="0035169A" w:rsidP="0035169A">
      <w:pPr>
        <w:pStyle w:val="EndNoteBibliography"/>
        <w:ind w:left="720" w:hanging="720"/>
      </w:pPr>
      <w:r w:rsidRPr="0035169A">
        <w:t>Yu, Q., Wang, Y., Gaio, J., Gao, S., Flemming, B., 2014. Turbidity maximum formation in a well-mixed macrotidal estuary: The role of tidal pumping. Journal of Geophysical Research: Oceans, 119, 7705-7724. [10.1002/2014JC010228.]</w:t>
      </w:r>
    </w:p>
    <w:p w14:paraId="51ECFAD4" w14:textId="77809C6E" w:rsidR="00DF17F7" w:rsidRDefault="009342C6" w:rsidP="00E8280D">
      <w:pPr>
        <w:sectPr w:rsidR="00DF17F7" w:rsidSect="00A03AC4">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r>
        <w:fldChar w:fldCharType="end"/>
      </w:r>
    </w:p>
    <w:p w14:paraId="3704E491" w14:textId="489DA105" w:rsidR="00DF17F7" w:rsidRPr="00DF17F7" w:rsidRDefault="00DF17F7" w:rsidP="00193531">
      <w:pPr>
        <w:pStyle w:val="Heading1"/>
        <w:numPr>
          <w:ilvl w:val="0"/>
          <w:numId w:val="0"/>
        </w:numPr>
        <w:ind w:left="432" w:hanging="432"/>
      </w:pPr>
      <w:bookmarkStart w:id="259" w:name="_Ref462589808"/>
      <w:bookmarkStart w:id="260" w:name="_Ref462589813"/>
      <w:bookmarkStart w:id="261" w:name="_Ref462589818"/>
      <w:bookmarkStart w:id="262" w:name="_Toc54961653"/>
      <w:bookmarkStart w:id="263" w:name="_Ref87882743"/>
      <w:bookmarkStart w:id="264" w:name="_Toc192914952"/>
      <w:bookmarkStart w:id="265" w:name="_Ref462589822"/>
      <w:bookmarkStart w:id="266" w:name="_Toc54961654"/>
      <w:bookmarkStart w:id="267" w:name="_Toc54961655"/>
      <w:r w:rsidRPr="00DF17F7">
        <w:lastRenderedPageBreak/>
        <w:t xml:space="preserve">Appendix A – Function call sequence in </w:t>
      </w:r>
      <w:bookmarkEnd w:id="259"/>
      <w:bookmarkEnd w:id="260"/>
      <w:bookmarkEnd w:id="261"/>
      <w:r w:rsidRPr="00DF17F7">
        <w:t>Asmit</w:t>
      </w:r>
      <w:r>
        <w:t>a</w:t>
      </w:r>
      <w:bookmarkEnd w:id="262"/>
      <w:r w:rsidR="00B21D32">
        <w:t>Model</w:t>
      </w:r>
      <w:bookmarkEnd w:id="263"/>
      <w:bookmarkEnd w:id="264"/>
    </w:p>
    <w:p w14:paraId="0A767DFF" w14:textId="5441329A" w:rsidR="00F44421" w:rsidRPr="00F44421" w:rsidRDefault="00DF17F7" w:rsidP="000A71A0">
      <w:pPr>
        <w:spacing w:after="120"/>
        <w:jc w:val="center"/>
        <w:rPr>
          <w:rFonts w:asciiTheme="majorHAnsi" w:eastAsiaTheme="majorEastAsia" w:hAnsiTheme="majorHAnsi" w:cstheme="majorBidi"/>
          <w:color w:val="0F4A7F" w:themeColor="text1"/>
          <w:sz w:val="32"/>
          <w:szCs w:val="32"/>
        </w:rPr>
      </w:pPr>
      <w:r w:rsidRPr="00DF17F7">
        <w:t xml:space="preserve">The following table provides a listing of the calls made in </w:t>
      </w:r>
      <w:r w:rsidR="00B21D32">
        <w:t>Asmita</w:t>
      </w:r>
      <w:r w:rsidRPr="00DF17F7">
        <w:t>Model and the dependency of the functions called on other (sub) functions, along with a summary of input and output parameters</w:t>
      </w:r>
      <w:r w:rsidR="00D52B10">
        <w:t>.</w:t>
      </w:r>
      <w:r w:rsidR="00F44421">
        <w:t xml:space="preserve">   </w:t>
      </w:r>
      <w:bookmarkEnd w:id="265"/>
      <w:bookmarkEnd w:id="266"/>
      <w:r w:rsidR="000A71A0" w:rsidRPr="000A71A0">
        <w:rPr>
          <w:noProof/>
        </w:rPr>
        <w:drawing>
          <wp:inline distT="0" distB="0" distL="0" distR="0" wp14:anchorId="12F9E38A" wp14:editId="10135758">
            <wp:extent cx="5605145" cy="79711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641373" cy="8022704"/>
                    </a:xfrm>
                    <a:prstGeom prst="rect">
                      <a:avLst/>
                    </a:prstGeom>
                    <a:noFill/>
                    <a:ln>
                      <a:noFill/>
                    </a:ln>
                  </pic:spPr>
                </pic:pic>
              </a:graphicData>
            </a:graphic>
          </wp:inline>
        </w:drawing>
      </w:r>
    </w:p>
    <w:p w14:paraId="79E7B7C9" w14:textId="6551B415" w:rsidR="00DF17F7" w:rsidRPr="00DF17F7" w:rsidRDefault="00DF17F7" w:rsidP="00193531">
      <w:pPr>
        <w:pStyle w:val="Heading1"/>
        <w:numPr>
          <w:ilvl w:val="0"/>
          <w:numId w:val="0"/>
        </w:numPr>
        <w:ind w:left="432" w:hanging="432"/>
      </w:pPr>
      <w:bookmarkStart w:id="268" w:name="_Toc192914953"/>
      <w:r w:rsidRPr="00DF17F7">
        <w:lastRenderedPageBreak/>
        <w:t xml:space="preserve">Appendix </w:t>
      </w:r>
      <w:r w:rsidR="001209F4">
        <w:t>B</w:t>
      </w:r>
      <w:r w:rsidRPr="00DF17F7">
        <w:t xml:space="preserve"> – Erratum</w:t>
      </w:r>
      <w:bookmarkEnd w:id="267"/>
      <w:bookmarkEnd w:id="268"/>
    </w:p>
    <w:p w14:paraId="4982834B" w14:textId="4D7539C2" w:rsidR="00DF17F7" w:rsidRPr="00DF17F7" w:rsidRDefault="00DF17F7" w:rsidP="00DF17F7">
      <w:r w:rsidRPr="00DF17F7">
        <w:rPr>
          <w:b/>
          <w:bCs/>
          <w:i/>
          <w:iCs/>
        </w:rPr>
        <w:t>Erratum</w:t>
      </w:r>
      <w:r w:rsidRPr="00DF17F7">
        <w:t xml:space="preserve"> to flow equation in paper by Townend et al, 2016</w:t>
      </w:r>
      <w:r>
        <w:t>, Part 1</w:t>
      </w:r>
      <w:r w:rsidRPr="00DF17F7">
        <w:t>.</w:t>
      </w:r>
    </w:p>
    <w:p w14:paraId="2EF3B607" w14:textId="77777777" w:rsidR="00DF17F7" w:rsidRPr="00DF17F7" w:rsidRDefault="00DF17F7" w:rsidP="00DF17F7">
      <w:r w:rsidRPr="00DF17F7">
        <w:t>With some re-arrangement it can be shown that dV/dt =&gt;0 if the equilibrium volume is factored by:</w:t>
      </w:r>
    </w:p>
    <w:p w14:paraId="569B05F4" w14:textId="6BF6F361" w:rsidR="00DF17F7" w:rsidRPr="00DF17F7" w:rsidRDefault="00DF17F7" w:rsidP="00DF17F7">
      <w:pPr>
        <w:jc w:val="right"/>
      </w:pPr>
      <w:r w:rsidRPr="00DF17F7">
        <w:rPr>
          <w:position w:val="-32"/>
        </w:rPr>
        <w:object w:dxaOrig="1960" w:dyaOrig="800" w14:anchorId="73BA004B">
          <v:shape id="_x0000_i1038" type="#_x0000_t75" style="width:97.3pt;height:40.65pt" o:ole="">
            <v:imagedata r:id="rId110" o:title=""/>
          </v:shape>
          <o:OLEObject Type="Embed" ProgID="Equation.3" ShapeID="_x0000_i1038" DrawAspect="Content" ObjectID="_1804950747" r:id="rId111"/>
        </w:object>
      </w:r>
      <w:r w:rsidRPr="00DF17F7">
        <w:tab/>
      </w:r>
      <w:r w:rsidRPr="00DF17F7">
        <w:tab/>
      </w:r>
      <w:r w:rsidRPr="00DF17F7">
        <w:tab/>
      </w:r>
      <w:r w:rsidRPr="00DF17F7">
        <w:tab/>
      </w:r>
      <w:r w:rsidRPr="00DF17F7">
        <w:tab/>
        <w:t>(</w:t>
      </w:r>
      <w:r>
        <w:t>eq.42a</w:t>
      </w:r>
      <w:r w:rsidRPr="00DF17F7">
        <w:t>)</w:t>
      </w:r>
    </w:p>
    <w:p w14:paraId="14405290" w14:textId="77777777" w:rsidR="00DF17F7" w:rsidRPr="00DF17F7" w:rsidRDefault="00DF17F7" w:rsidP="00DF17F7">
      <w:r w:rsidRPr="00DF17F7">
        <w:t>The adjusted equilibrium is then given by:</w:t>
      </w:r>
    </w:p>
    <w:p w14:paraId="02AC0787" w14:textId="7E6FD97E" w:rsidR="00DF17F7" w:rsidRPr="00DF17F7" w:rsidRDefault="00DF17F7" w:rsidP="00DF17F7">
      <w:pPr>
        <w:jc w:val="right"/>
      </w:pPr>
      <w:r w:rsidRPr="00DF17F7">
        <w:rPr>
          <w:position w:val="-36"/>
        </w:rPr>
        <w:object w:dxaOrig="4080" w:dyaOrig="840" w14:anchorId="41AA22C6">
          <v:shape id="_x0000_i1039" type="#_x0000_t75" style="width:205.65pt;height:40.65pt" o:ole="">
            <v:imagedata r:id="rId112" o:title=""/>
          </v:shape>
          <o:OLEObject Type="Embed" ProgID="Equation.DSMT4" ShapeID="_x0000_i1039" DrawAspect="Content" ObjectID="_1804950748" r:id="rId113"/>
        </w:object>
      </w:r>
      <w:r w:rsidRPr="00DF17F7">
        <w:tab/>
      </w:r>
      <w:r w:rsidRPr="00DF17F7">
        <w:tab/>
      </w:r>
      <w:r w:rsidRPr="00DF17F7">
        <w:tab/>
        <w:t>(</w:t>
      </w:r>
      <w:r>
        <w:t>eq.42b</w:t>
      </w:r>
      <w:r w:rsidRPr="00DF17F7">
        <w:t>)</w:t>
      </w:r>
    </w:p>
    <w:p w14:paraId="1CA975C6" w14:textId="77777777" w:rsidR="00DF17F7" w:rsidRPr="00DF17F7" w:rsidRDefault="00DF17F7" w:rsidP="00DF17F7">
      <w:r w:rsidRPr="00DF17F7">
        <w:t>The drift expression is correct.</w:t>
      </w:r>
    </w:p>
    <w:p w14:paraId="4023C93F" w14:textId="77777777" w:rsidR="00953A0D" w:rsidRPr="00953A0D" w:rsidRDefault="00953A0D" w:rsidP="00822F5A">
      <w:pPr>
        <w:pStyle w:val="Heading1"/>
        <w:numPr>
          <w:ilvl w:val="0"/>
          <w:numId w:val="0"/>
        </w:numPr>
        <w:ind w:left="432" w:hanging="432"/>
      </w:pPr>
      <w:r w:rsidRPr="00953A0D">
        <w:br w:type="page"/>
      </w:r>
      <w:bookmarkStart w:id="269" w:name="_Ref149580365"/>
      <w:bookmarkStart w:id="270" w:name="_Toc149582271"/>
      <w:bookmarkStart w:id="271" w:name="_Toc192914954"/>
      <w:r w:rsidRPr="00953A0D">
        <w:lastRenderedPageBreak/>
        <w:t>Appendix C – Matrix Condition</w:t>
      </w:r>
      <w:bookmarkEnd w:id="269"/>
      <w:r w:rsidRPr="00953A0D">
        <w:t xml:space="preserve"> Checks</w:t>
      </w:r>
      <w:bookmarkEnd w:id="270"/>
      <w:bookmarkEnd w:id="271"/>
    </w:p>
    <w:p w14:paraId="37EC5C04" w14:textId="77777777" w:rsidR="00953A0D" w:rsidRPr="00953A0D" w:rsidRDefault="00953A0D" w:rsidP="00953A0D">
      <w:r w:rsidRPr="00953A0D">
        <w:t xml:space="preserve">Checks are made when computing the matrices that are set up in ASMinterface class methods BddMatrices, FeeMatrices and asmitaConcentrations (see Townend et al, 2016, Part 1 for equations used).  </w:t>
      </w:r>
    </w:p>
    <w:p w14:paraId="0192CF09" w14:textId="77777777" w:rsidR="00953A0D" w:rsidRPr="00953A0D" w:rsidRDefault="00953A0D" w:rsidP="00953A0D">
      <w:r w:rsidRPr="00953A0D">
        <w:t>Check whether matrices are ill conditioned for inversion. Checks the dispersion/flow matrix, DQ, the surface area, S, the vertical exchange, W and the combined DQ+SW matrix. Values are true if the matrix is ill-conditioned. For surface areas the matrices are the same but amended for depth as detailed in Appendix 1 of Townend et al (2016, Part 2).</w:t>
      </w:r>
    </w:p>
    <w:p w14:paraId="781D4DFB" w14:textId="77777777" w:rsidR="00953A0D" w:rsidRPr="00953A0D" w:rsidRDefault="00953A0D" w:rsidP="00953A0D">
      <w:r w:rsidRPr="00953A0D">
        <w:rPr>
          <w:noProof/>
        </w:rPr>
        <w:drawing>
          <wp:anchor distT="0" distB="0" distL="114300" distR="114300" simplePos="0" relativeHeight="251821056" behindDoc="0" locked="0" layoutInCell="1" allowOverlap="1" wp14:anchorId="3B0F60D8" wp14:editId="58030ECA">
            <wp:simplePos x="0" y="0"/>
            <wp:positionH relativeFrom="column">
              <wp:posOffset>1270</wp:posOffset>
            </wp:positionH>
            <wp:positionV relativeFrom="paragraph">
              <wp:posOffset>205740</wp:posOffset>
            </wp:positionV>
            <wp:extent cx="2520950" cy="12065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20950" cy="1206500"/>
                    </a:xfrm>
                    <a:prstGeom prst="rect">
                      <a:avLst/>
                    </a:prstGeom>
                    <a:noFill/>
                  </pic:spPr>
                </pic:pic>
              </a:graphicData>
            </a:graphic>
          </wp:anchor>
        </w:drawing>
      </w:r>
    </w:p>
    <w:p w14:paraId="17457B7E" w14:textId="77777777" w:rsidR="00953A0D" w:rsidRPr="00953A0D" w:rsidRDefault="00953A0D" w:rsidP="00953A0D"/>
    <w:p w14:paraId="5F9F3F9A" w14:textId="77777777" w:rsidR="00953A0D" w:rsidRPr="00953A0D" w:rsidRDefault="00953A0D" w:rsidP="00953A0D">
      <w:r w:rsidRPr="00953A0D">
        <w:t>Usually means that some values in the matrix have grown to be very large, very small or both. For surface area the issue can also be connected to the element depths that are being used to define the matrices.</w:t>
      </w:r>
    </w:p>
    <w:p w14:paraId="7B57E4F0" w14:textId="77777777" w:rsidR="00953A0D" w:rsidRPr="00953A0D" w:rsidRDefault="00953A0D" w:rsidP="00953A0D"/>
    <w:p w14:paraId="75F6BDE6" w14:textId="77777777" w:rsidR="00953A0D" w:rsidRPr="00953A0D" w:rsidRDefault="00953A0D" w:rsidP="00953A0D"/>
    <w:p w14:paraId="15E0245B" w14:textId="77777777" w:rsidR="00953A0D" w:rsidRPr="00953A0D" w:rsidRDefault="00953A0D" w:rsidP="00953A0D">
      <w:r w:rsidRPr="00953A0D">
        <w:t>Check whether the Dispersion/Flow matrix contains infinite or Nan entries.</w:t>
      </w:r>
    </w:p>
    <w:p w14:paraId="52DF7E04" w14:textId="77777777" w:rsidR="00953A0D" w:rsidRPr="00953A0D" w:rsidRDefault="00953A0D" w:rsidP="00953A0D">
      <w:r w:rsidRPr="00953A0D">
        <w:rPr>
          <w:noProof/>
        </w:rPr>
        <w:drawing>
          <wp:anchor distT="0" distB="0" distL="114300" distR="114300" simplePos="0" relativeHeight="251822080" behindDoc="0" locked="0" layoutInCell="1" allowOverlap="1" wp14:anchorId="085B50CD" wp14:editId="32376DCA">
            <wp:simplePos x="0" y="0"/>
            <wp:positionH relativeFrom="column">
              <wp:posOffset>1271</wp:posOffset>
            </wp:positionH>
            <wp:positionV relativeFrom="paragraph">
              <wp:posOffset>8255</wp:posOffset>
            </wp:positionV>
            <wp:extent cx="2654436" cy="108590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654436" cy="1085906"/>
                    </a:xfrm>
                    <a:prstGeom prst="rect">
                      <a:avLst/>
                    </a:prstGeom>
                  </pic:spPr>
                </pic:pic>
              </a:graphicData>
            </a:graphic>
          </wp:anchor>
        </w:drawing>
      </w:r>
    </w:p>
    <w:p w14:paraId="62F239D1" w14:textId="77777777" w:rsidR="00953A0D" w:rsidRPr="00953A0D" w:rsidRDefault="00953A0D" w:rsidP="00953A0D">
      <w:r w:rsidRPr="00953A0D">
        <w:t>One possible cause is when Advection.getDriftFlow fails to converge.</w:t>
      </w:r>
    </w:p>
    <w:p w14:paraId="01A0E304" w14:textId="77777777" w:rsidR="00953A0D" w:rsidRPr="00953A0D" w:rsidRDefault="00953A0D" w:rsidP="00953A0D"/>
    <w:p w14:paraId="1431CD00" w14:textId="77777777" w:rsidR="00953A0D" w:rsidRPr="00953A0D" w:rsidRDefault="00953A0D" w:rsidP="00953A0D"/>
    <w:p w14:paraId="5592237C" w14:textId="77777777" w:rsidR="00953A0D" w:rsidRPr="00953A0D" w:rsidRDefault="00953A0D" w:rsidP="00953A0D"/>
    <w:p w14:paraId="62683103" w14:textId="77777777" w:rsidR="00953A0D" w:rsidRPr="00953A0D" w:rsidRDefault="00953A0D" w:rsidP="00953A0D"/>
    <w:p w14:paraId="522D23E5" w14:textId="77777777" w:rsidR="00953A0D" w:rsidRPr="00953A0D" w:rsidRDefault="00953A0D" w:rsidP="00953A0D">
      <w:r w:rsidRPr="00953A0D">
        <w:t>Check whether Gam = (ve/vm)</w:t>
      </w:r>
      <w:r w:rsidRPr="00953A0D">
        <w:rPr>
          <w:vertAlign w:val="superscript"/>
        </w:rPr>
        <w:t>n</w:t>
      </w:r>
      <w:r w:rsidRPr="00953A0D">
        <w:t xml:space="preserve"> are infinite or NaN in asmitaConcentrations.</w:t>
      </w:r>
    </w:p>
    <w:p w14:paraId="28C6DFEF" w14:textId="77777777" w:rsidR="00953A0D" w:rsidRPr="00953A0D" w:rsidRDefault="00953A0D" w:rsidP="00953A0D">
      <w:r w:rsidRPr="00953A0D">
        <w:rPr>
          <w:noProof/>
        </w:rPr>
        <w:drawing>
          <wp:anchor distT="0" distB="0" distL="114300" distR="114300" simplePos="0" relativeHeight="251823104" behindDoc="0" locked="0" layoutInCell="1" allowOverlap="1" wp14:anchorId="137BA365" wp14:editId="09381856">
            <wp:simplePos x="0" y="0"/>
            <wp:positionH relativeFrom="column">
              <wp:posOffset>1270</wp:posOffset>
            </wp:positionH>
            <wp:positionV relativeFrom="paragraph">
              <wp:posOffset>46355</wp:posOffset>
            </wp:positionV>
            <wp:extent cx="2787793" cy="108590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787793" cy="1085906"/>
                    </a:xfrm>
                    <a:prstGeom prst="rect">
                      <a:avLst/>
                    </a:prstGeom>
                  </pic:spPr>
                </pic:pic>
              </a:graphicData>
            </a:graphic>
          </wp:anchor>
        </w:drawing>
      </w:r>
    </w:p>
    <w:p w14:paraId="7089A232" w14:textId="77777777" w:rsidR="00953A0D" w:rsidRPr="00953A0D" w:rsidRDefault="00953A0D" w:rsidP="00953A0D">
      <w:r w:rsidRPr="00953A0D">
        <w:t>Possibly means one or more elements have zero volume.</w:t>
      </w:r>
    </w:p>
    <w:p w14:paraId="6B205837" w14:textId="77777777" w:rsidR="00953A0D" w:rsidRPr="00953A0D" w:rsidRDefault="00953A0D" w:rsidP="00953A0D"/>
    <w:p w14:paraId="52E52027" w14:textId="77777777" w:rsidR="00953A0D" w:rsidRPr="00953A0D" w:rsidRDefault="00953A0D" w:rsidP="00953A0D"/>
    <w:p w14:paraId="47CE6AF3" w14:textId="486B2811" w:rsidR="00E8280D" w:rsidRPr="00E8280D" w:rsidRDefault="00E8280D" w:rsidP="00E8280D"/>
    <w:sectPr w:rsidR="00E8280D" w:rsidRPr="00E8280D" w:rsidSect="00E8280D">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A9E69" w14:textId="77777777" w:rsidR="006A4A1C" w:rsidRDefault="006A4A1C" w:rsidP="00C16A73">
      <w:r>
        <w:separator/>
      </w:r>
    </w:p>
  </w:endnote>
  <w:endnote w:type="continuationSeparator" w:id="0">
    <w:p w14:paraId="098B10F4" w14:textId="77777777" w:rsidR="006A4A1C" w:rsidRDefault="006A4A1C"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51FEE" w14:textId="77777777" w:rsidR="006A4A1C" w:rsidRDefault="006A4A1C" w:rsidP="00C16A73">
      <w:r>
        <w:separator/>
      </w:r>
    </w:p>
  </w:footnote>
  <w:footnote w:type="continuationSeparator" w:id="0">
    <w:p w14:paraId="160A9229" w14:textId="77777777" w:rsidR="006A4A1C" w:rsidRDefault="006A4A1C" w:rsidP="00C16A73">
      <w:r>
        <w:continuationSeparator/>
      </w:r>
    </w:p>
  </w:footnote>
  <w:footnote w:id="1">
    <w:p w14:paraId="2D69759E" w14:textId="66A3D7E2" w:rsidR="00174420" w:rsidRDefault="00174420">
      <w:pPr>
        <w:pStyle w:val="FootnoteText"/>
      </w:pPr>
      <w:r>
        <w:rPr>
          <w:rStyle w:val="FootnoteReference"/>
        </w:rPr>
        <w:footnoteRef/>
      </w:r>
      <w:r>
        <w:t xml:space="preserve"> This can be a scalar value or </w:t>
      </w:r>
      <w:r w:rsidR="00C042C6">
        <w:t>[1x2] vector for the</w:t>
      </w:r>
      <w:r>
        <w:t xml:space="preserve"> intercept and slope </w:t>
      </w:r>
      <w:r w:rsidR="00C042C6">
        <w:t>that defines</w:t>
      </w:r>
      <w:r>
        <w:t xml:space="preserve"> the convergence length as a </w:t>
      </w:r>
      <w:r w:rsidR="00C042C6">
        <w:t xml:space="preserve">linear </w:t>
      </w:r>
      <w:r>
        <w:t>function of river discharge (</w:t>
      </w:r>
      <w:r w:rsidR="00C042C6">
        <w:t>e.g.,</w:t>
      </w:r>
      <w:r>
        <w:t xml:space="preserve"> Yangtze30EM </w:t>
      </w:r>
      <w:r w:rsidR="00C042C6">
        <w:t>model</w:t>
      </w:r>
      <w:r>
        <w:t>, where La = 101,000-0.39Q).</w:t>
      </w:r>
      <w:r w:rsidR="00FA1C18">
        <w:t xml:space="preserve"> This is used when constructing the lookup table </w:t>
      </w:r>
      <w:r w:rsidR="00FA1C18" w:rsidRPr="0000555E">
        <w:rPr>
          <w:i/>
          <w:color w:val="7B2520" w:themeColor="accent3" w:themeShade="BF"/>
        </w:rPr>
        <w:t>Setup&gt;</w:t>
      </w:r>
      <w:r w:rsidR="00FA1C18">
        <w:rPr>
          <w:i/>
          <w:color w:val="7B2520" w:themeColor="accent3" w:themeShade="BF"/>
        </w:rPr>
        <w:t>Hydraulics</w:t>
      </w:r>
      <w:r w:rsidR="00FA1C18" w:rsidRPr="0000555E">
        <w:rPr>
          <w:i/>
          <w:color w:val="7B2520" w:themeColor="accent3" w:themeShade="BF"/>
        </w:rPr>
        <w:t>&gt;</w:t>
      </w:r>
      <w:r w:rsidR="00FA1C18">
        <w:rPr>
          <w:i/>
          <w:color w:val="7B2520" w:themeColor="accent3" w:themeShade="BF"/>
        </w:rPr>
        <w:t>Create Look-up</w:t>
      </w:r>
      <w:r w:rsidR="00FA1C18">
        <w:t xml:space="preserve">, see Section </w:t>
      </w:r>
      <w:r w:rsidR="00FA1C18">
        <w:fldChar w:fldCharType="begin"/>
      </w:r>
      <w:r w:rsidR="00FA1C18">
        <w:instrText xml:space="preserve"> REF _Ref187247340 \r \h </w:instrText>
      </w:r>
      <w:r w:rsidR="00FA1C18">
        <w:fldChar w:fldCharType="separate"/>
      </w:r>
      <w:r w:rsidR="00567DDE">
        <w:t>4.4.7</w:t>
      </w:r>
      <w:r w:rsidR="00FA1C18">
        <w:fldChar w:fldCharType="end"/>
      </w:r>
      <w:r w:rsidR="00FA1C18">
        <w:t>.</w:t>
      </w:r>
    </w:p>
  </w:footnote>
  <w:footnote w:id="2">
    <w:p w14:paraId="5F132677" w14:textId="12D8F694" w:rsidR="0000555E" w:rsidRDefault="0000555E" w:rsidP="0000555E">
      <w:pPr>
        <w:pStyle w:val="FootnoteText"/>
      </w:pPr>
      <w:r>
        <w:rPr>
          <w:rStyle w:val="FootnoteReference"/>
        </w:rPr>
        <w:footnoteRef/>
      </w:r>
      <w:r>
        <w:t xml:space="preserve"> </w:t>
      </w:r>
      <w:r w:rsidRPr="00AE2CC5">
        <w:t>Option included because of observed bias (</w:t>
      </w:r>
      <w:r w:rsidR="001C1D57" w:rsidRPr="00AE2CC5">
        <w:t>e.g.,</w:t>
      </w:r>
      <w:r w:rsidRPr="00AE2CC5">
        <w:t xml:space="preserve"> Humber nodal tidal cycle has an amplitude of 0.23m with a high-water amplitude of ~0.14 and low water amplitude of ~0.08</w:t>
      </w:r>
      <w:r>
        <w:t>;</w:t>
      </w:r>
      <w:r w:rsidRPr="00AE2CC5">
        <w:t xml:space="preserve"> i</w:t>
      </w:r>
      <w:r>
        <w:t>.</w:t>
      </w:r>
      <w:r w:rsidRPr="00AE2CC5">
        <w:t>e</w:t>
      </w:r>
      <w:r>
        <w:t>.</w:t>
      </w:r>
      <w:r w:rsidRPr="00AE2CC5">
        <w:t xml:space="preserve"> </w:t>
      </w:r>
      <w:r>
        <w:t>ratio</w:t>
      </w:r>
      <w:r w:rsidRPr="00AE2CC5">
        <w:t xml:space="preserve"> = 0.08/0.</w:t>
      </w:r>
      <w:r>
        <w:t>14</w:t>
      </w:r>
      <w:r w:rsidRPr="00AE2CC5">
        <w:t xml:space="preserve"> =</w:t>
      </w:r>
      <w:r>
        <w:t>0.57</w:t>
      </w:r>
      <w:r w:rsidRPr="00AE2CC5">
        <w:t xml:space="preserve">).  The default value is </w:t>
      </w:r>
      <w:r>
        <w:t>1</w:t>
      </w:r>
      <w:r w:rsidRPr="00AE2CC5">
        <w:t>.</w:t>
      </w:r>
    </w:p>
  </w:footnote>
  <w:footnote w:id="3">
    <w:p w14:paraId="50B426FD" w14:textId="77777777" w:rsidR="00CA38D9" w:rsidRDefault="00CA38D9" w:rsidP="00CA38D9">
      <w:pPr>
        <w:pStyle w:val="FootnoteText"/>
      </w:pPr>
      <w:r>
        <w:rPr>
          <w:rStyle w:val="FootnoteReference"/>
        </w:rPr>
        <w:footnoteRef/>
      </w:r>
      <w:r>
        <w:t xml:space="preserve"> </w:t>
      </w:r>
      <w:r w:rsidRPr="00743737">
        <w:t xml:space="preserve">If over the long-term the model is considered to represent a diffusion process, this would have a value of 2.  Where advective transport (such as fluvial import dominates) then a value of </w:t>
      </w:r>
      <w:r>
        <w:t>3</w:t>
      </w:r>
      <w:r w:rsidRPr="00743737">
        <w:t xml:space="preserve"> based on suspended load transport may be more representative</w:t>
      </w:r>
      <w:r>
        <w:t>,</w:t>
      </w:r>
      <w:r w:rsidRPr="00743737">
        <w:t xml:space="preserve"> or a value of </w:t>
      </w:r>
      <w:r>
        <w:t>5</w:t>
      </w:r>
      <w:r w:rsidRPr="00743737">
        <w:t xml:space="preserve"> where bed load transport dominates sediment exchanges.  </w:t>
      </w:r>
    </w:p>
  </w:footnote>
  <w:footnote w:id="4">
    <w:p w14:paraId="75A662E5" w14:textId="77777777" w:rsidR="00000743" w:rsidRDefault="00000743" w:rsidP="00000743">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CBFF663" w:rsidR="00E203F8" w:rsidRDefault="005305D7" w:rsidP="00A1065A">
    <w:pPr>
      <w:jc w:val="right"/>
      <w:rPr>
        <w:rFonts w:asciiTheme="majorHAnsi" w:hAnsiTheme="majorHAnsi"/>
        <w:sz w:val="24"/>
        <w:szCs w:val="24"/>
      </w:rPr>
    </w:pPr>
    <w:r>
      <w:rPr>
        <w:rFonts w:asciiTheme="majorHAnsi" w:hAnsiTheme="majorHAnsi"/>
        <w:sz w:val="24"/>
        <w:szCs w:val="24"/>
      </w:rPr>
      <w:t xml:space="preserve"> </w:t>
    </w:r>
    <w:r w:rsidR="006F684C">
      <w:rPr>
        <w:rFonts w:asciiTheme="majorHAnsi" w:hAnsiTheme="majorHAnsi"/>
        <w:sz w:val="24"/>
        <w:szCs w:val="24"/>
      </w:rPr>
      <w:t>ASMITA</w:t>
    </w:r>
    <w:r>
      <w:rPr>
        <w:rFonts w:asciiTheme="majorHAnsi" w:hAnsiTheme="majorHAnsi"/>
        <w:sz w:val="24"/>
        <w:szCs w:val="24"/>
      </w:rPr>
      <w:t xml:space="preserve"> </w:t>
    </w:r>
    <w:r w:rsidR="00E203F8">
      <w:rPr>
        <w:rFonts w:asciiTheme="majorHAnsi" w:hAnsiTheme="majorHAnsi"/>
        <w:sz w:val="24"/>
        <w:szCs w:val="24"/>
      </w:rPr>
      <w:t>manual</w:t>
    </w:r>
  </w:p>
  <w:p w14:paraId="4CD55419" w14:textId="0AE92FA6" w:rsidR="00E203F8" w:rsidRPr="00A1065A" w:rsidRDefault="00E55DB1" w:rsidP="00A1065A">
    <w:pPr>
      <w:jc w:val="right"/>
      <w:rPr>
        <w:rFonts w:asciiTheme="majorHAnsi" w:hAnsiTheme="majorHAnsi"/>
        <w:sz w:val="18"/>
        <w:szCs w:val="18"/>
      </w:rPr>
    </w:pPr>
    <w:r>
      <w:rPr>
        <w:rFonts w:asciiTheme="majorHAnsi" w:hAnsiTheme="majorHAnsi"/>
        <w:sz w:val="18"/>
        <w:szCs w:val="18"/>
      </w:rPr>
      <w:t xml:space="preserve">June </w:t>
    </w:r>
    <w:r w:rsidR="001E6605">
      <w:rPr>
        <w:rFonts w:asciiTheme="majorHAnsi" w:hAnsiTheme="majorHAnsi"/>
        <w:sz w:val="18"/>
        <w:szCs w:val="18"/>
      </w:rPr>
      <w:t>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91368"/>
    <w:multiLevelType w:val="hybridMultilevel"/>
    <w:tmpl w:val="6D4C54B2"/>
    <w:lvl w:ilvl="0" w:tplc="3418DB0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0311E"/>
    <w:multiLevelType w:val="multilevel"/>
    <w:tmpl w:val="4A76F2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0FC0338"/>
    <w:multiLevelType w:val="hybridMultilevel"/>
    <w:tmpl w:val="6CBA9C8C"/>
    <w:lvl w:ilvl="0" w:tplc="57ACC88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0D73CA0"/>
    <w:multiLevelType w:val="hybridMultilevel"/>
    <w:tmpl w:val="AEC090D0"/>
    <w:lvl w:ilvl="0" w:tplc="420C4E64">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D815AA"/>
    <w:multiLevelType w:val="hybridMultilevel"/>
    <w:tmpl w:val="8A0A24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7387C76"/>
    <w:multiLevelType w:val="hybridMultilevel"/>
    <w:tmpl w:val="0BB441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A7C3E01"/>
    <w:multiLevelType w:val="hybridMultilevel"/>
    <w:tmpl w:val="C522622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B747A4"/>
    <w:multiLevelType w:val="hybridMultilevel"/>
    <w:tmpl w:val="26AE59E6"/>
    <w:lvl w:ilvl="0" w:tplc="3418DB0E">
      <w:start w:val="1"/>
      <w:numFmt w:val="lowerRoman"/>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0"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FBF47A0"/>
    <w:multiLevelType w:val="hybridMultilevel"/>
    <w:tmpl w:val="2C0C3D66"/>
    <w:lvl w:ilvl="0" w:tplc="548600C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C506321"/>
    <w:multiLevelType w:val="hybridMultilevel"/>
    <w:tmpl w:val="4AD64EAE"/>
    <w:lvl w:ilvl="0" w:tplc="741CBF62">
      <w:start w:val="1"/>
      <w:numFmt w:val="lowerRoman"/>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071385641">
    <w:abstractNumId w:val="3"/>
  </w:num>
  <w:num w:numId="2" w16cid:durableId="934820323">
    <w:abstractNumId w:val="10"/>
  </w:num>
  <w:num w:numId="3" w16cid:durableId="1839927255">
    <w:abstractNumId w:val="12"/>
  </w:num>
  <w:num w:numId="4" w16cid:durableId="366948502">
    <w:abstractNumId w:val="6"/>
  </w:num>
  <w:num w:numId="5" w16cid:durableId="2136026348">
    <w:abstractNumId w:val="1"/>
  </w:num>
  <w:num w:numId="6" w16cid:durableId="2125079441">
    <w:abstractNumId w:val="13"/>
  </w:num>
  <w:num w:numId="7" w16cid:durableId="473061968">
    <w:abstractNumId w:val="0"/>
  </w:num>
  <w:num w:numId="8" w16cid:durableId="2081319289">
    <w:abstractNumId w:val="14"/>
  </w:num>
  <w:num w:numId="9" w16cid:durableId="1835102855">
    <w:abstractNumId w:val="9"/>
  </w:num>
  <w:num w:numId="10" w16cid:durableId="1443725160">
    <w:abstractNumId w:val="8"/>
  </w:num>
  <w:num w:numId="11" w16cid:durableId="331417292">
    <w:abstractNumId w:val="11"/>
  </w:num>
  <w:num w:numId="12" w16cid:durableId="443572245">
    <w:abstractNumId w:val="5"/>
  </w:num>
  <w:num w:numId="13" w16cid:durableId="446195590">
    <w:abstractNumId w:val="7"/>
  </w:num>
  <w:num w:numId="14" w16cid:durableId="157816363">
    <w:abstractNumId w:val="4"/>
  </w:num>
  <w:num w:numId="15" w16cid:durableId="173454295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291&lt;/item&gt;&lt;item&gt;1331&lt;/item&gt;&lt;item&gt;1431&lt;/item&gt;&lt;item&gt;1656&lt;/item&gt;&lt;item&gt;1704&lt;/item&gt;&lt;item&gt;1720&lt;/item&gt;&lt;item&gt;1846&lt;/item&gt;&lt;item&gt;1883&lt;/item&gt;&lt;item&gt;2021&lt;/item&gt;&lt;item&gt;2041&lt;/item&gt;&lt;item&gt;2046&lt;/item&gt;&lt;item&gt;2055&lt;/item&gt;&lt;item&gt;3132&lt;/item&gt;&lt;item&gt;3166&lt;/item&gt;&lt;item&gt;3299&lt;/item&gt;&lt;item&gt;3376&lt;/item&gt;&lt;item&gt;3601&lt;/item&gt;&lt;item&gt;3612&lt;/item&gt;&lt;item&gt;3613&lt;/item&gt;&lt;item&gt;5404&lt;/item&gt;&lt;item&gt;5761&lt;/item&gt;&lt;item&gt;5797&lt;/item&gt;&lt;item&gt;5980&lt;/item&gt;&lt;/record-ids&gt;&lt;/item&gt;&lt;/Libraries&gt;"/>
  </w:docVars>
  <w:rsids>
    <w:rsidRoot w:val="006E07E6"/>
    <w:rsid w:val="0000003E"/>
    <w:rsid w:val="00000743"/>
    <w:rsid w:val="000012F0"/>
    <w:rsid w:val="000029EF"/>
    <w:rsid w:val="00003883"/>
    <w:rsid w:val="00004A7D"/>
    <w:rsid w:val="0000555E"/>
    <w:rsid w:val="000066CC"/>
    <w:rsid w:val="00010725"/>
    <w:rsid w:val="00016C4F"/>
    <w:rsid w:val="00017307"/>
    <w:rsid w:val="00017873"/>
    <w:rsid w:val="0002596F"/>
    <w:rsid w:val="00026D8C"/>
    <w:rsid w:val="0002773C"/>
    <w:rsid w:val="00031EE6"/>
    <w:rsid w:val="0003231D"/>
    <w:rsid w:val="000324B3"/>
    <w:rsid w:val="000338FA"/>
    <w:rsid w:val="00034302"/>
    <w:rsid w:val="00034664"/>
    <w:rsid w:val="0003616E"/>
    <w:rsid w:val="000435F6"/>
    <w:rsid w:val="00043DB5"/>
    <w:rsid w:val="000444E8"/>
    <w:rsid w:val="000447BD"/>
    <w:rsid w:val="00045B13"/>
    <w:rsid w:val="000465E6"/>
    <w:rsid w:val="0005130C"/>
    <w:rsid w:val="000521EA"/>
    <w:rsid w:val="0005323E"/>
    <w:rsid w:val="00057387"/>
    <w:rsid w:val="00061551"/>
    <w:rsid w:val="0006199A"/>
    <w:rsid w:val="00064631"/>
    <w:rsid w:val="00065812"/>
    <w:rsid w:val="00067241"/>
    <w:rsid w:val="000678BB"/>
    <w:rsid w:val="00070DDB"/>
    <w:rsid w:val="00072B56"/>
    <w:rsid w:val="00074212"/>
    <w:rsid w:val="0007587F"/>
    <w:rsid w:val="00080BA4"/>
    <w:rsid w:val="00080E8F"/>
    <w:rsid w:val="00082491"/>
    <w:rsid w:val="000824E9"/>
    <w:rsid w:val="00084DBB"/>
    <w:rsid w:val="00087139"/>
    <w:rsid w:val="0009158C"/>
    <w:rsid w:val="000919F1"/>
    <w:rsid w:val="00096209"/>
    <w:rsid w:val="000A1AE6"/>
    <w:rsid w:val="000A307A"/>
    <w:rsid w:val="000A645D"/>
    <w:rsid w:val="000A6727"/>
    <w:rsid w:val="000A719C"/>
    <w:rsid w:val="000A71A0"/>
    <w:rsid w:val="000B0061"/>
    <w:rsid w:val="000B13E8"/>
    <w:rsid w:val="000B3064"/>
    <w:rsid w:val="000B4F64"/>
    <w:rsid w:val="000B59FE"/>
    <w:rsid w:val="000B5FDB"/>
    <w:rsid w:val="000C025E"/>
    <w:rsid w:val="000C2BED"/>
    <w:rsid w:val="000C76FE"/>
    <w:rsid w:val="000D16F6"/>
    <w:rsid w:val="000D1A0C"/>
    <w:rsid w:val="000D1F75"/>
    <w:rsid w:val="000D66C0"/>
    <w:rsid w:val="000D7580"/>
    <w:rsid w:val="000D76FA"/>
    <w:rsid w:val="000E1E23"/>
    <w:rsid w:val="000E5AC7"/>
    <w:rsid w:val="000E6E80"/>
    <w:rsid w:val="000F0B54"/>
    <w:rsid w:val="000F1A06"/>
    <w:rsid w:val="000F527A"/>
    <w:rsid w:val="000F5883"/>
    <w:rsid w:val="00101841"/>
    <w:rsid w:val="001020F1"/>
    <w:rsid w:val="00102907"/>
    <w:rsid w:val="00103362"/>
    <w:rsid w:val="001036B4"/>
    <w:rsid w:val="00103A74"/>
    <w:rsid w:val="001057A4"/>
    <w:rsid w:val="00105CD8"/>
    <w:rsid w:val="00105CE1"/>
    <w:rsid w:val="00107039"/>
    <w:rsid w:val="00107447"/>
    <w:rsid w:val="00114000"/>
    <w:rsid w:val="00114853"/>
    <w:rsid w:val="00115ABB"/>
    <w:rsid w:val="001209F4"/>
    <w:rsid w:val="0012164C"/>
    <w:rsid w:val="001234CB"/>
    <w:rsid w:val="00123513"/>
    <w:rsid w:val="00124EF7"/>
    <w:rsid w:val="001279B2"/>
    <w:rsid w:val="001307F8"/>
    <w:rsid w:val="001323BF"/>
    <w:rsid w:val="001347E6"/>
    <w:rsid w:val="00134DF8"/>
    <w:rsid w:val="001353CD"/>
    <w:rsid w:val="0013544C"/>
    <w:rsid w:val="0013676F"/>
    <w:rsid w:val="001371D4"/>
    <w:rsid w:val="00140B8D"/>
    <w:rsid w:val="00140CD7"/>
    <w:rsid w:val="001431EF"/>
    <w:rsid w:val="00146646"/>
    <w:rsid w:val="0014684F"/>
    <w:rsid w:val="001505B2"/>
    <w:rsid w:val="00150F22"/>
    <w:rsid w:val="00152AD5"/>
    <w:rsid w:val="001533DA"/>
    <w:rsid w:val="001536F6"/>
    <w:rsid w:val="00156B29"/>
    <w:rsid w:val="00157ABC"/>
    <w:rsid w:val="00157EA7"/>
    <w:rsid w:val="0016086B"/>
    <w:rsid w:val="00163913"/>
    <w:rsid w:val="00166528"/>
    <w:rsid w:val="00167FB5"/>
    <w:rsid w:val="00171325"/>
    <w:rsid w:val="00171E02"/>
    <w:rsid w:val="0017203E"/>
    <w:rsid w:val="001743BA"/>
    <w:rsid w:val="00174420"/>
    <w:rsid w:val="00175904"/>
    <w:rsid w:val="00177252"/>
    <w:rsid w:val="00177C4E"/>
    <w:rsid w:val="00184379"/>
    <w:rsid w:val="001849C1"/>
    <w:rsid w:val="00193531"/>
    <w:rsid w:val="00193988"/>
    <w:rsid w:val="00193C49"/>
    <w:rsid w:val="00194E61"/>
    <w:rsid w:val="001951DF"/>
    <w:rsid w:val="00195EDE"/>
    <w:rsid w:val="0019734C"/>
    <w:rsid w:val="00197F5F"/>
    <w:rsid w:val="001A1396"/>
    <w:rsid w:val="001A36CC"/>
    <w:rsid w:val="001A747F"/>
    <w:rsid w:val="001B0D6C"/>
    <w:rsid w:val="001B14F3"/>
    <w:rsid w:val="001B1880"/>
    <w:rsid w:val="001B2DEB"/>
    <w:rsid w:val="001B70A4"/>
    <w:rsid w:val="001C1727"/>
    <w:rsid w:val="001C1D57"/>
    <w:rsid w:val="001C6299"/>
    <w:rsid w:val="001C76C0"/>
    <w:rsid w:val="001D02CB"/>
    <w:rsid w:val="001D2136"/>
    <w:rsid w:val="001D240D"/>
    <w:rsid w:val="001D24A9"/>
    <w:rsid w:val="001D3F76"/>
    <w:rsid w:val="001D4CF9"/>
    <w:rsid w:val="001D5CA0"/>
    <w:rsid w:val="001D5CFB"/>
    <w:rsid w:val="001E03A2"/>
    <w:rsid w:val="001E0C5D"/>
    <w:rsid w:val="001E0E63"/>
    <w:rsid w:val="001E318F"/>
    <w:rsid w:val="001E3C32"/>
    <w:rsid w:val="001E6605"/>
    <w:rsid w:val="001E706D"/>
    <w:rsid w:val="001F026D"/>
    <w:rsid w:val="001F02A4"/>
    <w:rsid w:val="001F0AF9"/>
    <w:rsid w:val="001F3945"/>
    <w:rsid w:val="001F6607"/>
    <w:rsid w:val="002010FB"/>
    <w:rsid w:val="0020362F"/>
    <w:rsid w:val="00203FF7"/>
    <w:rsid w:val="00207E74"/>
    <w:rsid w:val="00212C45"/>
    <w:rsid w:val="00213266"/>
    <w:rsid w:val="00213E25"/>
    <w:rsid w:val="00214A40"/>
    <w:rsid w:val="00215E9A"/>
    <w:rsid w:val="002176FB"/>
    <w:rsid w:val="00217ED7"/>
    <w:rsid w:val="00221B55"/>
    <w:rsid w:val="00221C31"/>
    <w:rsid w:val="002224A4"/>
    <w:rsid w:val="00222532"/>
    <w:rsid w:val="002238E4"/>
    <w:rsid w:val="00225194"/>
    <w:rsid w:val="00227BD9"/>
    <w:rsid w:val="00232A7A"/>
    <w:rsid w:val="00233F6B"/>
    <w:rsid w:val="002345D6"/>
    <w:rsid w:val="00241D61"/>
    <w:rsid w:val="002445B1"/>
    <w:rsid w:val="002454A9"/>
    <w:rsid w:val="00245EFA"/>
    <w:rsid w:val="00246AFA"/>
    <w:rsid w:val="002504D5"/>
    <w:rsid w:val="00250E16"/>
    <w:rsid w:val="0025102F"/>
    <w:rsid w:val="00251B2C"/>
    <w:rsid w:val="0025206A"/>
    <w:rsid w:val="0025207B"/>
    <w:rsid w:val="0025271B"/>
    <w:rsid w:val="0025347A"/>
    <w:rsid w:val="0025477F"/>
    <w:rsid w:val="00260806"/>
    <w:rsid w:val="00264E37"/>
    <w:rsid w:val="00265010"/>
    <w:rsid w:val="00265D06"/>
    <w:rsid w:val="00267DEA"/>
    <w:rsid w:val="00271BC7"/>
    <w:rsid w:val="00272B5E"/>
    <w:rsid w:val="002734BD"/>
    <w:rsid w:val="002779BF"/>
    <w:rsid w:val="0028092A"/>
    <w:rsid w:val="00281C6D"/>
    <w:rsid w:val="00281E60"/>
    <w:rsid w:val="0028364E"/>
    <w:rsid w:val="0028512D"/>
    <w:rsid w:val="0028575A"/>
    <w:rsid w:val="00285D55"/>
    <w:rsid w:val="002914FB"/>
    <w:rsid w:val="00291584"/>
    <w:rsid w:val="00291BF8"/>
    <w:rsid w:val="00292279"/>
    <w:rsid w:val="0029373A"/>
    <w:rsid w:val="00296090"/>
    <w:rsid w:val="002A0561"/>
    <w:rsid w:val="002A05FF"/>
    <w:rsid w:val="002A5A3E"/>
    <w:rsid w:val="002A5C3D"/>
    <w:rsid w:val="002A639B"/>
    <w:rsid w:val="002B128A"/>
    <w:rsid w:val="002B37F5"/>
    <w:rsid w:val="002B388D"/>
    <w:rsid w:val="002B471C"/>
    <w:rsid w:val="002B6136"/>
    <w:rsid w:val="002B69EE"/>
    <w:rsid w:val="002B70BF"/>
    <w:rsid w:val="002B79A6"/>
    <w:rsid w:val="002C1AEA"/>
    <w:rsid w:val="002C1C3F"/>
    <w:rsid w:val="002C21E0"/>
    <w:rsid w:val="002C3204"/>
    <w:rsid w:val="002C3DC6"/>
    <w:rsid w:val="002C410B"/>
    <w:rsid w:val="002C492F"/>
    <w:rsid w:val="002C74EB"/>
    <w:rsid w:val="002C7A82"/>
    <w:rsid w:val="002D06EC"/>
    <w:rsid w:val="002D3463"/>
    <w:rsid w:val="002D6286"/>
    <w:rsid w:val="002D655E"/>
    <w:rsid w:val="002E1B5F"/>
    <w:rsid w:val="002E1EA8"/>
    <w:rsid w:val="002E391D"/>
    <w:rsid w:val="002E435F"/>
    <w:rsid w:val="002E5E82"/>
    <w:rsid w:val="002E5EA6"/>
    <w:rsid w:val="002E60FB"/>
    <w:rsid w:val="002F0738"/>
    <w:rsid w:val="002F0CFF"/>
    <w:rsid w:val="002F0F74"/>
    <w:rsid w:val="002F2154"/>
    <w:rsid w:val="002F31B3"/>
    <w:rsid w:val="002F63BD"/>
    <w:rsid w:val="002F72CD"/>
    <w:rsid w:val="0030005C"/>
    <w:rsid w:val="00301861"/>
    <w:rsid w:val="003018A9"/>
    <w:rsid w:val="00304540"/>
    <w:rsid w:val="00306359"/>
    <w:rsid w:val="00310EE5"/>
    <w:rsid w:val="00316BF3"/>
    <w:rsid w:val="00321937"/>
    <w:rsid w:val="00324FE2"/>
    <w:rsid w:val="00325FD6"/>
    <w:rsid w:val="00330E29"/>
    <w:rsid w:val="0033233D"/>
    <w:rsid w:val="00334106"/>
    <w:rsid w:val="00350FC6"/>
    <w:rsid w:val="0035169A"/>
    <w:rsid w:val="00351C11"/>
    <w:rsid w:val="00352AA7"/>
    <w:rsid w:val="00352FF3"/>
    <w:rsid w:val="00355912"/>
    <w:rsid w:val="00355B75"/>
    <w:rsid w:val="0035635E"/>
    <w:rsid w:val="00356C95"/>
    <w:rsid w:val="00357FA8"/>
    <w:rsid w:val="00361D52"/>
    <w:rsid w:val="00365044"/>
    <w:rsid w:val="003659FD"/>
    <w:rsid w:val="00373C3F"/>
    <w:rsid w:val="00374665"/>
    <w:rsid w:val="00377685"/>
    <w:rsid w:val="003815E6"/>
    <w:rsid w:val="00381CAD"/>
    <w:rsid w:val="00383D7C"/>
    <w:rsid w:val="003916D7"/>
    <w:rsid w:val="00391EAE"/>
    <w:rsid w:val="00393F19"/>
    <w:rsid w:val="00394F77"/>
    <w:rsid w:val="00396445"/>
    <w:rsid w:val="003B5C74"/>
    <w:rsid w:val="003C0646"/>
    <w:rsid w:val="003C0C94"/>
    <w:rsid w:val="003C5D97"/>
    <w:rsid w:val="003C72D6"/>
    <w:rsid w:val="003C74C5"/>
    <w:rsid w:val="003D1443"/>
    <w:rsid w:val="003D146B"/>
    <w:rsid w:val="003D40C9"/>
    <w:rsid w:val="003D5941"/>
    <w:rsid w:val="003D5B86"/>
    <w:rsid w:val="003D7B8D"/>
    <w:rsid w:val="003E1125"/>
    <w:rsid w:val="003E1D2A"/>
    <w:rsid w:val="003E66E0"/>
    <w:rsid w:val="003F1E4F"/>
    <w:rsid w:val="003F27C9"/>
    <w:rsid w:val="003F29BB"/>
    <w:rsid w:val="003F4213"/>
    <w:rsid w:val="003F4983"/>
    <w:rsid w:val="003F507B"/>
    <w:rsid w:val="003F5CE1"/>
    <w:rsid w:val="003F6AEB"/>
    <w:rsid w:val="003F7303"/>
    <w:rsid w:val="0040032A"/>
    <w:rsid w:val="004007D6"/>
    <w:rsid w:val="00402F6A"/>
    <w:rsid w:val="00403B46"/>
    <w:rsid w:val="00410FCE"/>
    <w:rsid w:val="00413958"/>
    <w:rsid w:val="00427721"/>
    <w:rsid w:val="00427AC6"/>
    <w:rsid w:val="0043030E"/>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002"/>
    <w:rsid w:val="00461F0B"/>
    <w:rsid w:val="004621E3"/>
    <w:rsid w:val="004625D9"/>
    <w:rsid w:val="00462711"/>
    <w:rsid w:val="0046464E"/>
    <w:rsid w:val="0046504A"/>
    <w:rsid w:val="00465800"/>
    <w:rsid w:val="00466DAE"/>
    <w:rsid w:val="00466EA6"/>
    <w:rsid w:val="00473469"/>
    <w:rsid w:val="0047496F"/>
    <w:rsid w:val="00474A9D"/>
    <w:rsid w:val="00477D70"/>
    <w:rsid w:val="00480016"/>
    <w:rsid w:val="0048035C"/>
    <w:rsid w:val="00481890"/>
    <w:rsid w:val="004840A8"/>
    <w:rsid w:val="004856F4"/>
    <w:rsid w:val="004859A4"/>
    <w:rsid w:val="0048673D"/>
    <w:rsid w:val="004912ED"/>
    <w:rsid w:val="00494604"/>
    <w:rsid w:val="004949F9"/>
    <w:rsid w:val="004A004D"/>
    <w:rsid w:val="004A1E43"/>
    <w:rsid w:val="004A3461"/>
    <w:rsid w:val="004A3682"/>
    <w:rsid w:val="004A5466"/>
    <w:rsid w:val="004A6053"/>
    <w:rsid w:val="004A6158"/>
    <w:rsid w:val="004A6E9B"/>
    <w:rsid w:val="004B5312"/>
    <w:rsid w:val="004B5389"/>
    <w:rsid w:val="004B5566"/>
    <w:rsid w:val="004B62A3"/>
    <w:rsid w:val="004B66E3"/>
    <w:rsid w:val="004B6BE9"/>
    <w:rsid w:val="004B7745"/>
    <w:rsid w:val="004C2100"/>
    <w:rsid w:val="004C4398"/>
    <w:rsid w:val="004C5ABE"/>
    <w:rsid w:val="004C60F0"/>
    <w:rsid w:val="004C6917"/>
    <w:rsid w:val="004C6FCB"/>
    <w:rsid w:val="004C774B"/>
    <w:rsid w:val="004D0DAA"/>
    <w:rsid w:val="004D223A"/>
    <w:rsid w:val="004D419D"/>
    <w:rsid w:val="004D4206"/>
    <w:rsid w:val="004D6C7F"/>
    <w:rsid w:val="004D78D3"/>
    <w:rsid w:val="004E1070"/>
    <w:rsid w:val="004E1194"/>
    <w:rsid w:val="004E25A0"/>
    <w:rsid w:val="004E42DE"/>
    <w:rsid w:val="004E44C6"/>
    <w:rsid w:val="004E7160"/>
    <w:rsid w:val="004F410C"/>
    <w:rsid w:val="004F4EB2"/>
    <w:rsid w:val="004F5283"/>
    <w:rsid w:val="004F65D6"/>
    <w:rsid w:val="004F781B"/>
    <w:rsid w:val="005057AD"/>
    <w:rsid w:val="005057EB"/>
    <w:rsid w:val="00505BC2"/>
    <w:rsid w:val="00505C39"/>
    <w:rsid w:val="005060FC"/>
    <w:rsid w:val="00506FC7"/>
    <w:rsid w:val="005072F6"/>
    <w:rsid w:val="005128F0"/>
    <w:rsid w:val="005162AF"/>
    <w:rsid w:val="00521D23"/>
    <w:rsid w:val="005222BF"/>
    <w:rsid w:val="00523CB4"/>
    <w:rsid w:val="0052401E"/>
    <w:rsid w:val="00524C58"/>
    <w:rsid w:val="00526E5E"/>
    <w:rsid w:val="005305D7"/>
    <w:rsid w:val="00531610"/>
    <w:rsid w:val="00534974"/>
    <w:rsid w:val="00535B33"/>
    <w:rsid w:val="00542FF8"/>
    <w:rsid w:val="00544B8B"/>
    <w:rsid w:val="00544C38"/>
    <w:rsid w:val="005476AD"/>
    <w:rsid w:val="00550B5A"/>
    <w:rsid w:val="005515C5"/>
    <w:rsid w:val="00551846"/>
    <w:rsid w:val="00551C91"/>
    <w:rsid w:val="00552658"/>
    <w:rsid w:val="00560D48"/>
    <w:rsid w:val="00561AD4"/>
    <w:rsid w:val="005630ED"/>
    <w:rsid w:val="00567CBF"/>
    <w:rsid w:val="00567DDE"/>
    <w:rsid w:val="00567E12"/>
    <w:rsid w:val="0057003D"/>
    <w:rsid w:val="00570170"/>
    <w:rsid w:val="005710F4"/>
    <w:rsid w:val="00581461"/>
    <w:rsid w:val="005829A5"/>
    <w:rsid w:val="005835DF"/>
    <w:rsid w:val="00584CE4"/>
    <w:rsid w:val="005866F9"/>
    <w:rsid w:val="0058729E"/>
    <w:rsid w:val="00587380"/>
    <w:rsid w:val="0059285A"/>
    <w:rsid w:val="00594666"/>
    <w:rsid w:val="00595161"/>
    <w:rsid w:val="005A33ED"/>
    <w:rsid w:val="005A3D11"/>
    <w:rsid w:val="005A44B3"/>
    <w:rsid w:val="005A55DC"/>
    <w:rsid w:val="005A59B6"/>
    <w:rsid w:val="005B0458"/>
    <w:rsid w:val="005B0DD1"/>
    <w:rsid w:val="005B4564"/>
    <w:rsid w:val="005B50C6"/>
    <w:rsid w:val="005B72F0"/>
    <w:rsid w:val="005C04B1"/>
    <w:rsid w:val="005C1A46"/>
    <w:rsid w:val="005C1D70"/>
    <w:rsid w:val="005C2379"/>
    <w:rsid w:val="005C25F6"/>
    <w:rsid w:val="005C3011"/>
    <w:rsid w:val="005C6920"/>
    <w:rsid w:val="005C7102"/>
    <w:rsid w:val="005D1914"/>
    <w:rsid w:val="005D489E"/>
    <w:rsid w:val="005D5C58"/>
    <w:rsid w:val="005D682A"/>
    <w:rsid w:val="005D76A6"/>
    <w:rsid w:val="005E1ADD"/>
    <w:rsid w:val="005E1CF3"/>
    <w:rsid w:val="005E53FE"/>
    <w:rsid w:val="005E6C4B"/>
    <w:rsid w:val="005E7571"/>
    <w:rsid w:val="005E7A16"/>
    <w:rsid w:val="005F2736"/>
    <w:rsid w:val="005F4F06"/>
    <w:rsid w:val="005F6D59"/>
    <w:rsid w:val="006017AB"/>
    <w:rsid w:val="00601DE8"/>
    <w:rsid w:val="0060230C"/>
    <w:rsid w:val="00602D45"/>
    <w:rsid w:val="0060712A"/>
    <w:rsid w:val="006111D2"/>
    <w:rsid w:val="0061126A"/>
    <w:rsid w:val="006115F6"/>
    <w:rsid w:val="00611941"/>
    <w:rsid w:val="006128DF"/>
    <w:rsid w:val="006129B9"/>
    <w:rsid w:val="0061349D"/>
    <w:rsid w:val="0061373D"/>
    <w:rsid w:val="00616E1E"/>
    <w:rsid w:val="00622311"/>
    <w:rsid w:val="00623398"/>
    <w:rsid w:val="00623660"/>
    <w:rsid w:val="006277A7"/>
    <w:rsid w:val="0063506C"/>
    <w:rsid w:val="00635F8D"/>
    <w:rsid w:val="0063617A"/>
    <w:rsid w:val="00637B61"/>
    <w:rsid w:val="0064100D"/>
    <w:rsid w:val="0064244B"/>
    <w:rsid w:val="00642767"/>
    <w:rsid w:val="00645001"/>
    <w:rsid w:val="00645779"/>
    <w:rsid w:val="006468AE"/>
    <w:rsid w:val="00647093"/>
    <w:rsid w:val="00647A34"/>
    <w:rsid w:val="00650B02"/>
    <w:rsid w:val="00650E77"/>
    <w:rsid w:val="00657080"/>
    <w:rsid w:val="00657859"/>
    <w:rsid w:val="00657E15"/>
    <w:rsid w:val="0066026E"/>
    <w:rsid w:val="006615B5"/>
    <w:rsid w:val="00661F1B"/>
    <w:rsid w:val="006640D3"/>
    <w:rsid w:val="006646EF"/>
    <w:rsid w:val="0066537F"/>
    <w:rsid w:val="00665EE2"/>
    <w:rsid w:val="00666B5A"/>
    <w:rsid w:val="00667026"/>
    <w:rsid w:val="00670539"/>
    <w:rsid w:val="00670EC7"/>
    <w:rsid w:val="006721D6"/>
    <w:rsid w:val="00672F21"/>
    <w:rsid w:val="006745FF"/>
    <w:rsid w:val="00675589"/>
    <w:rsid w:val="00675CDC"/>
    <w:rsid w:val="00681EE3"/>
    <w:rsid w:val="006844E7"/>
    <w:rsid w:val="006912E8"/>
    <w:rsid w:val="006913A4"/>
    <w:rsid w:val="006921E4"/>
    <w:rsid w:val="00694696"/>
    <w:rsid w:val="006953DB"/>
    <w:rsid w:val="00695D62"/>
    <w:rsid w:val="00697D11"/>
    <w:rsid w:val="006A2455"/>
    <w:rsid w:val="006A3816"/>
    <w:rsid w:val="006A4384"/>
    <w:rsid w:val="006A4A1C"/>
    <w:rsid w:val="006A51EF"/>
    <w:rsid w:val="006A56B6"/>
    <w:rsid w:val="006A5958"/>
    <w:rsid w:val="006A641D"/>
    <w:rsid w:val="006B0BDE"/>
    <w:rsid w:val="006B12EC"/>
    <w:rsid w:val="006B3A7D"/>
    <w:rsid w:val="006B7D7C"/>
    <w:rsid w:val="006C0737"/>
    <w:rsid w:val="006C0F5B"/>
    <w:rsid w:val="006C1926"/>
    <w:rsid w:val="006C402C"/>
    <w:rsid w:val="006C659C"/>
    <w:rsid w:val="006C65B6"/>
    <w:rsid w:val="006D0654"/>
    <w:rsid w:val="006D0ED8"/>
    <w:rsid w:val="006D1726"/>
    <w:rsid w:val="006D284E"/>
    <w:rsid w:val="006D2DD8"/>
    <w:rsid w:val="006D4C9F"/>
    <w:rsid w:val="006D7292"/>
    <w:rsid w:val="006E01A6"/>
    <w:rsid w:val="006E07E6"/>
    <w:rsid w:val="006E29BA"/>
    <w:rsid w:val="006F345C"/>
    <w:rsid w:val="006F34CB"/>
    <w:rsid w:val="006F444E"/>
    <w:rsid w:val="006F451D"/>
    <w:rsid w:val="006F675F"/>
    <w:rsid w:val="006F684C"/>
    <w:rsid w:val="006F7CB4"/>
    <w:rsid w:val="0070039B"/>
    <w:rsid w:val="007043C9"/>
    <w:rsid w:val="00704E1E"/>
    <w:rsid w:val="007066D9"/>
    <w:rsid w:val="00710889"/>
    <w:rsid w:val="00712315"/>
    <w:rsid w:val="0071260E"/>
    <w:rsid w:val="00713524"/>
    <w:rsid w:val="00713E11"/>
    <w:rsid w:val="0071727D"/>
    <w:rsid w:val="00717822"/>
    <w:rsid w:val="00717FD6"/>
    <w:rsid w:val="00725E49"/>
    <w:rsid w:val="007264C9"/>
    <w:rsid w:val="00730E1B"/>
    <w:rsid w:val="007376F3"/>
    <w:rsid w:val="00740993"/>
    <w:rsid w:val="0074447E"/>
    <w:rsid w:val="00745DE6"/>
    <w:rsid w:val="00746570"/>
    <w:rsid w:val="007472E8"/>
    <w:rsid w:val="00750CC1"/>
    <w:rsid w:val="00751BCA"/>
    <w:rsid w:val="007551A5"/>
    <w:rsid w:val="007554B6"/>
    <w:rsid w:val="00761746"/>
    <w:rsid w:val="0076256A"/>
    <w:rsid w:val="00762B98"/>
    <w:rsid w:val="00763A44"/>
    <w:rsid w:val="0076550F"/>
    <w:rsid w:val="00766E43"/>
    <w:rsid w:val="007675FC"/>
    <w:rsid w:val="00770A22"/>
    <w:rsid w:val="007760BE"/>
    <w:rsid w:val="0078081D"/>
    <w:rsid w:val="0078352E"/>
    <w:rsid w:val="00790E87"/>
    <w:rsid w:val="00793128"/>
    <w:rsid w:val="00795736"/>
    <w:rsid w:val="00795C50"/>
    <w:rsid w:val="007A0999"/>
    <w:rsid w:val="007A41F4"/>
    <w:rsid w:val="007A4356"/>
    <w:rsid w:val="007A4927"/>
    <w:rsid w:val="007A4CBA"/>
    <w:rsid w:val="007A6453"/>
    <w:rsid w:val="007A64F6"/>
    <w:rsid w:val="007A771F"/>
    <w:rsid w:val="007B1945"/>
    <w:rsid w:val="007B1E5B"/>
    <w:rsid w:val="007B2CFE"/>
    <w:rsid w:val="007B31E4"/>
    <w:rsid w:val="007B3728"/>
    <w:rsid w:val="007B4BCB"/>
    <w:rsid w:val="007C1BE3"/>
    <w:rsid w:val="007C279E"/>
    <w:rsid w:val="007C32AE"/>
    <w:rsid w:val="007C3703"/>
    <w:rsid w:val="007C3C41"/>
    <w:rsid w:val="007C3E2D"/>
    <w:rsid w:val="007C55B5"/>
    <w:rsid w:val="007C571C"/>
    <w:rsid w:val="007C62B8"/>
    <w:rsid w:val="007C6841"/>
    <w:rsid w:val="007D4F29"/>
    <w:rsid w:val="007D590C"/>
    <w:rsid w:val="007E0E81"/>
    <w:rsid w:val="007E433A"/>
    <w:rsid w:val="007E47F5"/>
    <w:rsid w:val="007E50C6"/>
    <w:rsid w:val="007E7A76"/>
    <w:rsid w:val="007F0B33"/>
    <w:rsid w:val="007F6DD1"/>
    <w:rsid w:val="007F6EB5"/>
    <w:rsid w:val="00800CBD"/>
    <w:rsid w:val="00801386"/>
    <w:rsid w:val="008015F0"/>
    <w:rsid w:val="008027A0"/>
    <w:rsid w:val="00804485"/>
    <w:rsid w:val="0080507D"/>
    <w:rsid w:val="00811930"/>
    <w:rsid w:val="00812C2F"/>
    <w:rsid w:val="00813D7D"/>
    <w:rsid w:val="00814723"/>
    <w:rsid w:val="00816C7F"/>
    <w:rsid w:val="00820237"/>
    <w:rsid w:val="00821AC4"/>
    <w:rsid w:val="00822916"/>
    <w:rsid w:val="00822F5A"/>
    <w:rsid w:val="0082597A"/>
    <w:rsid w:val="0082749B"/>
    <w:rsid w:val="0082754F"/>
    <w:rsid w:val="00830785"/>
    <w:rsid w:val="00835D5A"/>
    <w:rsid w:val="00836AB7"/>
    <w:rsid w:val="00840025"/>
    <w:rsid w:val="008432D3"/>
    <w:rsid w:val="008437A1"/>
    <w:rsid w:val="0084793C"/>
    <w:rsid w:val="00850986"/>
    <w:rsid w:val="00855EF5"/>
    <w:rsid w:val="00856B78"/>
    <w:rsid w:val="00862DE4"/>
    <w:rsid w:val="00865195"/>
    <w:rsid w:val="00865FC0"/>
    <w:rsid w:val="0086628D"/>
    <w:rsid w:val="00870367"/>
    <w:rsid w:val="0087088F"/>
    <w:rsid w:val="00871D63"/>
    <w:rsid w:val="00874196"/>
    <w:rsid w:val="00874AA9"/>
    <w:rsid w:val="008802FB"/>
    <w:rsid w:val="008820AC"/>
    <w:rsid w:val="008828EF"/>
    <w:rsid w:val="00884063"/>
    <w:rsid w:val="00884F43"/>
    <w:rsid w:val="00885B67"/>
    <w:rsid w:val="00885FAB"/>
    <w:rsid w:val="00886196"/>
    <w:rsid w:val="00890685"/>
    <w:rsid w:val="00891972"/>
    <w:rsid w:val="008A093C"/>
    <w:rsid w:val="008A1197"/>
    <w:rsid w:val="008A11A6"/>
    <w:rsid w:val="008A29EB"/>
    <w:rsid w:val="008A2D65"/>
    <w:rsid w:val="008A71B8"/>
    <w:rsid w:val="008B069F"/>
    <w:rsid w:val="008B113C"/>
    <w:rsid w:val="008B1143"/>
    <w:rsid w:val="008B1783"/>
    <w:rsid w:val="008B4DED"/>
    <w:rsid w:val="008B5E04"/>
    <w:rsid w:val="008B67EA"/>
    <w:rsid w:val="008B71D0"/>
    <w:rsid w:val="008C0E35"/>
    <w:rsid w:val="008C119A"/>
    <w:rsid w:val="008C3128"/>
    <w:rsid w:val="008C6DC6"/>
    <w:rsid w:val="008D169C"/>
    <w:rsid w:val="008D1EE8"/>
    <w:rsid w:val="008D361B"/>
    <w:rsid w:val="008E010A"/>
    <w:rsid w:val="008E30E2"/>
    <w:rsid w:val="008E38BD"/>
    <w:rsid w:val="008E3CB1"/>
    <w:rsid w:val="008F1D31"/>
    <w:rsid w:val="008F590E"/>
    <w:rsid w:val="008F6E0F"/>
    <w:rsid w:val="008F754B"/>
    <w:rsid w:val="008F7864"/>
    <w:rsid w:val="00902B73"/>
    <w:rsid w:val="00904067"/>
    <w:rsid w:val="00904B52"/>
    <w:rsid w:val="009051AA"/>
    <w:rsid w:val="00905635"/>
    <w:rsid w:val="00910A42"/>
    <w:rsid w:val="0091165A"/>
    <w:rsid w:val="00912F51"/>
    <w:rsid w:val="00913691"/>
    <w:rsid w:val="00914F91"/>
    <w:rsid w:val="00914F92"/>
    <w:rsid w:val="009151FA"/>
    <w:rsid w:val="009166DB"/>
    <w:rsid w:val="00917F6D"/>
    <w:rsid w:val="0092515B"/>
    <w:rsid w:val="00925206"/>
    <w:rsid w:val="0092626C"/>
    <w:rsid w:val="009264D6"/>
    <w:rsid w:val="00926FB3"/>
    <w:rsid w:val="0093180C"/>
    <w:rsid w:val="009334FE"/>
    <w:rsid w:val="009342C6"/>
    <w:rsid w:val="0093557F"/>
    <w:rsid w:val="00940905"/>
    <w:rsid w:val="009416BD"/>
    <w:rsid w:val="00943D7C"/>
    <w:rsid w:val="009507CF"/>
    <w:rsid w:val="00953505"/>
    <w:rsid w:val="00953A0D"/>
    <w:rsid w:val="00954C81"/>
    <w:rsid w:val="00955990"/>
    <w:rsid w:val="00955CCA"/>
    <w:rsid w:val="00956031"/>
    <w:rsid w:val="00956823"/>
    <w:rsid w:val="00956A6D"/>
    <w:rsid w:val="009574FB"/>
    <w:rsid w:val="00963AFB"/>
    <w:rsid w:val="00963DFD"/>
    <w:rsid w:val="0097028B"/>
    <w:rsid w:val="0097056F"/>
    <w:rsid w:val="00971763"/>
    <w:rsid w:val="00980D37"/>
    <w:rsid w:val="00981769"/>
    <w:rsid w:val="00981930"/>
    <w:rsid w:val="0098457C"/>
    <w:rsid w:val="009849CC"/>
    <w:rsid w:val="00985433"/>
    <w:rsid w:val="00985984"/>
    <w:rsid w:val="009871E6"/>
    <w:rsid w:val="009911AE"/>
    <w:rsid w:val="00992484"/>
    <w:rsid w:val="00992864"/>
    <w:rsid w:val="0099309D"/>
    <w:rsid w:val="00994C1A"/>
    <w:rsid w:val="00995860"/>
    <w:rsid w:val="009975D3"/>
    <w:rsid w:val="009A426A"/>
    <w:rsid w:val="009A6844"/>
    <w:rsid w:val="009A6F44"/>
    <w:rsid w:val="009B26C8"/>
    <w:rsid w:val="009B3E1D"/>
    <w:rsid w:val="009B4D6E"/>
    <w:rsid w:val="009B5132"/>
    <w:rsid w:val="009B7917"/>
    <w:rsid w:val="009C21B7"/>
    <w:rsid w:val="009C4EF8"/>
    <w:rsid w:val="009C72A7"/>
    <w:rsid w:val="009D135A"/>
    <w:rsid w:val="009D35CF"/>
    <w:rsid w:val="009D5425"/>
    <w:rsid w:val="009D6021"/>
    <w:rsid w:val="009D6613"/>
    <w:rsid w:val="009D748E"/>
    <w:rsid w:val="009E0F1C"/>
    <w:rsid w:val="009E3957"/>
    <w:rsid w:val="009E4D8D"/>
    <w:rsid w:val="009E59DD"/>
    <w:rsid w:val="009F0572"/>
    <w:rsid w:val="009F0FB4"/>
    <w:rsid w:val="009F1610"/>
    <w:rsid w:val="009F1BC8"/>
    <w:rsid w:val="009F1F69"/>
    <w:rsid w:val="009F4C3D"/>
    <w:rsid w:val="009F6E88"/>
    <w:rsid w:val="00A00C38"/>
    <w:rsid w:val="00A037CB"/>
    <w:rsid w:val="00A03AC4"/>
    <w:rsid w:val="00A047CE"/>
    <w:rsid w:val="00A05574"/>
    <w:rsid w:val="00A07030"/>
    <w:rsid w:val="00A07B71"/>
    <w:rsid w:val="00A1065A"/>
    <w:rsid w:val="00A10C80"/>
    <w:rsid w:val="00A123C4"/>
    <w:rsid w:val="00A13FD7"/>
    <w:rsid w:val="00A14913"/>
    <w:rsid w:val="00A15718"/>
    <w:rsid w:val="00A15AD6"/>
    <w:rsid w:val="00A16A7B"/>
    <w:rsid w:val="00A2128E"/>
    <w:rsid w:val="00A22EEA"/>
    <w:rsid w:val="00A237A3"/>
    <w:rsid w:val="00A2628A"/>
    <w:rsid w:val="00A30B85"/>
    <w:rsid w:val="00A31EBE"/>
    <w:rsid w:val="00A31FA9"/>
    <w:rsid w:val="00A323A8"/>
    <w:rsid w:val="00A33668"/>
    <w:rsid w:val="00A33D83"/>
    <w:rsid w:val="00A41507"/>
    <w:rsid w:val="00A41DDA"/>
    <w:rsid w:val="00A43145"/>
    <w:rsid w:val="00A43B57"/>
    <w:rsid w:val="00A44200"/>
    <w:rsid w:val="00A45433"/>
    <w:rsid w:val="00A45F61"/>
    <w:rsid w:val="00A46FF9"/>
    <w:rsid w:val="00A50EC6"/>
    <w:rsid w:val="00A535B4"/>
    <w:rsid w:val="00A5426C"/>
    <w:rsid w:val="00A54DDF"/>
    <w:rsid w:val="00A558E7"/>
    <w:rsid w:val="00A60480"/>
    <w:rsid w:val="00A61D6D"/>
    <w:rsid w:val="00A67BD0"/>
    <w:rsid w:val="00A7017E"/>
    <w:rsid w:val="00A72800"/>
    <w:rsid w:val="00A73652"/>
    <w:rsid w:val="00A74F92"/>
    <w:rsid w:val="00A77190"/>
    <w:rsid w:val="00A84B33"/>
    <w:rsid w:val="00A85BB3"/>
    <w:rsid w:val="00A94296"/>
    <w:rsid w:val="00A94D3C"/>
    <w:rsid w:val="00A9660D"/>
    <w:rsid w:val="00AA2441"/>
    <w:rsid w:val="00AA3210"/>
    <w:rsid w:val="00AA69AA"/>
    <w:rsid w:val="00AA6A15"/>
    <w:rsid w:val="00AB147F"/>
    <w:rsid w:val="00AB28C1"/>
    <w:rsid w:val="00AB4E5E"/>
    <w:rsid w:val="00AB63E7"/>
    <w:rsid w:val="00AC3022"/>
    <w:rsid w:val="00AC3922"/>
    <w:rsid w:val="00AC494F"/>
    <w:rsid w:val="00AC608E"/>
    <w:rsid w:val="00AC6AF3"/>
    <w:rsid w:val="00AD00C9"/>
    <w:rsid w:val="00AD0135"/>
    <w:rsid w:val="00AD067F"/>
    <w:rsid w:val="00AD25E1"/>
    <w:rsid w:val="00AD2837"/>
    <w:rsid w:val="00AD2856"/>
    <w:rsid w:val="00AD4B74"/>
    <w:rsid w:val="00AD6221"/>
    <w:rsid w:val="00AD73BE"/>
    <w:rsid w:val="00AE03C8"/>
    <w:rsid w:val="00AE1536"/>
    <w:rsid w:val="00AE36F1"/>
    <w:rsid w:val="00AE5C2F"/>
    <w:rsid w:val="00AE6853"/>
    <w:rsid w:val="00AF4398"/>
    <w:rsid w:val="00AF53C0"/>
    <w:rsid w:val="00AF59E1"/>
    <w:rsid w:val="00AF610D"/>
    <w:rsid w:val="00AF7F05"/>
    <w:rsid w:val="00B011E9"/>
    <w:rsid w:val="00B02E05"/>
    <w:rsid w:val="00B035DD"/>
    <w:rsid w:val="00B0415E"/>
    <w:rsid w:val="00B077DC"/>
    <w:rsid w:val="00B10250"/>
    <w:rsid w:val="00B102A8"/>
    <w:rsid w:val="00B117C3"/>
    <w:rsid w:val="00B13688"/>
    <w:rsid w:val="00B14590"/>
    <w:rsid w:val="00B16622"/>
    <w:rsid w:val="00B166F2"/>
    <w:rsid w:val="00B16F1E"/>
    <w:rsid w:val="00B21D32"/>
    <w:rsid w:val="00B21EA0"/>
    <w:rsid w:val="00B22E3F"/>
    <w:rsid w:val="00B26A60"/>
    <w:rsid w:val="00B34285"/>
    <w:rsid w:val="00B3538F"/>
    <w:rsid w:val="00B37495"/>
    <w:rsid w:val="00B37BCC"/>
    <w:rsid w:val="00B4008B"/>
    <w:rsid w:val="00B4014E"/>
    <w:rsid w:val="00B403E0"/>
    <w:rsid w:val="00B4063F"/>
    <w:rsid w:val="00B4248B"/>
    <w:rsid w:val="00B46BCA"/>
    <w:rsid w:val="00B50D09"/>
    <w:rsid w:val="00B53B3D"/>
    <w:rsid w:val="00B563BF"/>
    <w:rsid w:val="00B60BFB"/>
    <w:rsid w:val="00B62A1A"/>
    <w:rsid w:val="00B64486"/>
    <w:rsid w:val="00B64FA8"/>
    <w:rsid w:val="00B664C6"/>
    <w:rsid w:val="00B67665"/>
    <w:rsid w:val="00B72286"/>
    <w:rsid w:val="00B72B66"/>
    <w:rsid w:val="00B736D2"/>
    <w:rsid w:val="00B767D1"/>
    <w:rsid w:val="00B8169B"/>
    <w:rsid w:val="00B81ADE"/>
    <w:rsid w:val="00B81B75"/>
    <w:rsid w:val="00B82408"/>
    <w:rsid w:val="00B82F69"/>
    <w:rsid w:val="00B84531"/>
    <w:rsid w:val="00B84F80"/>
    <w:rsid w:val="00B8653E"/>
    <w:rsid w:val="00B90BB1"/>
    <w:rsid w:val="00B93FA4"/>
    <w:rsid w:val="00B94C3B"/>
    <w:rsid w:val="00B94E9A"/>
    <w:rsid w:val="00B95B20"/>
    <w:rsid w:val="00B96AC7"/>
    <w:rsid w:val="00BA2C82"/>
    <w:rsid w:val="00BA2E67"/>
    <w:rsid w:val="00BA7666"/>
    <w:rsid w:val="00BA7DA9"/>
    <w:rsid w:val="00BB0BF7"/>
    <w:rsid w:val="00BB1DBC"/>
    <w:rsid w:val="00BB3256"/>
    <w:rsid w:val="00BB4CD7"/>
    <w:rsid w:val="00BB5D3C"/>
    <w:rsid w:val="00BB5FF2"/>
    <w:rsid w:val="00BB7568"/>
    <w:rsid w:val="00BC0119"/>
    <w:rsid w:val="00BC1D53"/>
    <w:rsid w:val="00BC40DD"/>
    <w:rsid w:val="00BC5226"/>
    <w:rsid w:val="00BC65ED"/>
    <w:rsid w:val="00BD0A1B"/>
    <w:rsid w:val="00BD0C1E"/>
    <w:rsid w:val="00BD558A"/>
    <w:rsid w:val="00BD5892"/>
    <w:rsid w:val="00BD69BF"/>
    <w:rsid w:val="00BD6C63"/>
    <w:rsid w:val="00BD7A60"/>
    <w:rsid w:val="00BE05BF"/>
    <w:rsid w:val="00BE0B2B"/>
    <w:rsid w:val="00BE2927"/>
    <w:rsid w:val="00BE3151"/>
    <w:rsid w:val="00BE3B14"/>
    <w:rsid w:val="00BE4D94"/>
    <w:rsid w:val="00BE5C32"/>
    <w:rsid w:val="00BF0167"/>
    <w:rsid w:val="00BF209E"/>
    <w:rsid w:val="00BF2978"/>
    <w:rsid w:val="00BF325F"/>
    <w:rsid w:val="00BF33A8"/>
    <w:rsid w:val="00BF7662"/>
    <w:rsid w:val="00C013D5"/>
    <w:rsid w:val="00C01D0F"/>
    <w:rsid w:val="00C02B24"/>
    <w:rsid w:val="00C03844"/>
    <w:rsid w:val="00C0405A"/>
    <w:rsid w:val="00C042C6"/>
    <w:rsid w:val="00C046BC"/>
    <w:rsid w:val="00C05DCA"/>
    <w:rsid w:val="00C072D7"/>
    <w:rsid w:val="00C10B0C"/>
    <w:rsid w:val="00C16285"/>
    <w:rsid w:val="00C16A73"/>
    <w:rsid w:val="00C216B7"/>
    <w:rsid w:val="00C21CB1"/>
    <w:rsid w:val="00C23087"/>
    <w:rsid w:val="00C24FD2"/>
    <w:rsid w:val="00C25483"/>
    <w:rsid w:val="00C31584"/>
    <w:rsid w:val="00C32B30"/>
    <w:rsid w:val="00C32D90"/>
    <w:rsid w:val="00C3718E"/>
    <w:rsid w:val="00C37975"/>
    <w:rsid w:val="00C42A46"/>
    <w:rsid w:val="00C42ECF"/>
    <w:rsid w:val="00C50AF6"/>
    <w:rsid w:val="00C52A1D"/>
    <w:rsid w:val="00C54F71"/>
    <w:rsid w:val="00C568B5"/>
    <w:rsid w:val="00C62195"/>
    <w:rsid w:val="00C6280A"/>
    <w:rsid w:val="00C65724"/>
    <w:rsid w:val="00C65C93"/>
    <w:rsid w:val="00C670AD"/>
    <w:rsid w:val="00C70BDF"/>
    <w:rsid w:val="00C70CF2"/>
    <w:rsid w:val="00C70E17"/>
    <w:rsid w:val="00C71182"/>
    <w:rsid w:val="00C72716"/>
    <w:rsid w:val="00C74495"/>
    <w:rsid w:val="00C75738"/>
    <w:rsid w:val="00C76C01"/>
    <w:rsid w:val="00C77292"/>
    <w:rsid w:val="00C80BDA"/>
    <w:rsid w:val="00C812FE"/>
    <w:rsid w:val="00C8178D"/>
    <w:rsid w:val="00C82D83"/>
    <w:rsid w:val="00C840AE"/>
    <w:rsid w:val="00C86701"/>
    <w:rsid w:val="00C90091"/>
    <w:rsid w:val="00C9097F"/>
    <w:rsid w:val="00C9192B"/>
    <w:rsid w:val="00C91C96"/>
    <w:rsid w:val="00C91D31"/>
    <w:rsid w:val="00C91D89"/>
    <w:rsid w:val="00CA051A"/>
    <w:rsid w:val="00CA0856"/>
    <w:rsid w:val="00CA0AE0"/>
    <w:rsid w:val="00CA1036"/>
    <w:rsid w:val="00CA1760"/>
    <w:rsid w:val="00CA31A5"/>
    <w:rsid w:val="00CA38D9"/>
    <w:rsid w:val="00CA4056"/>
    <w:rsid w:val="00CA4165"/>
    <w:rsid w:val="00CA4DF6"/>
    <w:rsid w:val="00CA6894"/>
    <w:rsid w:val="00CB0053"/>
    <w:rsid w:val="00CB014D"/>
    <w:rsid w:val="00CB05A3"/>
    <w:rsid w:val="00CB1659"/>
    <w:rsid w:val="00CB3983"/>
    <w:rsid w:val="00CB3B0A"/>
    <w:rsid w:val="00CB4319"/>
    <w:rsid w:val="00CB4C89"/>
    <w:rsid w:val="00CB4F38"/>
    <w:rsid w:val="00CB502D"/>
    <w:rsid w:val="00CB52B9"/>
    <w:rsid w:val="00CB52D2"/>
    <w:rsid w:val="00CB5787"/>
    <w:rsid w:val="00CB63D5"/>
    <w:rsid w:val="00CB7F30"/>
    <w:rsid w:val="00CC03B2"/>
    <w:rsid w:val="00CC0861"/>
    <w:rsid w:val="00CC1F2A"/>
    <w:rsid w:val="00CC28CD"/>
    <w:rsid w:val="00CC7D5B"/>
    <w:rsid w:val="00CD06B7"/>
    <w:rsid w:val="00CD3EBF"/>
    <w:rsid w:val="00CD55C8"/>
    <w:rsid w:val="00CD593C"/>
    <w:rsid w:val="00CE1EE6"/>
    <w:rsid w:val="00CE379B"/>
    <w:rsid w:val="00CE486B"/>
    <w:rsid w:val="00CE6410"/>
    <w:rsid w:val="00CE6B5A"/>
    <w:rsid w:val="00CE7BF7"/>
    <w:rsid w:val="00CF0538"/>
    <w:rsid w:val="00CF0826"/>
    <w:rsid w:val="00CF10E2"/>
    <w:rsid w:val="00CF15CC"/>
    <w:rsid w:val="00CF61B9"/>
    <w:rsid w:val="00CF751D"/>
    <w:rsid w:val="00CF7875"/>
    <w:rsid w:val="00D00E0B"/>
    <w:rsid w:val="00D03DFF"/>
    <w:rsid w:val="00D140F8"/>
    <w:rsid w:val="00D1449F"/>
    <w:rsid w:val="00D15831"/>
    <w:rsid w:val="00D15D53"/>
    <w:rsid w:val="00D1714E"/>
    <w:rsid w:val="00D2226A"/>
    <w:rsid w:val="00D2320B"/>
    <w:rsid w:val="00D248E7"/>
    <w:rsid w:val="00D268E5"/>
    <w:rsid w:val="00D27249"/>
    <w:rsid w:val="00D32E38"/>
    <w:rsid w:val="00D34146"/>
    <w:rsid w:val="00D40F9A"/>
    <w:rsid w:val="00D42F52"/>
    <w:rsid w:val="00D436E3"/>
    <w:rsid w:val="00D4480C"/>
    <w:rsid w:val="00D45163"/>
    <w:rsid w:val="00D45FAD"/>
    <w:rsid w:val="00D4603A"/>
    <w:rsid w:val="00D5069F"/>
    <w:rsid w:val="00D51147"/>
    <w:rsid w:val="00D52B10"/>
    <w:rsid w:val="00D565AA"/>
    <w:rsid w:val="00D57022"/>
    <w:rsid w:val="00D5760D"/>
    <w:rsid w:val="00D62A09"/>
    <w:rsid w:val="00D67872"/>
    <w:rsid w:val="00D70C83"/>
    <w:rsid w:val="00D712FE"/>
    <w:rsid w:val="00D71E50"/>
    <w:rsid w:val="00D74A30"/>
    <w:rsid w:val="00D74AEE"/>
    <w:rsid w:val="00D7581C"/>
    <w:rsid w:val="00D75FE5"/>
    <w:rsid w:val="00D8275F"/>
    <w:rsid w:val="00D87DF2"/>
    <w:rsid w:val="00D9045D"/>
    <w:rsid w:val="00D9391C"/>
    <w:rsid w:val="00D96405"/>
    <w:rsid w:val="00D97BDB"/>
    <w:rsid w:val="00DA2461"/>
    <w:rsid w:val="00DA3A3A"/>
    <w:rsid w:val="00DB0858"/>
    <w:rsid w:val="00DB12A7"/>
    <w:rsid w:val="00DB17D7"/>
    <w:rsid w:val="00DB1D5F"/>
    <w:rsid w:val="00DB1DDE"/>
    <w:rsid w:val="00DB3A7F"/>
    <w:rsid w:val="00DB4CF3"/>
    <w:rsid w:val="00DB57F1"/>
    <w:rsid w:val="00DB5E32"/>
    <w:rsid w:val="00DB6BDB"/>
    <w:rsid w:val="00DC3A69"/>
    <w:rsid w:val="00DC4F56"/>
    <w:rsid w:val="00DC6DEE"/>
    <w:rsid w:val="00DD1652"/>
    <w:rsid w:val="00DD1ECC"/>
    <w:rsid w:val="00DD415B"/>
    <w:rsid w:val="00DD4B1A"/>
    <w:rsid w:val="00DD7ED1"/>
    <w:rsid w:val="00DE0F9E"/>
    <w:rsid w:val="00DE19BC"/>
    <w:rsid w:val="00DE2319"/>
    <w:rsid w:val="00DE2500"/>
    <w:rsid w:val="00DE2688"/>
    <w:rsid w:val="00DE2CA1"/>
    <w:rsid w:val="00DE3E93"/>
    <w:rsid w:val="00DE57E4"/>
    <w:rsid w:val="00DE5969"/>
    <w:rsid w:val="00DE6171"/>
    <w:rsid w:val="00DE6807"/>
    <w:rsid w:val="00DF006E"/>
    <w:rsid w:val="00DF0EB8"/>
    <w:rsid w:val="00DF1208"/>
    <w:rsid w:val="00DF1655"/>
    <w:rsid w:val="00DF17F7"/>
    <w:rsid w:val="00DF2CC7"/>
    <w:rsid w:val="00DF7D74"/>
    <w:rsid w:val="00E00B4E"/>
    <w:rsid w:val="00E025B3"/>
    <w:rsid w:val="00E027D9"/>
    <w:rsid w:val="00E04444"/>
    <w:rsid w:val="00E04859"/>
    <w:rsid w:val="00E05BB9"/>
    <w:rsid w:val="00E05D61"/>
    <w:rsid w:val="00E10756"/>
    <w:rsid w:val="00E1121B"/>
    <w:rsid w:val="00E11699"/>
    <w:rsid w:val="00E11704"/>
    <w:rsid w:val="00E117F8"/>
    <w:rsid w:val="00E157E1"/>
    <w:rsid w:val="00E203F8"/>
    <w:rsid w:val="00E24B8E"/>
    <w:rsid w:val="00E25F29"/>
    <w:rsid w:val="00E26099"/>
    <w:rsid w:val="00E273C6"/>
    <w:rsid w:val="00E27AA0"/>
    <w:rsid w:val="00E27C90"/>
    <w:rsid w:val="00E329E0"/>
    <w:rsid w:val="00E334EE"/>
    <w:rsid w:val="00E34A3D"/>
    <w:rsid w:val="00E36319"/>
    <w:rsid w:val="00E36F41"/>
    <w:rsid w:val="00E3766D"/>
    <w:rsid w:val="00E41050"/>
    <w:rsid w:val="00E42C89"/>
    <w:rsid w:val="00E43A6E"/>
    <w:rsid w:val="00E4419E"/>
    <w:rsid w:val="00E44A20"/>
    <w:rsid w:val="00E46833"/>
    <w:rsid w:val="00E47325"/>
    <w:rsid w:val="00E50D92"/>
    <w:rsid w:val="00E521F0"/>
    <w:rsid w:val="00E521F1"/>
    <w:rsid w:val="00E52B96"/>
    <w:rsid w:val="00E5359F"/>
    <w:rsid w:val="00E55853"/>
    <w:rsid w:val="00E55DB1"/>
    <w:rsid w:val="00E61010"/>
    <w:rsid w:val="00E6233A"/>
    <w:rsid w:val="00E65765"/>
    <w:rsid w:val="00E70343"/>
    <w:rsid w:val="00E70788"/>
    <w:rsid w:val="00E719EC"/>
    <w:rsid w:val="00E71DDB"/>
    <w:rsid w:val="00E72C19"/>
    <w:rsid w:val="00E741DD"/>
    <w:rsid w:val="00E80C5E"/>
    <w:rsid w:val="00E8192F"/>
    <w:rsid w:val="00E8280D"/>
    <w:rsid w:val="00E829D9"/>
    <w:rsid w:val="00E82D7B"/>
    <w:rsid w:val="00E86631"/>
    <w:rsid w:val="00E90904"/>
    <w:rsid w:val="00E92A26"/>
    <w:rsid w:val="00E9328C"/>
    <w:rsid w:val="00EA503C"/>
    <w:rsid w:val="00EA52BE"/>
    <w:rsid w:val="00EA6427"/>
    <w:rsid w:val="00EA7F40"/>
    <w:rsid w:val="00EB09BF"/>
    <w:rsid w:val="00EB16BF"/>
    <w:rsid w:val="00EB3348"/>
    <w:rsid w:val="00EC0AAC"/>
    <w:rsid w:val="00EC0AB0"/>
    <w:rsid w:val="00EC251A"/>
    <w:rsid w:val="00EC26B4"/>
    <w:rsid w:val="00EC300B"/>
    <w:rsid w:val="00EC7976"/>
    <w:rsid w:val="00EC7B0F"/>
    <w:rsid w:val="00EC7FF5"/>
    <w:rsid w:val="00ED2150"/>
    <w:rsid w:val="00ED3ADB"/>
    <w:rsid w:val="00ED444E"/>
    <w:rsid w:val="00ED63B3"/>
    <w:rsid w:val="00EE279A"/>
    <w:rsid w:val="00EE359E"/>
    <w:rsid w:val="00EF45B2"/>
    <w:rsid w:val="00EF540B"/>
    <w:rsid w:val="00EF69B4"/>
    <w:rsid w:val="00EF7AFD"/>
    <w:rsid w:val="00F0035F"/>
    <w:rsid w:val="00F01CC1"/>
    <w:rsid w:val="00F0287B"/>
    <w:rsid w:val="00F028D4"/>
    <w:rsid w:val="00F034A5"/>
    <w:rsid w:val="00F0668C"/>
    <w:rsid w:val="00F069E3"/>
    <w:rsid w:val="00F06E3A"/>
    <w:rsid w:val="00F078BB"/>
    <w:rsid w:val="00F079F3"/>
    <w:rsid w:val="00F07A10"/>
    <w:rsid w:val="00F105D5"/>
    <w:rsid w:val="00F120D3"/>
    <w:rsid w:val="00F12C58"/>
    <w:rsid w:val="00F13546"/>
    <w:rsid w:val="00F14D80"/>
    <w:rsid w:val="00F15367"/>
    <w:rsid w:val="00F17617"/>
    <w:rsid w:val="00F202F8"/>
    <w:rsid w:val="00F21EC5"/>
    <w:rsid w:val="00F24638"/>
    <w:rsid w:val="00F324A7"/>
    <w:rsid w:val="00F329DF"/>
    <w:rsid w:val="00F335AD"/>
    <w:rsid w:val="00F344FC"/>
    <w:rsid w:val="00F37668"/>
    <w:rsid w:val="00F40F88"/>
    <w:rsid w:val="00F4104C"/>
    <w:rsid w:val="00F42EED"/>
    <w:rsid w:val="00F433E8"/>
    <w:rsid w:val="00F438E2"/>
    <w:rsid w:val="00F442F4"/>
    <w:rsid w:val="00F44421"/>
    <w:rsid w:val="00F47156"/>
    <w:rsid w:val="00F47A7E"/>
    <w:rsid w:val="00F50A45"/>
    <w:rsid w:val="00F51A77"/>
    <w:rsid w:val="00F53B62"/>
    <w:rsid w:val="00F54317"/>
    <w:rsid w:val="00F552BB"/>
    <w:rsid w:val="00F56931"/>
    <w:rsid w:val="00F63A71"/>
    <w:rsid w:val="00F64424"/>
    <w:rsid w:val="00F663EE"/>
    <w:rsid w:val="00F66BC8"/>
    <w:rsid w:val="00F7051A"/>
    <w:rsid w:val="00F714C5"/>
    <w:rsid w:val="00F720E9"/>
    <w:rsid w:val="00F723F1"/>
    <w:rsid w:val="00F76BD9"/>
    <w:rsid w:val="00F8044A"/>
    <w:rsid w:val="00F865C1"/>
    <w:rsid w:val="00F87F91"/>
    <w:rsid w:val="00F912B7"/>
    <w:rsid w:val="00F91787"/>
    <w:rsid w:val="00F924FD"/>
    <w:rsid w:val="00F939B8"/>
    <w:rsid w:val="00F96264"/>
    <w:rsid w:val="00F97BCA"/>
    <w:rsid w:val="00FA0A84"/>
    <w:rsid w:val="00FA1201"/>
    <w:rsid w:val="00FA18A7"/>
    <w:rsid w:val="00FA1C18"/>
    <w:rsid w:val="00FA2E5C"/>
    <w:rsid w:val="00FB0BE0"/>
    <w:rsid w:val="00FB0F03"/>
    <w:rsid w:val="00FB29F9"/>
    <w:rsid w:val="00FB384C"/>
    <w:rsid w:val="00FB44E8"/>
    <w:rsid w:val="00FC41E9"/>
    <w:rsid w:val="00FC7455"/>
    <w:rsid w:val="00FD27AB"/>
    <w:rsid w:val="00FD2EC0"/>
    <w:rsid w:val="00FD3827"/>
    <w:rsid w:val="00FD3B2C"/>
    <w:rsid w:val="00FD4CB5"/>
    <w:rsid w:val="00FD6548"/>
    <w:rsid w:val="00FD6A75"/>
    <w:rsid w:val="00FD7452"/>
    <w:rsid w:val="00FD7D1C"/>
    <w:rsid w:val="00FE22C6"/>
    <w:rsid w:val="00FE2387"/>
    <w:rsid w:val="00FE4798"/>
    <w:rsid w:val="00FF1D53"/>
    <w:rsid w:val="00FF200C"/>
    <w:rsid w:val="00FF4480"/>
    <w:rsid w:val="00FF5296"/>
    <w:rsid w:val="00FF54DC"/>
    <w:rsid w:val="00FF5579"/>
    <w:rsid w:val="00FF58E3"/>
    <w:rsid w:val="00FF5EE1"/>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EA7"/>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styleId="GridTable2-Accent6">
    <w:name w:val="Grid Table 2 Accent 6"/>
    <w:basedOn w:val="TableNormal"/>
    <w:uiPriority w:val="47"/>
    <w:rsid w:val="0000555E"/>
    <w:pPr>
      <w:spacing w:after="0" w:line="240" w:lineRule="auto"/>
    </w:pPr>
    <w:tblPr>
      <w:tblStyleRowBandSize w:val="1"/>
      <w:tblStyleColBandSize w:val="1"/>
      <w:tblBorders>
        <w:top w:val="single" w:sz="2" w:space="0" w:color="6BA2D7" w:themeColor="accent6" w:themeTint="99"/>
        <w:bottom w:val="single" w:sz="2" w:space="0" w:color="6BA2D7" w:themeColor="accent6" w:themeTint="99"/>
        <w:insideH w:val="single" w:sz="2" w:space="0" w:color="6BA2D7" w:themeColor="accent6" w:themeTint="99"/>
        <w:insideV w:val="single" w:sz="2" w:space="0" w:color="6BA2D7" w:themeColor="accent6" w:themeTint="99"/>
      </w:tblBorders>
    </w:tblPr>
    <w:tblStylePr w:type="firstRow">
      <w:rPr>
        <w:b/>
        <w:bCs/>
      </w:rPr>
      <w:tblPr/>
      <w:tcPr>
        <w:tcBorders>
          <w:top w:val="nil"/>
          <w:bottom w:val="single" w:sz="12" w:space="0" w:color="6BA2D7" w:themeColor="accent6" w:themeTint="99"/>
          <w:insideH w:val="nil"/>
          <w:insideV w:val="nil"/>
        </w:tcBorders>
        <w:shd w:val="clear" w:color="auto" w:fill="BDBAB4" w:themeFill="background1"/>
      </w:tcPr>
    </w:tblStylePr>
    <w:tblStylePr w:type="lastRow">
      <w:rPr>
        <w:b/>
        <w:bCs/>
      </w:rPr>
      <w:tblPr/>
      <w:tcPr>
        <w:tcBorders>
          <w:top w:val="double" w:sz="2" w:space="0" w:color="6BA2D7" w:themeColor="accent6" w:themeTint="99"/>
          <w:bottom w:val="nil"/>
          <w:insideH w:val="nil"/>
          <w:insideV w:val="nil"/>
        </w:tcBorders>
        <w:shd w:val="clear" w:color="auto" w:fill="BDBAB4" w:themeFill="background1"/>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table" w:customStyle="1" w:styleId="TableGrid1">
    <w:name w:val="Table Grid1"/>
    <w:basedOn w:val="TableNormal"/>
    <w:next w:val="TableGrid"/>
    <w:uiPriority w:val="39"/>
    <w:rsid w:val="004D4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13953857">
      <w:bodyDiv w:val="1"/>
      <w:marLeft w:val="0"/>
      <w:marRight w:val="0"/>
      <w:marTop w:val="0"/>
      <w:marBottom w:val="0"/>
      <w:divBdr>
        <w:top w:val="none" w:sz="0" w:space="0" w:color="auto"/>
        <w:left w:val="none" w:sz="0" w:space="0" w:color="auto"/>
        <w:bottom w:val="none" w:sz="0" w:space="0" w:color="auto"/>
        <w:right w:val="none" w:sz="0" w:space="0" w:color="auto"/>
      </w:divBdr>
      <w:divsChild>
        <w:div w:id="1559516251">
          <w:marLeft w:val="0"/>
          <w:marRight w:val="0"/>
          <w:marTop w:val="0"/>
          <w:marBottom w:val="0"/>
          <w:divBdr>
            <w:top w:val="none" w:sz="0" w:space="0" w:color="auto"/>
            <w:left w:val="none" w:sz="0" w:space="0" w:color="auto"/>
            <w:bottom w:val="none" w:sz="0" w:space="0" w:color="auto"/>
            <w:right w:val="none" w:sz="0" w:space="0" w:color="auto"/>
          </w:divBdr>
          <w:divsChild>
            <w:div w:id="6000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oleObject" Target="embeddings/oleObject5.bin"/><Relationship Id="rId89" Type="http://schemas.openxmlformats.org/officeDocument/2006/relationships/image" Target="media/image70.wmf"/><Relationship Id="rId112" Type="http://schemas.openxmlformats.org/officeDocument/2006/relationships/image" Target="media/image80.wmf"/><Relationship Id="rId16" Type="http://schemas.openxmlformats.org/officeDocument/2006/relationships/image" Target="media/image4.png"/><Relationship Id="rId107" Type="http://schemas.openxmlformats.org/officeDocument/2006/relationships/hyperlink" Target="https://doi.org/10.1016/s0025-3227(03)00262-7" TargetMode="External"/><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5.wmf"/><Relationship Id="rId102" Type="http://schemas.openxmlformats.org/officeDocument/2006/relationships/hyperlink" Target="https://doi.org/10.1016/j.ecss.2022.108133" TargetMode="External"/><Relationship Id="rId5" Type="http://schemas.openxmlformats.org/officeDocument/2006/relationships/webSettings" Target="webSettings.xml"/><Relationship Id="rId90" Type="http://schemas.openxmlformats.org/officeDocument/2006/relationships/oleObject" Target="embeddings/oleObject8.bin"/><Relationship Id="rId95" Type="http://schemas.openxmlformats.org/officeDocument/2006/relationships/image" Target="media/image73.w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oleObject" Target="embeddings/oleObject14.bin"/><Relationship Id="rId118" Type="http://schemas.openxmlformats.org/officeDocument/2006/relationships/theme" Target="theme/theme1.xml"/><Relationship Id="rId80" Type="http://schemas.openxmlformats.org/officeDocument/2006/relationships/oleObject" Target="embeddings/oleObject3.bin"/><Relationship Id="rId85" Type="http://schemas.openxmlformats.org/officeDocument/2006/relationships/image" Target="media/image68.wmf"/><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doi.org/10.1016/j.coastaleng.2003.12.008" TargetMode="External"/><Relationship Id="rId108" Type="http://schemas.openxmlformats.org/officeDocument/2006/relationships/hyperlink" Target="https://doi.org/10.1201/noe0415453639-c14"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wmf"/><Relationship Id="rId91" Type="http://schemas.openxmlformats.org/officeDocument/2006/relationships/image" Target="media/image71.wmf"/><Relationship Id="rId96"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81.png"/><Relationship Id="rId10" Type="http://schemas.openxmlformats.org/officeDocument/2006/relationships/hyperlink" Target="http://www.estuary-guid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oleObject" Target="embeddings/oleObject2.bin"/><Relationship Id="rId81" Type="http://schemas.openxmlformats.org/officeDocument/2006/relationships/image" Target="media/image66.wmf"/><Relationship Id="rId86" Type="http://schemas.openxmlformats.org/officeDocument/2006/relationships/oleObject" Target="embeddings/oleObject6.bin"/><Relationship Id="rId94" Type="http://schemas.openxmlformats.org/officeDocument/2006/relationships/oleObject" Target="embeddings/oleObject10.bin"/><Relationship Id="rId99" Type="http://schemas.openxmlformats.org/officeDocument/2006/relationships/oleObject" Target="embeddings/oleObject12.bin"/><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www.coastalsea.uk" TargetMode="External"/><Relationship Id="rId13" Type="http://schemas.openxmlformats.org/officeDocument/2006/relationships/image" Target="media/image2.w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78.e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oleObject" Target="embeddings/oleObject1.bin"/><Relationship Id="rId97" Type="http://schemas.openxmlformats.org/officeDocument/2006/relationships/image" Target="media/image74.emf"/><Relationship Id="rId104" Type="http://schemas.openxmlformats.org/officeDocument/2006/relationships/hyperlink" Target="https://doi.org/10.1098/rspa.2006.1798"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9.wmf"/><Relationship Id="rId110" Type="http://schemas.openxmlformats.org/officeDocument/2006/relationships/image" Target="media/image79.wmf"/><Relationship Id="rId115" Type="http://schemas.openxmlformats.org/officeDocument/2006/relationships/image" Target="media/image82.png"/><Relationship Id="rId61" Type="http://schemas.openxmlformats.org/officeDocument/2006/relationships/image" Target="media/image49.png"/><Relationship Id="rId82" Type="http://schemas.openxmlformats.org/officeDocument/2006/relationships/oleObject" Target="embeddings/oleObject4.bin"/><Relationship Id="rId19" Type="http://schemas.openxmlformats.org/officeDocument/2006/relationships/image" Target="media/image7.png"/><Relationship Id="rId14" Type="http://schemas.openxmlformats.org/officeDocument/2006/relationships/oleObject" Target="embeddings/Microsoft_Visio_2003-2010_Drawing.vsd"/><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wmf"/><Relationship Id="rId100" Type="http://schemas.openxmlformats.org/officeDocument/2006/relationships/image" Target="media/image76.png"/><Relationship Id="rId105" Type="http://schemas.openxmlformats.org/officeDocument/2006/relationships/hyperlink" Target="https://doi.org/10.1007/s13344-016-0030-x" TargetMode="External"/><Relationship Id="rId8" Type="http://schemas.openxmlformats.org/officeDocument/2006/relationships/hyperlink" Target="http://www.coastalsea.uk"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2.wmf"/><Relationship Id="rId98" Type="http://schemas.openxmlformats.org/officeDocument/2006/relationships/image" Target="media/image75.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83.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7.wmf"/><Relationship Id="rId88" Type="http://schemas.openxmlformats.org/officeDocument/2006/relationships/oleObject" Target="embeddings/oleObject7.bin"/><Relationship Id="rId111" Type="http://schemas.openxmlformats.org/officeDocument/2006/relationships/oleObject" Target="embeddings/oleObject13.bin"/><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oi.org/10.1007/s13344-016-004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8886</TotalTime>
  <Pages>1</Pages>
  <Words>29030</Words>
  <Characters>165474</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337</cp:revision>
  <cp:lastPrinted>2025-03-31T17:25:00Z</cp:lastPrinted>
  <dcterms:created xsi:type="dcterms:W3CDTF">2021-05-17T11:47:00Z</dcterms:created>
  <dcterms:modified xsi:type="dcterms:W3CDTF">2025-03-31T17:25:00Z</dcterms:modified>
</cp:coreProperties>
</file>